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51821">
      <w:pPr>
        <w:pStyle w:val="2"/>
        <w:keepNext w:val="0"/>
        <w:keepLines w:val="0"/>
        <w:widowControl/>
        <w:suppressLineNumbers w:val="0"/>
        <w:spacing w:before="0" w:beforeAutospacing="0" w:after="0" w:afterAutospacing="0"/>
        <w:ind w:left="0" w:right="0"/>
        <w:rPr>
          <w:rFonts w:hint="eastAsia"/>
          <w:lang w:val="en-US" w:eastAsia="zh-CN"/>
        </w:rPr>
      </w:pPr>
      <w:r>
        <w:rPr>
          <w:rFonts w:hint="eastAsia"/>
          <w:lang w:val="en-US" w:eastAsia="zh-CN"/>
        </w:rPr>
        <w:t>1 时间复杂度</w:t>
      </w:r>
    </w:p>
    <w:p w14:paraId="471FCDAB">
      <w:pPr>
        <w:pStyle w:val="3"/>
        <w:keepNext w:val="0"/>
        <w:keepLines w:val="0"/>
        <w:widowControl/>
        <w:suppressLineNumbers w:val="0"/>
        <w:spacing w:before="0" w:beforeAutospacing="0" w:after="0" w:afterAutospacing="0"/>
        <w:ind w:left="0" w:right="0"/>
      </w:pPr>
      <w:r>
        <w:t>2011年真题 第1题</w:t>
      </w:r>
    </w:p>
    <w:p w14:paraId="5DCEFECA">
      <w:pPr>
        <w:pStyle w:val="4"/>
        <w:keepNext w:val="0"/>
        <w:keepLines w:val="0"/>
        <w:widowControl/>
        <w:suppressLineNumbers w:val="0"/>
        <w:spacing w:before="0" w:beforeAutospacing="0" w:after="40" w:afterAutospacing="0"/>
        <w:ind w:left="0" w:right="0"/>
      </w:pPr>
      <w:r>
        <w:t>题目</w:t>
      </w:r>
    </w:p>
    <w:p w14:paraId="1AFAC6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 n 是描述问题规模的非负整数，下面程序片段的时间复杂度是（ ）。</w:t>
      </w:r>
    </w:p>
    <w:p w14:paraId="634CEE45">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x = 2;</w:t>
      </w:r>
      <w:r>
        <w:rPr>
          <w:shd w:val="clear" w:fill="F6F8FA"/>
        </w:rPr>
        <w:br w:type="textWrapping"/>
      </w:r>
      <w:r>
        <w:rPr>
          <w:shd w:val="clear" w:fill="F6F8FA"/>
        </w:rPr>
        <w:t>while (x &lt; n / 2)</w:t>
      </w:r>
      <w:r>
        <w:rPr>
          <w:shd w:val="clear" w:fill="F6F8FA"/>
        </w:rPr>
        <w:br w:type="textWrapping"/>
      </w:r>
      <w:r>
        <w:rPr>
          <w:shd w:val="clear" w:fill="F6F8FA"/>
        </w:rPr>
        <w:t>    x = 2 * x;</w:t>
      </w:r>
    </w:p>
    <w:p w14:paraId="0816FC8F">
      <w:pPr>
        <w:pStyle w:val="4"/>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9CDB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E6DBCD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AC759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r>
                <m:rPr>
                  <m:sty m:val="p"/>
                </m:rPr>
                <m:t>log</m:t>
              </m:r>
              <m:r>
                <m:rPr/>
                <m:t>⁡n)</m:t>
              </m:r>
            </m:oMath>
            <w:r>
              <w:t>​</w:t>
            </w:r>
          </w:p>
        </w:tc>
      </w:tr>
      <w:tr w14:paraId="691FC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4BD0C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65DB7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508BF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FEABC1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9AEE9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sSub>
                <m:sSubPr/>
                <m:e>
                  <m:r>
                    <m:rPr>
                      <m:sty m:val="p"/>
                    </m:rPr>
                    <m:t>log</m:t>
                  </m:r>
                  <m:r>
                    <m:rPr/>
                    <m:t>⁡</m:t>
                  </m:r>
                </m:e>
                <m:sub>
                  <m:r>
                    <m:rPr/>
                    <m:t>2</m:t>
                  </m:r>
                </m:sub>
              </m:sSub>
              <m:r>
                <m:rPr/>
                <m:t>n)</m:t>
              </m:r>
            </m:oMath>
            <w:r>
              <w:t>​</w:t>
            </w:r>
          </w:p>
        </w:tc>
      </w:tr>
      <w:tr w14:paraId="59492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95112B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0B149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p>
                <m:sSupPr/>
                <m:e>
                  <m:r>
                    <m:rPr/>
                    <m:t>n</m:t>
                  </m:r>
                </m:e>
                <m:sup>
                  <m:r>
                    <m:rPr/>
                    <m:t>2</m:t>
                  </m:r>
                </m:sup>
              </m:sSup>
              <m:r>
                <m:rPr/>
                <m:t>)</m:t>
              </m:r>
            </m:oMath>
            <w:r>
              <w:t>​</w:t>
            </w:r>
          </w:p>
        </w:tc>
      </w:tr>
    </w:tbl>
    <w:p w14:paraId="3671352A">
      <w:pPr>
        <w:pStyle w:val="3"/>
        <w:keepNext w:val="0"/>
        <w:keepLines w:val="0"/>
        <w:widowControl/>
        <w:suppressLineNumbers w:val="0"/>
        <w:spacing w:before="0" w:beforeAutospacing="0" w:after="0" w:afterAutospacing="0"/>
        <w:ind w:left="0" w:right="0"/>
      </w:pPr>
      <w:r>
        <w:t>2012年真题 第1题</w:t>
      </w:r>
      <w:bookmarkStart w:id="0" w:name="_GoBack"/>
      <w:bookmarkEnd w:id="0"/>
    </w:p>
    <w:p w14:paraId="3FDBC9B5">
      <w:pPr>
        <w:pStyle w:val="4"/>
        <w:keepNext w:val="0"/>
        <w:keepLines w:val="0"/>
        <w:widowControl/>
        <w:suppressLineNumbers w:val="0"/>
        <w:spacing w:before="0" w:beforeAutospacing="0" w:after="40" w:afterAutospacing="0"/>
        <w:ind w:left="0" w:right="0"/>
      </w:pPr>
      <w:r>
        <w:t>题目</w:t>
      </w:r>
    </w:p>
    <w:p w14:paraId="499296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求整数 n（</w:t>
      </w:r>
      <m:oMath>
        <m:r>
          <m:rPr/>
          <m:t>n≥0</m:t>
        </m:r>
      </m:oMath>
      <w:r>
        <w:rPr>
          <w:rFonts w:ascii="Times New Roman" w:hAnsi="Times New Roman" w:eastAsia="宋体" w:cs="Times New Roman"/>
          <w:kern w:val="0"/>
          <w:sz w:val="24"/>
          <w:szCs w:val="24"/>
          <w:lang w:val="en-US" w:eastAsia="zh-CN" w:bidi="ar"/>
        </w:rPr>
        <w:t>）阶乘的算法如下，其时间复杂度是（ ）。</w:t>
      </w:r>
    </w:p>
    <w:p w14:paraId="45E5C099">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int fact(int n) {</w:t>
      </w:r>
      <w:r>
        <w:rPr>
          <w:shd w:val="clear" w:fill="F6F8FA"/>
        </w:rPr>
        <w:br w:type="textWrapping"/>
      </w:r>
      <w:r>
        <w:rPr>
          <w:shd w:val="clear" w:fill="F6F8FA"/>
        </w:rPr>
        <w:t>    if (n &lt;= 1) return 1;</w:t>
      </w:r>
      <w:r>
        <w:rPr>
          <w:shd w:val="clear" w:fill="F6F8FA"/>
        </w:rPr>
        <w:br w:type="textWrapping"/>
      </w:r>
      <w:r>
        <w:rPr>
          <w:shd w:val="clear" w:fill="F6F8FA"/>
        </w:rPr>
        <w:t>    return n * fact(n - 1);</w:t>
      </w:r>
      <w:r>
        <w:rPr>
          <w:shd w:val="clear" w:fill="F6F8FA"/>
        </w:rPr>
        <w:br w:type="textWrapping"/>
      </w:r>
      <w:r>
        <w:rPr>
          <w:shd w:val="clear" w:fill="F6F8FA"/>
        </w:rPr>
        <w:t>}</w:t>
      </w:r>
    </w:p>
    <w:p w14:paraId="0AB8C1C4">
      <w:pPr>
        <w:pStyle w:val="4"/>
        <w:keepNext w:val="0"/>
        <w:keepLines w:val="0"/>
        <w:widowControl/>
        <w:suppressLineNumbers w:val="0"/>
        <w:spacing w:before="0" w:beforeAutospacing="0" w:after="40" w:afterAutospacing="0"/>
        <w:ind w:left="0" w:right="0"/>
      </w:pPr>
      <w:r>
        <w:t>选项</w:t>
      </w:r>
    </w:p>
    <w:tbl>
      <w:tblPr>
        <w:tblStyle w:val="12"/>
        <w:tblW w:w="495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624"/>
      </w:tblGrid>
      <w:tr w14:paraId="577AD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30" w:type="dxa"/>
            <w:tcBorders>
              <w:top w:val="nil"/>
              <w:left w:val="nil"/>
              <w:bottom w:val="nil"/>
              <w:right w:val="nil"/>
            </w:tcBorders>
            <w:shd w:val="clear" w:color="auto" w:fill="auto"/>
            <w:tcMar>
              <w:top w:w="30" w:type="dxa"/>
              <w:left w:w="0" w:type="dxa"/>
              <w:bottom w:w="30" w:type="dxa"/>
              <w:right w:w="90" w:type="dxa"/>
            </w:tcMar>
            <w:vAlign w:val="top"/>
          </w:tcPr>
          <w:p w14:paraId="779467E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9736" w:type="dxa"/>
            <w:tcBorders>
              <w:top w:val="nil"/>
              <w:left w:val="nil"/>
              <w:bottom w:val="nil"/>
              <w:right w:val="nil"/>
            </w:tcBorders>
            <w:shd w:val="clear" w:color="auto" w:fill="auto"/>
            <w:tcMar>
              <w:top w:w="30" w:type="dxa"/>
              <w:left w:w="0" w:type="dxa"/>
              <w:bottom w:w="30" w:type="dxa"/>
              <w:right w:w="0" w:type="dxa"/>
            </w:tcMar>
            <w:vAlign w:val="top"/>
          </w:tcPr>
          <w:p w14:paraId="52E5D4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jc w:val="left"/>
            </w:pPr>
            <m:oMath>
              <m:r>
                <m:rPr/>
                <m:t>O(</m:t>
              </m:r>
              <m:sSub>
                <m:sSubPr/>
                <m:e>
                  <m:r>
                    <m:rPr>
                      <m:sty m:val="p"/>
                    </m:rPr>
                    <m:t>log</m:t>
                  </m:r>
                  <m:r>
                    <m:rPr/>
                    <m:t>⁡</m:t>
                  </m:r>
                </m:e>
                <m:sub>
                  <m:r>
                    <m:rPr/>
                    <m:t>2</m:t>
                  </m:r>
                </m:sub>
              </m:sSub>
              <m:r>
                <m:rPr/>
                <m:t>n)</m:t>
              </m:r>
            </m:oMath>
            <w:r>
              <w:t>​</w:t>
            </w:r>
          </w:p>
        </w:tc>
      </w:tr>
      <w:tr w14:paraId="1C553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30" w:type="dxa"/>
            <w:tcBorders>
              <w:top w:val="nil"/>
              <w:left w:val="nil"/>
              <w:bottom w:val="nil"/>
              <w:right w:val="nil"/>
            </w:tcBorders>
            <w:shd w:val="clear" w:color="auto" w:fill="auto"/>
            <w:tcMar>
              <w:top w:w="30" w:type="dxa"/>
              <w:left w:w="0" w:type="dxa"/>
              <w:bottom w:w="30" w:type="dxa"/>
              <w:right w:w="90" w:type="dxa"/>
            </w:tcMar>
            <w:vAlign w:val="top"/>
          </w:tcPr>
          <w:p w14:paraId="0A076CA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9736" w:type="dxa"/>
            <w:tcBorders>
              <w:top w:val="nil"/>
              <w:left w:val="nil"/>
              <w:bottom w:val="nil"/>
              <w:right w:val="nil"/>
            </w:tcBorders>
            <w:shd w:val="clear" w:color="auto" w:fill="auto"/>
            <w:tcMar>
              <w:top w:w="30" w:type="dxa"/>
              <w:left w:w="0" w:type="dxa"/>
              <w:bottom w:w="30" w:type="dxa"/>
              <w:right w:w="0" w:type="dxa"/>
            </w:tcMar>
            <w:vAlign w:val="top"/>
          </w:tcPr>
          <w:p w14:paraId="5827AE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6CC9A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730" w:type="dxa"/>
            <w:tcBorders>
              <w:top w:val="nil"/>
              <w:left w:val="nil"/>
              <w:bottom w:val="nil"/>
              <w:right w:val="nil"/>
            </w:tcBorders>
            <w:shd w:val="clear" w:color="auto" w:fill="auto"/>
            <w:tcMar>
              <w:top w:w="30" w:type="dxa"/>
              <w:left w:w="0" w:type="dxa"/>
              <w:bottom w:w="30" w:type="dxa"/>
              <w:right w:w="90" w:type="dxa"/>
            </w:tcMar>
            <w:vAlign w:val="top"/>
          </w:tcPr>
          <w:p w14:paraId="77B2011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9736" w:type="dxa"/>
            <w:tcBorders>
              <w:top w:val="nil"/>
              <w:left w:val="nil"/>
              <w:bottom w:val="nil"/>
              <w:right w:val="nil"/>
            </w:tcBorders>
            <w:shd w:val="clear" w:color="auto" w:fill="auto"/>
            <w:tcMar>
              <w:top w:w="30" w:type="dxa"/>
              <w:left w:w="0" w:type="dxa"/>
              <w:bottom w:w="30" w:type="dxa"/>
              <w:right w:w="0" w:type="dxa"/>
            </w:tcMar>
            <w:vAlign w:val="top"/>
          </w:tcPr>
          <w:p w14:paraId="5F5CB1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sSub>
                <m:sSubPr/>
                <m:e>
                  <m:r>
                    <m:rPr>
                      <m:sty m:val="p"/>
                    </m:rPr>
                    <m:t>log</m:t>
                  </m:r>
                  <m:r>
                    <m:rPr/>
                    <m:t>⁡</m:t>
                  </m:r>
                </m:e>
                <m:sub>
                  <m:r>
                    <m:rPr/>
                    <m:t>2</m:t>
                  </m:r>
                </m:sub>
              </m:sSub>
              <m:r>
                <m:rPr/>
                <m:t>n)</m:t>
              </m:r>
            </m:oMath>
            <w:r>
              <w:t>​</w:t>
            </w:r>
          </w:p>
        </w:tc>
      </w:tr>
      <w:tr w14:paraId="3D3B5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30" w:type="dxa"/>
            <w:tcBorders>
              <w:top w:val="nil"/>
              <w:left w:val="nil"/>
              <w:bottom w:val="nil"/>
              <w:right w:val="nil"/>
            </w:tcBorders>
            <w:shd w:val="clear" w:color="auto" w:fill="auto"/>
            <w:tcMar>
              <w:top w:w="30" w:type="dxa"/>
              <w:left w:w="0" w:type="dxa"/>
              <w:bottom w:w="30" w:type="dxa"/>
              <w:right w:w="90" w:type="dxa"/>
            </w:tcMar>
            <w:vAlign w:val="top"/>
          </w:tcPr>
          <w:p w14:paraId="1D5B9C0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9736" w:type="dxa"/>
            <w:tcBorders>
              <w:top w:val="nil"/>
              <w:left w:val="nil"/>
              <w:bottom w:val="nil"/>
              <w:right w:val="nil"/>
            </w:tcBorders>
            <w:shd w:val="clear" w:color="auto" w:fill="auto"/>
            <w:tcMar>
              <w:top w:w="30" w:type="dxa"/>
              <w:left w:w="0" w:type="dxa"/>
              <w:bottom w:w="30" w:type="dxa"/>
              <w:right w:w="0" w:type="dxa"/>
            </w:tcMar>
            <w:vAlign w:val="top"/>
          </w:tcPr>
          <w:p w14:paraId="438EC8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p>
                <m:sSupPr/>
                <m:e>
                  <m:r>
                    <m:rPr/>
                    <m:t>n</m:t>
                  </m:r>
                </m:e>
                <m:sup>
                  <m:r>
                    <m:rPr/>
                    <m:t>2</m:t>
                  </m:r>
                </m:sup>
              </m:sSup>
              <m:r>
                <m:rPr/>
                <m:t>)</m:t>
              </m:r>
            </m:oMath>
            <w:r>
              <w:t>​</w:t>
            </w:r>
          </w:p>
        </w:tc>
      </w:tr>
    </w:tbl>
    <w:p w14:paraId="3E70E351">
      <w:pPr>
        <w:pStyle w:val="3"/>
        <w:keepNext w:val="0"/>
        <w:keepLines w:val="0"/>
        <w:widowControl/>
        <w:suppressLineNumbers w:val="0"/>
        <w:spacing w:before="0" w:beforeAutospacing="0" w:after="0" w:afterAutospacing="0"/>
        <w:ind w:left="0" w:right="0"/>
      </w:pPr>
      <w:r>
        <w:t>2013年真题 第1题</w:t>
      </w:r>
    </w:p>
    <w:p w14:paraId="20878F93">
      <w:pPr>
        <w:pStyle w:val="4"/>
        <w:keepNext w:val="0"/>
        <w:keepLines w:val="0"/>
        <w:widowControl/>
        <w:suppressLineNumbers w:val="0"/>
        <w:spacing w:before="0" w:beforeAutospacing="0" w:after="40" w:afterAutospacing="0"/>
        <w:ind w:left="0" w:right="0"/>
      </w:pPr>
      <w:r>
        <w:t>题目</w:t>
      </w:r>
    </w:p>
    <w:p w14:paraId="39C6F9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已知两个长度分别为 m 和 n 的升序链表，若将它们合并为一个长度为 m+n 的降序链表，则最坏情况下的时间复杂度是（ ）。</w:t>
      </w:r>
    </w:p>
    <w:p w14:paraId="12099CEC">
      <w:pPr>
        <w:pStyle w:val="4"/>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B366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5D22EE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5C9FD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32F32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2C6FAA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9043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O(m×n)</m:t>
              </m:r>
            </m:oMath>
            <w:r>
              <w:t>​</w:t>
            </w:r>
          </w:p>
        </w:tc>
      </w:tr>
      <w:tr w14:paraId="3EC1B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F13FBD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3BD99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r>
                <m:rPr>
                  <m:sty m:val="p"/>
                </m:rPr>
                <m:t>min</m:t>
              </m:r>
              <m:r>
                <m:rPr/>
                <m:t>⁡(m,n))</m:t>
              </m:r>
            </m:oMath>
            <w:r>
              <w:t>​</w:t>
            </w:r>
          </w:p>
        </w:tc>
      </w:tr>
      <w:tr w14:paraId="18CF9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F54E53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52D0A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r>
                <m:rPr>
                  <m:sty m:val="p"/>
                </m:rPr>
                <m:t>max</m:t>
              </m:r>
              <m:r>
                <m:rPr/>
                <m:t>⁡(m,n))</m:t>
              </m:r>
            </m:oMath>
            <w:r>
              <w:t>​</w:t>
            </w:r>
          </w:p>
        </w:tc>
      </w:tr>
    </w:tbl>
    <w:p w14:paraId="7802F332">
      <w:pPr>
        <w:pStyle w:val="3"/>
        <w:keepNext w:val="0"/>
        <w:keepLines w:val="0"/>
        <w:widowControl/>
        <w:suppressLineNumbers w:val="0"/>
        <w:spacing w:before="0" w:beforeAutospacing="0" w:after="0" w:afterAutospacing="0"/>
        <w:ind w:left="0" w:right="0"/>
      </w:pPr>
      <w:r>
        <w:t>2014年真题 第1题</w:t>
      </w:r>
    </w:p>
    <w:p w14:paraId="59FD573E">
      <w:pPr>
        <w:pStyle w:val="4"/>
        <w:keepNext w:val="0"/>
        <w:keepLines w:val="0"/>
        <w:widowControl/>
        <w:suppressLineNumbers w:val="0"/>
        <w:spacing w:before="0" w:beforeAutospacing="0" w:after="40" w:afterAutospacing="0"/>
        <w:ind w:left="0" w:right="0"/>
      </w:pPr>
      <w:r>
        <w:t>题目</w:t>
      </w:r>
    </w:p>
    <w:p w14:paraId="65B84F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下列程序段的时间复杂度是（ ）。</w:t>
      </w:r>
    </w:p>
    <w:p w14:paraId="77DC6D1C">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count = 0;</w:t>
      </w:r>
      <w:r>
        <w:rPr>
          <w:shd w:val="clear" w:fill="F6F8FA"/>
        </w:rPr>
        <w:br w:type="textWrapping"/>
      </w:r>
      <w:r>
        <w:rPr>
          <w:shd w:val="clear" w:fill="F6F8FA"/>
        </w:rPr>
        <w:t>for (k = 1; k &lt;= n; k *= 2)</w:t>
      </w:r>
      <w:r>
        <w:rPr>
          <w:shd w:val="clear" w:fill="F6F8FA"/>
        </w:rPr>
        <w:br w:type="textWrapping"/>
      </w:r>
      <w:r>
        <w:rPr>
          <w:shd w:val="clear" w:fill="F6F8FA"/>
        </w:rPr>
        <w:t>    for (j = 1; j &lt;= n; j++)</w:t>
      </w:r>
      <w:r>
        <w:rPr>
          <w:shd w:val="clear" w:fill="F6F8FA"/>
        </w:rPr>
        <w:br w:type="textWrapping"/>
      </w:r>
      <w:r>
        <w:rPr>
          <w:shd w:val="clear" w:fill="F6F8FA"/>
        </w:rPr>
        <w:t>        count++;</w:t>
      </w:r>
    </w:p>
    <w:p w14:paraId="661EEA7C">
      <w:pPr>
        <w:pStyle w:val="4"/>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CF71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A54B0F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59F76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b>
                <m:sSubPr/>
                <m:e>
                  <m:r>
                    <m:rPr>
                      <m:sty m:val="p"/>
                    </m:rPr>
                    <m:t>log</m:t>
                  </m:r>
                  <m:r>
                    <m:rPr/>
                    <m:t>⁡</m:t>
                  </m:r>
                </m:e>
                <m:sub>
                  <m:r>
                    <m:rPr/>
                    <m:t>2</m:t>
                  </m:r>
                </m:sub>
              </m:sSub>
              <m:r>
                <m:rPr/>
                <m:t>n)</m:t>
              </m:r>
            </m:oMath>
            <w:r>
              <w:t>​</w:t>
            </w:r>
          </w:p>
        </w:tc>
      </w:tr>
      <w:tr w14:paraId="377C8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830E1E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AAA85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1D7A1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79B4BB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055C9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sSub>
                <m:sSubPr/>
                <m:e>
                  <m:r>
                    <m:rPr>
                      <m:sty m:val="p"/>
                    </m:rPr>
                    <m:t>log</m:t>
                  </m:r>
                  <m:r>
                    <m:rPr/>
                    <m:t>⁡</m:t>
                  </m:r>
                </m:e>
                <m:sub>
                  <m:r>
                    <m:rPr/>
                    <m:t>2</m:t>
                  </m:r>
                </m:sub>
              </m:sSub>
              <m:r>
                <m:rPr/>
                <m:t>n)</m:t>
              </m:r>
            </m:oMath>
            <w:r>
              <w:t>​</w:t>
            </w:r>
          </w:p>
        </w:tc>
      </w:tr>
      <w:tr w14:paraId="3121A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367632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4B04E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p>
                <m:sSupPr/>
                <m:e>
                  <m:r>
                    <m:rPr/>
                    <m:t>n</m:t>
                  </m:r>
                </m:e>
                <m:sup>
                  <m:r>
                    <m:rPr/>
                    <m:t>2</m:t>
                  </m:r>
                </m:sup>
              </m:sSup>
              <m:r>
                <m:rPr/>
                <m:t>)</m:t>
              </m:r>
            </m:oMath>
            <w:r>
              <w:t>​</w:t>
            </w:r>
          </w:p>
        </w:tc>
      </w:tr>
    </w:tbl>
    <w:p w14:paraId="088560A1">
      <w:pPr>
        <w:pStyle w:val="3"/>
        <w:keepNext w:val="0"/>
        <w:keepLines w:val="0"/>
        <w:widowControl/>
        <w:suppressLineNumbers w:val="0"/>
        <w:spacing w:before="0" w:beforeAutospacing="0" w:after="0" w:afterAutospacing="0"/>
        <w:ind w:left="0" w:right="0"/>
      </w:pPr>
      <w:r>
        <w:t>2017年真题 第1题</w:t>
      </w:r>
    </w:p>
    <w:p w14:paraId="479DD193">
      <w:pPr>
        <w:pStyle w:val="4"/>
        <w:keepNext w:val="0"/>
        <w:keepLines w:val="0"/>
        <w:widowControl/>
        <w:suppressLineNumbers w:val="0"/>
        <w:spacing w:before="0" w:beforeAutospacing="0" w:after="40" w:afterAutospacing="0"/>
        <w:ind w:left="0" w:right="0"/>
      </w:pPr>
      <w:r>
        <w:t>题目</w:t>
      </w:r>
    </w:p>
    <w:p w14:paraId="16C461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下列函数的时间复杂度是（ ）。</w:t>
      </w:r>
    </w:p>
    <w:p w14:paraId="09200995">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int func(int n) {</w:t>
      </w:r>
      <w:r>
        <w:rPr>
          <w:shd w:val="clear" w:fill="F6F8FA"/>
        </w:rPr>
        <w:br w:type="textWrapping"/>
      </w:r>
      <w:r>
        <w:rPr>
          <w:shd w:val="clear" w:fill="F6F8FA"/>
        </w:rPr>
        <w:t>    int i = 0, sum = 0;</w:t>
      </w:r>
      <w:r>
        <w:rPr>
          <w:shd w:val="clear" w:fill="F6F8FA"/>
        </w:rPr>
        <w:br w:type="textWrapping"/>
      </w:r>
      <w:r>
        <w:rPr>
          <w:shd w:val="clear" w:fill="F6F8FA"/>
        </w:rPr>
        <w:t>    while(sum &lt; n)</w:t>
      </w:r>
      <w:r>
        <w:rPr>
          <w:shd w:val="clear" w:fill="F6F8FA"/>
        </w:rPr>
        <w:br w:type="textWrapping"/>
      </w:r>
      <w:r>
        <w:rPr>
          <w:shd w:val="clear" w:fill="F6F8FA"/>
        </w:rPr>
        <w:t>        sum += ++i;</w:t>
      </w:r>
      <w:r>
        <w:rPr>
          <w:shd w:val="clear" w:fill="F6F8FA"/>
        </w:rPr>
        <w:br w:type="textWrapping"/>
      </w:r>
      <w:r>
        <w:rPr>
          <w:shd w:val="clear" w:fill="F6F8FA"/>
        </w:rPr>
        <w:t>    return i;</w:t>
      </w:r>
      <w:r>
        <w:rPr>
          <w:shd w:val="clear" w:fill="F6F8FA"/>
        </w:rPr>
        <w:br w:type="textWrapping"/>
      </w:r>
      <w:r>
        <w:rPr>
          <w:shd w:val="clear" w:fill="F6F8FA"/>
        </w:rPr>
        <w:t>}</w:t>
      </w:r>
    </w:p>
    <w:p w14:paraId="634A0F4A">
      <w:pPr>
        <w:pStyle w:val="4"/>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2F2A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ADB62E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05E3B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b>
                <m:sSubPr/>
                <m:e>
                  <m:r>
                    <m:rPr>
                      <m:sty m:val="p"/>
                    </m:rPr>
                    <m:t>log</m:t>
                  </m:r>
                  <m:r>
                    <m:rPr/>
                    <m:t>⁡</m:t>
                  </m:r>
                </m:e>
                <m:sub>
                  <m:r>
                    <m:rPr/>
                    <m:t>2</m:t>
                  </m:r>
                </m:sub>
              </m:sSub>
              <m:r>
                <m:rPr/>
                <m:t>n)</m:t>
              </m:r>
            </m:oMath>
            <w:r>
              <w:t>​</w:t>
            </w:r>
          </w:p>
        </w:tc>
      </w:tr>
      <w:tr w14:paraId="61BCF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D19A62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60E7B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p>
                <m:sSupPr/>
                <m:e>
                  <m:r>
                    <m:rPr/>
                    <m:t>n</m:t>
                  </m:r>
                </m:e>
                <m:sup>
                  <m:r>
                    <m:rPr/>
                    <m:t>1</m:t>
                  </m:r>
                  <m:r>
                    <m:rPr>
                      <m:sty m:val="p"/>
                    </m:rPr>
                    <m:t>/</m:t>
                  </m:r>
                  <m:r>
                    <m:rPr/>
                    <m:t>2</m:t>
                  </m:r>
                </m:sup>
              </m:sSup>
              <m:r>
                <m:rPr/>
                <m:t>)</m:t>
              </m:r>
            </m:oMath>
            <w:r>
              <w:t>​</w:t>
            </w:r>
          </w:p>
        </w:tc>
      </w:tr>
      <w:tr w14:paraId="69333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B620F5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C2E43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432A0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DF1AD3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48A8F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sSub>
                <m:sSubPr/>
                <m:e>
                  <m:r>
                    <m:rPr>
                      <m:sty m:val="p"/>
                    </m:rPr>
                    <m:t>log</m:t>
                  </m:r>
                  <m:r>
                    <m:rPr/>
                    <m:t>⁡</m:t>
                  </m:r>
                </m:e>
                <m:sub>
                  <m:r>
                    <m:rPr/>
                    <m:t>2</m:t>
                  </m:r>
                </m:sub>
              </m:sSub>
              <m:r>
                <m:rPr/>
                <m:t>n)</m:t>
              </m:r>
            </m:oMath>
            <w:r>
              <w:t>​</w:t>
            </w:r>
          </w:p>
        </w:tc>
      </w:tr>
    </w:tbl>
    <w:p w14:paraId="1ABF278D">
      <w:pPr>
        <w:pStyle w:val="3"/>
        <w:keepNext w:val="0"/>
        <w:keepLines w:val="0"/>
        <w:widowControl/>
        <w:suppressLineNumbers w:val="0"/>
        <w:spacing w:before="0" w:beforeAutospacing="0" w:after="0" w:afterAutospacing="0"/>
        <w:ind w:left="0" w:right="0"/>
      </w:pPr>
      <w:r>
        <w:t>2019年真题 第1题</w:t>
      </w:r>
    </w:p>
    <w:p w14:paraId="3E9EC74B">
      <w:pPr>
        <w:pStyle w:val="4"/>
        <w:keepNext w:val="0"/>
        <w:keepLines w:val="0"/>
        <w:widowControl/>
        <w:suppressLineNumbers w:val="0"/>
        <w:spacing w:before="0" w:beforeAutospacing="0" w:after="40" w:afterAutospacing="0"/>
        <w:ind w:left="0" w:right="0"/>
      </w:pPr>
      <w:r>
        <w:t>题目</w:t>
      </w:r>
    </w:p>
    <w:p w14:paraId="18821A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 n 是描述问题规模的非负整数，下列程序段的时间复杂度是（ ）。</w:t>
      </w:r>
    </w:p>
    <w:p w14:paraId="64D33593">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x = 0;</w:t>
      </w:r>
      <w:r>
        <w:rPr>
          <w:shd w:val="clear" w:fill="F6F8FA"/>
        </w:rPr>
        <w:br w:type="textWrapping"/>
      </w:r>
      <w:r>
        <w:rPr>
          <w:shd w:val="clear" w:fill="F6F8FA"/>
        </w:rPr>
        <w:t>while (n &gt;= (x + 1) * (x + 1))</w:t>
      </w:r>
      <w:r>
        <w:rPr>
          <w:shd w:val="clear" w:fill="F6F8FA"/>
        </w:rPr>
        <w:br w:type="textWrapping"/>
      </w:r>
      <w:r>
        <w:rPr>
          <w:shd w:val="clear" w:fill="F6F8FA"/>
        </w:rPr>
        <w:t>    x = x + 1;</w:t>
      </w:r>
    </w:p>
    <w:p w14:paraId="7234E6F8">
      <w:pPr>
        <w:pStyle w:val="4"/>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B590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1C4D5A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71DC1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r>
                <m:rPr>
                  <m:sty m:val="p"/>
                </m:rPr>
                <m:t>log</m:t>
              </m:r>
              <m:r>
                <m:rPr/>
                <m:t>⁡n)</m:t>
              </m:r>
            </m:oMath>
            <w:r>
              <w:t>​</w:t>
            </w:r>
          </w:p>
        </w:tc>
      </w:tr>
      <w:tr w14:paraId="364F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D2C937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AC604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p>
                <m:sSupPr/>
                <m:e>
                  <m:r>
                    <m:rPr/>
                    <m:t>n</m:t>
                  </m:r>
                </m:e>
                <m:sup>
                  <m:r>
                    <m:rPr/>
                    <m:t>1</m:t>
                  </m:r>
                  <m:r>
                    <m:rPr>
                      <m:sty m:val="p"/>
                    </m:rPr>
                    <m:t>/</m:t>
                  </m:r>
                  <m:r>
                    <m:rPr/>
                    <m:t>2</m:t>
                  </m:r>
                </m:sup>
              </m:sSup>
              <m:r>
                <m:rPr/>
                <m:t>)</m:t>
              </m:r>
            </m:oMath>
            <w:r>
              <w:t>​</w:t>
            </w:r>
          </w:p>
        </w:tc>
      </w:tr>
      <w:tr w14:paraId="3A3B4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EF92C6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C35BB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57DD4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DBA7E8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F5629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p>
                <m:sSupPr/>
                <m:e>
                  <m:r>
                    <m:rPr/>
                    <m:t>n</m:t>
                  </m:r>
                </m:e>
                <m:sup>
                  <m:r>
                    <m:rPr/>
                    <m:t>2</m:t>
                  </m:r>
                </m:sup>
              </m:sSup>
              <m:r>
                <m:rPr/>
                <m:t>)</m:t>
              </m:r>
            </m:oMath>
            <w:r>
              <w:t>​</w:t>
            </w:r>
          </w:p>
        </w:tc>
      </w:tr>
    </w:tbl>
    <w:p w14:paraId="1CDAC3BB">
      <w:pPr>
        <w:pStyle w:val="3"/>
        <w:keepNext w:val="0"/>
        <w:keepLines w:val="0"/>
        <w:widowControl/>
        <w:suppressLineNumbers w:val="0"/>
        <w:spacing w:before="0" w:beforeAutospacing="0" w:after="0" w:afterAutospacing="0"/>
        <w:ind w:left="0" w:right="0"/>
      </w:pPr>
      <w:r>
        <w:t>2022年真题 第1题</w:t>
      </w:r>
    </w:p>
    <w:p w14:paraId="3C5FE927">
      <w:pPr>
        <w:pStyle w:val="4"/>
        <w:keepNext w:val="0"/>
        <w:keepLines w:val="0"/>
        <w:widowControl/>
        <w:suppressLineNumbers w:val="0"/>
        <w:spacing w:before="0" w:beforeAutospacing="0" w:after="40" w:afterAutospacing="0"/>
        <w:ind w:left="0" w:right="0"/>
      </w:pPr>
      <w:r>
        <w:t>题目</w:t>
      </w:r>
    </w:p>
    <w:p w14:paraId="453625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下列程序段的时间复杂度是（ ）。</w:t>
      </w:r>
    </w:p>
    <w:p w14:paraId="541E6553">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int sum = 0;</w:t>
      </w:r>
      <w:r>
        <w:rPr>
          <w:shd w:val="clear" w:fill="F6F8FA"/>
        </w:rPr>
        <w:br w:type="textWrapping"/>
      </w:r>
      <w:r>
        <w:rPr>
          <w:shd w:val="clear" w:fill="F6F8FA"/>
        </w:rPr>
        <w:t>for (int i = 1; i &lt; n; i *= 2)</w:t>
      </w:r>
      <w:r>
        <w:rPr>
          <w:shd w:val="clear" w:fill="F6F8FA"/>
        </w:rPr>
        <w:br w:type="textWrapping"/>
      </w:r>
      <w:r>
        <w:rPr>
          <w:shd w:val="clear" w:fill="F6F8FA"/>
        </w:rPr>
        <w:t>    for (int j = 0; j &lt; i; j++)</w:t>
      </w:r>
      <w:r>
        <w:rPr>
          <w:shd w:val="clear" w:fill="F6F8FA"/>
        </w:rPr>
        <w:br w:type="textWrapping"/>
      </w:r>
      <w:r>
        <w:rPr>
          <w:shd w:val="clear" w:fill="F6F8FA"/>
        </w:rPr>
        <w:t>        sum++;</w:t>
      </w:r>
    </w:p>
    <w:p w14:paraId="6AB2EAD4">
      <w:pPr>
        <w:pStyle w:val="4"/>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9D9E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F12063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B0745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b>
                <m:sSubPr/>
                <m:e>
                  <m:r>
                    <m:rPr>
                      <m:sty m:val="p"/>
                    </m:rPr>
                    <m:t>log</m:t>
                  </m:r>
                  <m:r>
                    <m:rPr/>
                    <m:t>⁡</m:t>
                  </m:r>
                </m:e>
                <m:sub>
                  <m:r>
                    <m:rPr/>
                    <m:t>2</m:t>
                  </m:r>
                </m:sub>
              </m:sSub>
              <m:r>
                <m:rPr/>
                <m:t>n)</m:t>
              </m:r>
            </m:oMath>
            <w:r>
              <w:t>​</w:t>
            </w:r>
          </w:p>
        </w:tc>
      </w:tr>
      <w:tr w14:paraId="2D6FE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762B32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69AF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5D73F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5FA821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989E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sSub>
                <m:sSubPr/>
                <m:e>
                  <m:r>
                    <m:rPr>
                      <m:sty m:val="p"/>
                    </m:rPr>
                    <m:t>log</m:t>
                  </m:r>
                  <m:r>
                    <m:rPr/>
                    <m:t>⁡</m:t>
                  </m:r>
                </m:e>
                <m:sub>
                  <m:r>
                    <m:rPr/>
                    <m:t>2</m:t>
                  </m:r>
                </m:sub>
              </m:sSub>
              <m:r>
                <m:rPr/>
                <m:t>n)</m:t>
              </m:r>
            </m:oMath>
            <w:r>
              <w:t>​</w:t>
            </w:r>
          </w:p>
        </w:tc>
      </w:tr>
      <w:tr w14:paraId="322B7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1EC29F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B2E97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p>
                <m:sSupPr/>
                <m:e>
                  <m:r>
                    <m:rPr/>
                    <m:t>n</m:t>
                  </m:r>
                </m:e>
                <m:sup>
                  <m:r>
                    <m:rPr/>
                    <m:t>2</m:t>
                  </m:r>
                </m:sup>
              </m:sSup>
              <m:r>
                <m:rPr/>
                <m:t>)</m:t>
              </m:r>
            </m:oMath>
            <w:r>
              <w:t>​</w:t>
            </w:r>
          </w:p>
        </w:tc>
      </w:tr>
    </w:tbl>
    <w:p w14:paraId="34F035F4">
      <w:pPr>
        <w:pStyle w:val="3"/>
        <w:keepNext w:val="0"/>
        <w:keepLines w:val="0"/>
        <w:widowControl/>
        <w:suppressLineNumbers w:val="0"/>
        <w:spacing w:before="0" w:beforeAutospacing="0" w:after="0" w:afterAutospacing="0"/>
        <w:ind w:left="0" w:right="0"/>
      </w:pPr>
      <w:r>
        <w:t>2025年真题 第1题</w:t>
      </w:r>
    </w:p>
    <w:p w14:paraId="65845471">
      <w:pPr>
        <w:pStyle w:val="4"/>
        <w:keepNext w:val="0"/>
        <w:keepLines w:val="0"/>
        <w:widowControl/>
        <w:suppressLineNumbers w:val="0"/>
        <w:spacing w:before="0" w:beforeAutospacing="0" w:after="40" w:afterAutospacing="0"/>
        <w:ind w:left="0" w:right="0"/>
      </w:pPr>
      <w:r>
        <w:t>题目</w:t>
      </w:r>
    </w:p>
    <w:p w14:paraId="65BF78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以下 C 代码的时间复杂度是（ ）。</w:t>
      </w:r>
    </w:p>
    <w:p w14:paraId="17D79388">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int count = 0;</w:t>
      </w:r>
      <w:r>
        <w:rPr>
          <w:shd w:val="clear" w:fill="F6F8FA"/>
        </w:rPr>
        <w:br w:type="textWrapping"/>
      </w:r>
      <w:r>
        <w:rPr>
          <w:shd w:val="clear" w:fill="F6F8FA"/>
        </w:rPr>
        <w:t>for (int i=0; i*i&lt;n; i++)</w:t>
      </w:r>
      <w:r>
        <w:rPr>
          <w:shd w:val="clear" w:fill="F6F8FA"/>
        </w:rPr>
        <w:br w:type="textWrapping"/>
      </w:r>
      <w:r>
        <w:rPr>
          <w:shd w:val="clear" w:fill="F6F8FA"/>
        </w:rPr>
        <w:t>    for (int j=0; j&lt;i; j++)</w:t>
      </w:r>
      <w:r>
        <w:rPr>
          <w:shd w:val="clear" w:fill="F6F8FA"/>
        </w:rPr>
        <w:br w:type="textWrapping"/>
      </w:r>
      <w:r>
        <w:rPr>
          <w:shd w:val="clear" w:fill="F6F8FA"/>
        </w:rPr>
        <w:t>        count++;</w:t>
      </w:r>
    </w:p>
    <w:p w14:paraId="02F461D6">
      <w:pPr>
        <w:pStyle w:val="4"/>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350C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C6F594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8C550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b>
                <m:sSubPr/>
                <m:e>
                  <m:r>
                    <m:rPr>
                      <m:sty m:val="p"/>
                    </m:rPr>
                    <m:t>log</m:t>
                  </m:r>
                  <m:r>
                    <m:rPr/>
                    <m:t>⁡</m:t>
                  </m:r>
                </m:e>
                <m:sub>
                  <m:r>
                    <m:rPr/>
                    <m:t>2</m:t>
                  </m:r>
                </m:sub>
              </m:sSub>
              <m:r>
                <m:rPr/>
                <m:t>n)</m:t>
              </m:r>
            </m:oMath>
            <w:r>
              <w:t>​</w:t>
            </w:r>
          </w:p>
        </w:tc>
      </w:tr>
      <w:tr w14:paraId="02AA6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5914E2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041AF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653A3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019ED1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91A4A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sSub>
                <m:sSubPr/>
                <m:e>
                  <m:r>
                    <m:rPr>
                      <m:sty m:val="p"/>
                    </m:rPr>
                    <m:t>log</m:t>
                  </m:r>
                  <m:r>
                    <m:rPr/>
                    <m:t>⁡</m:t>
                  </m:r>
                </m:e>
                <m:sub>
                  <m:r>
                    <m:rPr/>
                    <m:t>2</m:t>
                  </m:r>
                </m:sub>
              </m:sSub>
              <m:r>
                <m:rPr/>
                <m:t>n)</m:t>
              </m:r>
            </m:oMath>
            <w:r>
              <w:t>​</w:t>
            </w:r>
          </w:p>
        </w:tc>
      </w:tr>
      <w:tr w14:paraId="2D197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75E9DD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BCF78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p>
                <m:sSupPr/>
                <m:e>
                  <m:r>
                    <m:rPr/>
                    <m:t>n</m:t>
                  </m:r>
                </m:e>
                <m:sup>
                  <m:r>
                    <m:rPr/>
                    <m:t>2</m:t>
                  </m:r>
                </m:sup>
              </m:sSup>
              <m:r>
                <m:rPr/>
                <m:t>)</m:t>
              </m:r>
            </m:oMath>
            <w:r>
              <w:t>​</w:t>
            </w:r>
          </w:p>
        </w:tc>
      </w:tr>
    </w:tbl>
    <w:p w14:paraId="745E009E">
      <w:pPr>
        <w:pStyle w:val="2"/>
        <w:bidi w:val="0"/>
        <w:rPr>
          <w:rFonts w:hint="eastAsia"/>
          <w:lang w:val="en-US" w:eastAsia="zh-CN"/>
        </w:rPr>
      </w:pPr>
      <w:r>
        <w:rPr>
          <w:rFonts w:hint="eastAsia"/>
          <w:lang w:val="en-US" w:eastAsia="zh-CN"/>
        </w:rPr>
        <w:t>2 线性表</w:t>
      </w:r>
    </w:p>
    <w:p w14:paraId="7A4D2EA9">
      <w:pPr>
        <w:pStyle w:val="3"/>
        <w:bidi w:val="0"/>
        <w:rPr>
          <w:rFonts w:hint="eastAsia"/>
          <w:lang w:val="en-US" w:eastAsia="zh-CN"/>
        </w:rPr>
      </w:pPr>
      <w:r>
        <w:rPr>
          <w:rFonts w:hint="eastAsia"/>
          <w:lang w:val="en-US" w:eastAsia="zh-CN"/>
        </w:rPr>
        <w:t>2.1 顺序存储</w:t>
      </w:r>
    </w:p>
    <w:p w14:paraId="49F71FDF">
      <w:pPr>
        <w:pStyle w:val="4"/>
        <w:keepNext w:val="0"/>
        <w:keepLines w:val="0"/>
        <w:widowControl/>
        <w:suppressLineNumbers w:val="0"/>
        <w:spacing w:before="0" w:beforeAutospacing="0" w:after="0" w:afterAutospacing="0"/>
        <w:ind w:left="0" w:right="0"/>
      </w:pPr>
      <w:r>
        <w:t>2023年真题 第1题</w:t>
      </w:r>
    </w:p>
    <w:p w14:paraId="559E9C58">
      <w:pPr>
        <w:pStyle w:val="5"/>
        <w:keepNext w:val="0"/>
        <w:keepLines w:val="0"/>
        <w:widowControl/>
        <w:suppressLineNumbers w:val="0"/>
        <w:spacing w:before="0" w:beforeAutospacing="0" w:after="40" w:afterAutospacing="0"/>
        <w:ind w:left="0" w:right="0"/>
      </w:pPr>
      <w:r>
        <w:t>题目</w:t>
      </w:r>
    </w:p>
    <w:p w14:paraId="7DA351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下列对顺序存储的有序表（长度为 n）实现给定操作的算法中平均时间复杂度为 </w:t>
      </w:r>
      <m:oMath>
        <m:r>
          <m:rPr/>
          <m:t>O(1)</m:t>
        </m:r>
      </m:oMath>
      <w:r>
        <w:rPr>
          <w:rFonts w:ascii="Times New Roman" w:hAnsi="Times New Roman" w:eastAsia="宋体" w:cs="Times New Roman"/>
          <w:kern w:val="0"/>
          <w:sz w:val="24"/>
          <w:szCs w:val="24"/>
          <w:lang w:val="en-US" w:eastAsia="zh-CN" w:bidi="ar"/>
        </w:rPr>
        <w:t xml:space="preserve"> 的是（ ）。</w:t>
      </w:r>
    </w:p>
    <w:p w14:paraId="2ADFF688">
      <w:pPr>
        <w:pStyle w:val="5"/>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6316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A736FF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B63C2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查找包含指定值元素的算法</w:t>
            </w:r>
          </w:p>
        </w:tc>
      </w:tr>
      <w:tr w14:paraId="5FA28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4576D8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EAF2A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插入包含指定值元素的算法</w:t>
            </w:r>
          </w:p>
        </w:tc>
      </w:tr>
      <w:tr w14:paraId="0A99B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BB0B5F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E5493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删除第 i 个元素的算法</w:t>
            </w:r>
          </w:p>
        </w:tc>
      </w:tr>
      <w:tr w14:paraId="4F1F7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E0E9D2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178F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获取第 i 个值的算法</w:t>
            </w:r>
          </w:p>
        </w:tc>
      </w:tr>
    </w:tbl>
    <w:p w14:paraId="5CEAA65D">
      <w:pPr>
        <w:pStyle w:val="3"/>
        <w:bidi w:val="0"/>
        <w:rPr>
          <w:rFonts w:hint="eastAsia"/>
          <w:lang w:val="en-US" w:eastAsia="zh-CN"/>
        </w:rPr>
      </w:pPr>
      <w:r>
        <w:rPr>
          <w:rFonts w:hint="eastAsia"/>
          <w:lang w:val="en-US" w:eastAsia="zh-CN"/>
        </w:rPr>
        <w:t>2.2 链式存储</w:t>
      </w:r>
    </w:p>
    <w:p w14:paraId="46C98E6C">
      <w:pPr>
        <w:pStyle w:val="4"/>
        <w:keepNext w:val="0"/>
        <w:keepLines w:val="0"/>
        <w:widowControl/>
        <w:suppressLineNumbers w:val="0"/>
        <w:spacing w:before="0" w:beforeAutospacing="0" w:after="0" w:afterAutospacing="0"/>
        <w:ind w:left="0" w:right="0"/>
      </w:pPr>
      <w:r>
        <w:t>2016年真题 第1题</w:t>
      </w:r>
    </w:p>
    <w:p w14:paraId="3E62EDCD">
      <w:pPr>
        <w:pStyle w:val="5"/>
        <w:keepNext w:val="0"/>
        <w:keepLines w:val="0"/>
        <w:widowControl/>
        <w:suppressLineNumbers w:val="0"/>
        <w:spacing w:before="0" w:beforeAutospacing="0" w:after="40" w:afterAutospacing="0"/>
        <w:ind w:left="0" w:right="0"/>
      </w:pPr>
      <w:r>
        <w:t>题目</w:t>
      </w:r>
    </w:p>
    <w:p w14:paraId="3C35E0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已知表头元素为 c 的单链表在内存中的存储状态如下表所示。现将 f 存放于 1014H 处并插入单链表，若 f 在逻辑上位于是 a 和 e 之间，则 a、e、f 的“链接地址”依次是（ ）。</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0"/>
        <w:gridCol w:w="1082"/>
        <w:gridCol w:w="1564"/>
      </w:tblGrid>
      <w:tr w14:paraId="53AB0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532A7D91">
            <w:pPr>
              <w:keepNext w:val="0"/>
              <w:keepLines w:val="0"/>
              <w:widowControl/>
              <w:suppressLineNumbers w:val="0"/>
              <w:jc w:val="center"/>
              <w:rPr>
                <w:b/>
                <w:bCs/>
              </w:rPr>
            </w:pPr>
            <w:r>
              <w:rPr>
                <w:rFonts w:ascii="宋体" w:hAnsi="宋体" w:eastAsia="宋体" w:cs="宋体"/>
                <w:b/>
                <w:bCs/>
                <w:kern w:val="0"/>
                <w:sz w:val="24"/>
                <w:szCs w:val="24"/>
                <w:lang w:val="en-US" w:eastAsia="zh-CN" w:bidi="ar"/>
              </w:rPr>
              <w:t>地址</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4F51F076">
            <w:pPr>
              <w:keepNext w:val="0"/>
              <w:keepLines w:val="0"/>
              <w:widowControl/>
              <w:suppressLineNumbers w:val="0"/>
              <w:jc w:val="center"/>
              <w:rPr>
                <w:b/>
                <w:bCs/>
              </w:rPr>
            </w:pPr>
            <w:r>
              <w:rPr>
                <w:rFonts w:ascii="宋体" w:hAnsi="宋体" w:eastAsia="宋体" w:cs="宋体"/>
                <w:b/>
                <w:bCs/>
                <w:kern w:val="0"/>
                <w:sz w:val="24"/>
                <w:szCs w:val="24"/>
                <w:lang w:val="en-US" w:eastAsia="zh-CN" w:bidi="ar"/>
              </w:rPr>
              <w:t>元素</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33043D87">
            <w:pPr>
              <w:keepNext w:val="0"/>
              <w:keepLines w:val="0"/>
              <w:widowControl/>
              <w:suppressLineNumbers w:val="0"/>
              <w:jc w:val="center"/>
              <w:rPr>
                <w:b/>
                <w:bCs/>
              </w:rPr>
            </w:pPr>
            <w:r>
              <w:rPr>
                <w:rFonts w:ascii="宋体" w:hAnsi="宋体" w:eastAsia="宋体" w:cs="宋体"/>
                <w:b/>
                <w:bCs/>
                <w:kern w:val="0"/>
                <w:sz w:val="24"/>
                <w:szCs w:val="24"/>
                <w:lang w:val="en-US" w:eastAsia="zh-CN" w:bidi="ar"/>
              </w:rPr>
              <w:t>链接地址</w:t>
            </w:r>
          </w:p>
        </w:tc>
      </w:tr>
      <w:tr w14:paraId="08C97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1E174E65">
            <w:pPr>
              <w:keepNext w:val="0"/>
              <w:keepLines w:val="0"/>
              <w:widowControl/>
              <w:suppressLineNumbers w:val="0"/>
              <w:jc w:val="left"/>
            </w:pPr>
            <w:r>
              <w:rPr>
                <w:rFonts w:ascii="宋体" w:hAnsi="宋体" w:eastAsia="宋体" w:cs="宋体"/>
                <w:kern w:val="0"/>
                <w:sz w:val="24"/>
                <w:szCs w:val="24"/>
                <w:lang w:val="en-US" w:eastAsia="zh-CN" w:bidi="ar"/>
              </w:rPr>
              <w:t>1000H</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681108A9">
            <w:pPr>
              <w:keepNext w:val="0"/>
              <w:keepLines w:val="0"/>
              <w:widowControl/>
              <w:suppressLineNumbers w:val="0"/>
              <w:jc w:val="center"/>
            </w:pPr>
            <w:r>
              <w:rPr>
                <w:rFonts w:ascii="宋体" w:hAnsi="宋体" w:eastAsia="宋体" w:cs="宋体"/>
                <w:kern w:val="0"/>
                <w:sz w:val="24"/>
                <w:szCs w:val="24"/>
                <w:lang w:val="en-US" w:eastAsia="zh-CN" w:bidi="ar"/>
              </w:rPr>
              <w:t>a</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A79B915">
            <w:pPr>
              <w:keepNext w:val="0"/>
              <w:keepLines w:val="0"/>
              <w:widowControl/>
              <w:suppressLineNumbers w:val="0"/>
              <w:jc w:val="left"/>
            </w:pPr>
            <w:r>
              <w:rPr>
                <w:rFonts w:ascii="宋体" w:hAnsi="宋体" w:eastAsia="宋体" w:cs="宋体"/>
                <w:kern w:val="0"/>
                <w:sz w:val="24"/>
                <w:szCs w:val="24"/>
                <w:lang w:val="en-US" w:eastAsia="zh-CN" w:bidi="ar"/>
              </w:rPr>
              <w:t>1010H</w:t>
            </w:r>
          </w:p>
        </w:tc>
      </w:tr>
      <w:tr w14:paraId="297D5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1EC209D">
            <w:pPr>
              <w:keepNext w:val="0"/>
              <w:keepLines w:val="0"/>
              <w:widowControl/>
              <w:suppressLineNumbers w:val="0"/>
              <w:jc w:val="left"/>
            </w:pPr>
            <w:r>
              <w:rPr>
                <w:rFonts w:ascii="宋体" w:hAnsi="宋体" w:eastAsia="宋体" w:cs="宋体"/>
                <w:kern w:val="0"/>
                <w:sz w:val="24"/>
                <w:szCs w:val="24"/>
                <w:lang w:val="en-US" w:eastAsia="zh-CN" w:bidi="ar"/>
              </w:rPr>
              <w:t>1004H</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7C6A0DAF">
            <w:pPr>
              <w:keepNext w:val="0"/>
              <w:keepLines w:val="0"/>
              <w:widowControl/>
              <w:suppressLineNumbers w:val="0"/>
              <w:jc w:val="center"/>
            </w:pPr>
            <w:r>
              <w:rPr>
                <w:rFonts w:ascii="宋体" w:hAnsi="宋体" w:eastAsia="宋体" w:cs="宋体"/>
                <w:kern w:val="0"/>
                <w:sz w:val="24"/>
                <w:szCs w:val="24"/>
                <w:lang w:val="en-US" w:eastAsia="zh-CN" w:bidi="ar"/>
              </w:rPr>
              <w:t>b</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4845D3A9">
            <w:pPr>
              <w:keepNext w:val="0"/>
              <w:keepLines w:val="0"/>
              <w:widowControl/>
              <w:suppressLineNumbers w:val="0"/>
              <w:jc w:val="left"/>
            </w:pPr>
            <w:r>
              <w:rPr>
                <w:rFonts w:ascii="宋体" w:hAnsi="宋体" w:eastAsia="宋体" w:cs="宋体"/>
                <w:kern w:val="0"/>
                <w:sz w:val="24"/>
                <w:szCs w:val="24"/>
                <w:lang w:val="en-US" w:eastAsia="zh-CN" w:bidi="ar"/>
              </w:rPr>
              <w:t>100CH</w:t>
            </w:r>
          </w:p>
        </w:tc>
      </w:tr>
      <w:tr w14:paraId="749FC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1FC64F6">
            <w:pPr>
              <w:keepNext w:val="0"/>
              <w:keepLines w:val="0"/>
              <w:widowControl/>
              <w:suppressLineNumbers w:val="0"/>
              <w:jc w:val="left"/>
            </w:pPr>
            <w:r>
              <w:rPr>
                <w:rFonts w:ascii="宋体" w:hAnsi="宋体" w:eastAsia="宋体" w:cs="宋体"/>
                <w:kern w:val="0"/>
                <w:sz w:val="24"/>
                <w:szCs w:val="24"/>
                <w:lang w:val="en-US" w:eastAsia="zh-CN" w:bidi="ar"/>
              </w:rPr>
              <w:t>1008H</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A526DF3">
            <w:pPr>
              <w:keepNext w:val="0"/>
              <w:keepLines w:val="0"/>
              <w:widowControl/>
              <w:suppressLineNumbers w:val="0"/>
              <w:jc w:val="center"/>
            </w:pPr>
            <w:r>
              <w:rPr>
                <w:rFonts w:ascii="宋体" w:hAnsi="宋体" w:eastAsia="宋体" w:cs="宋体"/>
                <w:kern w:val="0"/>
                <w:sz w:val="24"/>
                <w:szCs w:val="24"/>
                <w:lang w:val="en-US" w:eastAsia="zh-CN" w:bidi="ar"/>
              </w:rPr>
              <w:t>c</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50C8F0F2">
            <w:pPr>
              <w:keepNext w:val="0"/>
              <w:keepLines w:val="0"/>
              <w:widowControl/>
              <w:suppressLineNumbers w:val="0"/>
              <w:jc w:val="left"/>
            </w:pPr>
            <w:r>
              <w:rPr>
                <w:rFonts w:ascii="宋体" w:hAnsi="宋体" w:eastAsia="宋体" w:cs="宋体"/>
                <w:kern w:val="0"/>
                <w:sz w:val="24"/>
                <w:szCs w:val="24"/>
                <w:lang w:val="en-US" w:eastAsia="zh-CN" w:bidi="ar"/>
              </w:rPr>
              <w:t>1000H</w:t>
            </w:r>
          </w:p>
        </w:tc>
      </w:tr>
      <w:tr w14:paraId="685C2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3E2EC63E">
            <w:pPr>
              <w:keepNext w:val="0"/>
              <w:keepLines w:val="0"/>
              <w:widowControl/>
              <w:suppressLineNumbers w:val="0"/>
              <w:jc w:val="left"/>
            </w:pPr>
            <w:r>
              <w:rPr>
                <w:rFonts w:ascii="宋体" w:hAnsi="宋体" w:eastAsia="宋体" w:cs="宋体"/>
                <w:kern w:val="0"/>
                <w:sz w:val="24"/>
                <w:szCs w:val="24"/>
                <w:lang w:val="en-US" w:eastAsia="zh-CN" w:bidi="ar"/>
              </w:rPr>
              <w:t>100CH</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5ECD5612">
            <w:pPr>
              <w:keepNext w:val="0"/>
              <w:keepLines w:val="0"/>
              <w:widowControl/>
              <w:suppressLineNumbers w:val="0"/>
              <w:jc w:val="center"/>
            </w:pPr>
            <w:r>
              <w:rPr>
                <w:rFonts w:ascii="宋体" w:hAnsi="宋体" w:eastAsia="宋体" w:cs="宋体"/>
                <w:kern w:val="0"/>
                <w:sz w:val="24"/>
                <w:szCs w:val="24"/>
                <w:lang w:val="en-US" w:eastAsia="zh-CN" w:bidi="ar"/>
              </w:rPr>
              <w:t>d</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1E8C27A8">
            <w:pPr>
              <w:keepNext w:val="0"/>
              <w:keepLines w:val="0"/>
              <w:widowControl/>
              <w:suppressLineNumbers w:val="0"/>
              <w:jc w:val="left"/>
            </w:pPr>
            <w:r>
              <w:rPr>
                <w:rFonts w:ascii="宋体" w:hAnsi="宋体" w:eastAsia="宋体" w:cs="宋体"/>
                <w:kern w:val="0"/>
                <w:sz w:val="24"/>
                <w:szCs w:val="24"/>
                <w:lang w:val="en-US" w:eastAsia="zh-CN" w:bidi="ar"/>
              </w:rPr>
              <w:t>NULL</w:t>
            </w:r>
          </w:p>
        </w:tc>
      </w:tr>
      <w:tr w14:paraId="77E9A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672ACB49">
            <w:pPr>
              <w:keepNext w:val="0"/>
              <w:keepLines w:val="0"/>
              <w:widowControl/>
              <w:suppressLineNumbers w:val="0"/>
              <w:jc w:val="left"/>
            </w:pPr>
            <w:r>
              <w:rPr>
                <w:rFonts w:ascii="宋体" w:hAnsi="宋体" w:eastAsia="宋体" w:cs="宋体"/>
                <w:kern w:val="0"/>
                <w:sz w:val="24"/>
                <w:szCs w:val="24"/>
                <w:lang w:val="en-US" w:eastAsia="zh-CN" w:bidi="ar"/>
              </w:rPr>
              <w:t>1010H</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D87C7AA">
            <w:pPr>
              <w:keepNext w:val="0"/>
              <w:keepLines w:val="0"/>
              <w:widowControl/>
              <w:suppressLineNumbers w:val="0"/>
              <w:jc w:val="center"/>
            </w:pPr>
            <w:r>
              <w:rPr>
                <w:rFonts w:ascii="宋体" w:hAnsi="宋体" w:eastAsia="宋体" w:cs="宋体"/>
                <w:kern w:val="0"/>
                <w:sz w:val="24"/>
                <w:szCs w:val="24"/>
                <w:lang w:val="en-US" w:eastAsia="zh-CN" w:bidi="ar"/>
              </w:rPr>
              <w:t>e</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7C2B6584">
            <w:pPr>
              <w:keepNext w:val="0"/>
              <w:keepLines w:val="0"/>
              <w:widowControl/>
              <w:suppressLineNumbers w:val="0"/>
              <w:jc w:val="left"/>
            </w:pPr>
            <w:r>
              <w:rPr>
                <w:rFonts w:ascii="宋体" w:hAnsi="宋体" w:eastAsia="宋体" w:cs="宋体"/>
                <w:kern w:val="0"/>
                <w:sz w:val="24"/>
                <w:szCs w:val="24"/>
                <w:lang w:val="en-US" w:eastAsia="zh-CN" w:bidi="ar"/>
              </w:rPr>
              <w:t>1004H</w:t>
            </w:r>
          </w:p>
        </w:tc>
      </w:tr>
      <w:tr w14:paraId="5D3DC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086CEDAA">
            <w:pPr>
              <w:keepNext w:val="0"/>
              <w:keepLines w:val="0"/>
              <w:widowControl/>
              <w:suppressLineNumbers w:val="0"/>
              <w:jc w:val="left"/>
            </w:pPr>
            <w:r>
              <w:rPr>
                <w:rFonts w:ascii="宋体" w:hAnsi="宋体" w:eastAsia="宋体" w:cs="宋体"/>
                <w:kern w:val="0"/>
                <w:sz w:val="24"/>
                <w:szCs w:val="24"/>
                <w:lang w:val="en-US" w:eastAsia="zh-CN" w:bidi="ar"/>
              </w:rPr>
              <w:t>1014H</w:t>
            </w: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203D6F82">
            <w:pPr>
              <w:jc w:val="center"/>
              <w:rPr>
                <w:rFonts w:hint="eastAsia" w:ascii="宋体"/>
                <w:sz w:val="24"/>
                <w:szCs w:val="24"/>
              </w:rPr>
            </w:pPr>
          </w:p>
        </w:tc>
        <w:tc>
          <w:tcPr>
            <w:tcW w:w="0" w:type="auto"/>
            <w:tcBorders>
              <w:top w:val="single" w:color="DFE2E5" w:sz="8" w:space="0"/>
              <w:left w:val="single" w:color="DFE2E5" w:sz="8" w:space="0"/>
              <w:bottom w:val="single" w:color="DFE2E5" w:sz="8" w:space="0"/>
              <w:right w:val="single" w:color="DFE2E5" w:sz="8" w:space="0"/>
            </w:tcBorders>
            <w:shd w:val="clear" w:color="auto" w:fill="auto"/>
            <w:tcMar>
              <w:top w:w="30" w:type="dxa"/>
              <w:left w:w="90" w:type="dxa"/>
              <w:bottom w:w="30" w:type="dxa"/>
              <w:right w:w="90" w:type="dxa"/>
            </w:tcMar>
            <w:vAlign w:val="center"/>
          </w:tcPr>
          <w:p w14:paraId="34C76960">
            <w:pPr>
              <w:rPr>
                <w:rFonts w:hint="eastAsia" w:ascii="宋体"/>
                <w:sz w:val="24"/>
                <w:szCs w:val="24"/>
              </w:rPr>
            </w:pPr>
          </w:p>
        </w:tc>
      </w:tr>
    </w:tbl>
    <w:p w14:paraId="07DD98D8">
      <w:pPr>
        <w:pStyle w:val="5"/>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159E3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B9C281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7DA62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1010H、1014H、1004H</w:t>
            </w:r>
          </w:p>
        </w:tc>
      </w:tr>
      <w:tr w14:paraId="6495B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67301E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CE806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1010H、1004H、1014H</w:t>
            </w:r>
          </w:p>
        </w:tc>
      </w:tr>
      <w:tr w14:paraId="03079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980B6F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8927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1014H、1010H、1004H</w:t>
            </w:r>
          </w:p>
        </w:tc>
      </w:tr>
      <w:tr w14:paraId="10EB8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352336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C325B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1014H、1004H、1010H</w:t>
            </w:r>
          </w:p>
        </w:tc>
      </w:tr>
    </w:tbl>
    <w:p w14:paraId="04E14F04">
      <w:pPr>
        <w:pStyle w:val="4"/>
        <w:keepNext w:val="0"/>
        <w:keepLines w:val="0"/>
        <w:widowControl/>
        <w:suppressLineNumbers w:val="0"/>
        <w:spacing w:before="0" w:beforeAutospacing="0" w:after="0" w:afterAutospacing="0"/>
        <w:ind w:left="0" w:right="0"/>
      </w:pPr>
      <w:r>
        <w:t>2016年真题 第2题</w:t>
      </w:r>
    </w:p>
    <w:p w14:paraId="5258C70A">
      <w:pPr>
        <w:pStyle w:val="5"/>
        <w:keepNext w:val="0"/>
        <w:keepLines w:val="0"/>
        <w:widowControl/>
        <w:suppressLineNumbers w:val="0"/>
        <w:spacing w:before="0" w:beforeAutospacing="0" w:after="40" w:afterAutospacing="0"/>
        <w:ind w:left="0" w:right="0"/>
      </w:pPr>
      <w:r>
        <w:t>题目</w:t>
      </w:r>
    </w:p>
    <w:p w14:paraId="694350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已知一个带有表头结点的双向循环链表 L，结点结构为 </w:t>
      </w:r>
      <w:r>
        <w:rPr>
          <w:rStyle w:val="16"/>
          <w:rFonts w:ascii="Times New Roman" w:hAnsi="Times New Roman" w:eastAsia="宋体" w:cs="Times New Roman"/>
          <w:kern w:val="0"/>
          <w:sz w:val="24"/>
          <w:szCs w:val="24"/>
          <w:lang w:val="en-US" w:eastAsia="zh-CN" w:bidi="ar"/>
        </w:rPr>
        <w:t>prev|data|next</w:t>
      </w:r>
      <w:r>
        <w:rPr>
          <w:rFonts w:ascii="Times New Roman" w:hAnsi="Times New Roman" w:eastAsia="宋体" w:cs="Times New Roman"/>
          <w:kern w:val="0"/>
          <w:sz w:val="24"/>
          <w:szCs w:val="24"/>
          <w:lang w:val="en-US" w:eastAsia="zh-CN" w:bidi="ar"/>
        </w:rPr>
        <w:t>，</w:t>
      </w:r>
      <w:r>
        <w:rPr>
          <w:rStyle w:val="16"/>
          <w:rFonts w:ascii="Times New Roman" w:hAnsi="Times New Roman" w:eastAsia="宋体" w:cs="Times New Roman"/>
          <w:kern w:val="0"/>
          <w:sz w:val="24"/>
          <w:szCs w:val="24"/>
          <w:lang w:val="en-US" w:eastAsia="zh-CN" w:bidi="ar"/>
        </w:rPr>
        <w:t>prev</w:t>
      </w:r>
      <w:r>
        <w:rPr>
          <w:rFonts w:ascii="Times New Roman" w:hAnsi="Times New Roman" w:eastAsia="宋体" w:cs="Times New Roman"/>
          <w:kern w:val="0"/>
          <w:sz w:val="24"/>
          <w:szCs w:val="24"/>
          <w:lang w:val="en-US" w:eastAsia="zh-CN" w:bidi="ar"/>
        </w:rPr>
        <w:t xml:space="preserve"> 和 </w:t>
      </w:r>
      <w:r>
        <w:rPr>
          <w:rStyle w:val="16"/>
          <w:rFonts w:ascii="Times New Roman" w:hAnsi="Times New Roman" w:eastAsia="宋体" w:cs="Times New Roman"/>
          <w:kern w:val="0"/>
          <w:sz w:val="24"/>
          <w:szCs w:val="24"/>
          <w:lang w:val="en-US" w:eastAsia="zh-CN" w:bidi="ar"/>
        </w:rPr>
        <w:t>next</w:t>
      </w:r>
      <w:r>
        <w:rPr>
          <w:rFonts w:ascii="Times New Roman" w:hAnsi="Times New Roman" w:eastAsia="宋体" w:cs="Times New Roman"/>
          <w:kern w:val="0"/>
          <w:sz w:val="24"/>
          <w:szCs w:val="24"/>
          <w:lang w:val="en-US" w:eastAsia="zh-CN" w:bidi="ar"/>
        </w:rPr>
        <w:t xml:space="preserve"> 分别是指向其直接前驱和直接后继结点的指针。现要删除指针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所指的结点，正确的语句序列是（ ）。</w:t>
      </w:r>
    </w:p>
    <w:p w14:paraId="190264FE">
      <w:pPr>
        <w:pStyle w:val="5"/>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1903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231B2F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2D9ED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p-&gt;next-&gt;prev = p-&gt;prev; p-&gt;prev-&gt;next = p-&gt;prev; free(p);</w:t>
            </w:r>
          </w:p>
        </w:tc>
      </w:tr>
      <w:tr w14:paraId="00968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ADDDBE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AB5BC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p-&gt;next-&gt;prev = p-&gt;next; p-&gt;prev-&gt;next = p-&gt;next; free(p);</w:t>
            </w:r>
          </w:p>
        </w:tc>
      </w:tr>
      <w:tr w14:paraId="29F1F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7BAA7B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D4D53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p-&gt;next-&gt;prev = p-&gt;next; p-&gt;prev-&gt;next = p-&gt;prev; free(p);</w:t>
            </w:r>
          </w:p>
        </w:tc>
      </w:tr>
      <w:tr w14:paraId="585FE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C4D61A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63595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p-&gt;next-&gt;prev = p-&gt;prev; p-&gt;prev-&gt;next = p-&gt;next; free(p);</w:t>
            </w:r>
          </w:p>
        </w:tc>
      </w:tr>
    </w:tbl>
    <w:p w14:paraId="7B5E4DF7">
      <w:pPr>
        <w:pStyle w:val="4"/>
        <w:keepNext w:val="0"/>
        <w:keepLines w:val="0"/>
        <w:widowControl/>
        <w:suppressLineNumbers w:val="0"/>
        <w:spacing w:before="0" w:beforeAutospacing="0" w:after="0" w:afterAutospacing="0"/>
        <w:ind w:left="0" w:right="0"/>
      </w:pPr>
      <w:r>
        <w:t>2021年真题 第1题</w:t>
      </w:r>
    </w:p>
    <w:p w14:paraId="094C5016">
      <w:pPr>
        <w:pStyle w:val="5"/>
        <w:keepNext w:val="0"/>
        <w:keepLines w:val="0"/>
        <w:widowControl/>
        <w:suppressLineNumbers w:val="0"/>
        <w:spacing w:before="0" w:beforeAutospacing="0" w:after="40" w:afterAutospacing="0"/>
        <w:ind w:left="0" w:right="0"/>
      </w:pPr>
      <w:r>
        <w:t>题目</w:t>
      </w:r>
    </w:p>
    <w:p w14:paraId="6E3C39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已知头指针 </w:t>
      </w:r>
      <w:r>
        <w:rPr>
          <w:rStyle w:val="16"/>
          <w:rFonts w:ascii="Times New Roman" w:hAnsi="Times New Roman" w:eastAsia="宋体" w:cs="Times New Roman"/>
          <w:kern w:val="0"/>
          <w:sz w:val="24"/>
          <w:szCs w:val="24"/>
          <w:lang w:val="en-US" w:eastAsia="zh-CN" w:bidi="ar"/>
        </w:rPr>
        <w:t>h</w:t>
      </w:r>
      <w:r>
        <w:rPr>
          <w:rFonts w:ascii="Times New Roman" w:hAnsi="Times New Roman" w:eastAsia="宋体" w:cs="Times New Roman"/>
          <w:kern w:val="0"/>
          <w:sz w:val="24"/>
          <w:szCs w:val="24"/>
          <w:lang w:val="en-US" w:eastAsia="zh-CN" w:bidi="ar"/>
        </w:rPr>
        <w:t xml:space="preserve"> 指向一个带头结点的非空单循环链表，结点结构为 </w:t>
      </w:r>
      <w:r>
        <w:rPr>
          <w:rStyle w:val="16"/>
          <w:rFonts w:ascii="Times New Roman" w:hAnsi="Times New Roman" w:eastAsia="宋体" w:cs="Times New Roman"/>
          <w:kern w:val="0"/>
          <w:sz w:val="24"/>
          <w:szCs w:val="24"/>
          <w:lang w:val="en-US" w:eastAsia="zh-CN" w:bidi="ar"/>
        </w:rPr>
        <w:t>data|next</w:t>
      </w:r>
      <w:r>
        <w:rPr>
          <w:rFonts w:ascii="Times New Roman" w:hAnsi="Times New Roman" w:eastAsia="宋体" w:cs="Times New Roman"/>
          <w:kern w:val="0"/>
          <w:sz w:val="24"/>
          <w:szCs w:val="24"/>
          <w:lang w:val="en-US" w:eastAsia="zh-CN" w:bidi="ar"/>
        </w:rPr>
        <w:t xml:space="preserve">，其中 </w:t>
      </w:r>
      <w:r>
        <w:rPr>
          <w:rStyle w:val="16"/>
          <w:rFonts w:ascii="Times New Roman" w:hAnsi="Times New Roman" w:eastAsia="宋体" w:cs="Times New Roman"/>
          <w:kern w:val="0"/>
          <w:sz w:val="24"/>
          <w:szCs w:val="24"/>
          <w:lang w:val="en-US" w:eastAsia="zh-CN" w:bidi="ar"/>
        </w:rPr>
        <w:t>next</w:t>
      </w:r>
      <w:r>
        <w:rPr>
          <w:rFonts w:ascii="Times New Roman" w:hAnsi="Times New Roman" w:eastAsia="宋体" w:cs="Times New Roman"/>
          <w:kern w:val="0"/>
          <w:sz w:val="24"/>
          <w:szCs w:val="24"/>
          <w:lang w:val="en-US" w:eastAsia="zh-CN" w:bidi="ar"/>
        </w:rPr>
        <w:t xml:space="preserve"> 是指向直接后继结点的指针，</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是尾指针，</w:t>
      </w:r>
      <w:r>
        <w:rPr>
          <w:rStyle w:val="16"/>
          <w:rFonts w:ascii="Times New Roman" w:hAnsi="Times New Roman" w:eastAsia="宋体" w:cs="Times New Roman"/>
          <w:kern w:val="0"/>
          <w:sz w:val="24"/>
          <w:szCs w:val="24"/>
          <w:lang w:val="en-US" w:eastAsia="zh-CN" w:bidi="ar"/>
        </w:rPr>
        <w:t>q</w:t>
      </w:r>
      <w:r>
        <w:rPr>
          <w:rFonts w:ascii="Times New Roman" w:hAnsi="Times New Roman" w:eastAsia="宋体" w:cs="Times New Roman"/>
          <w:kern w:val="0"/>
          <w:sz w:val="24"/>
          <w:szCs w:val="24"/>
          <w:lang w:val="en-US" w:eastAsia="zh-CN" w:bidi="ar"/>
        </w:rPr>
        <w:t xml:space="preserve"> 是临时指针。现要删除该链表的第一个元素，正确的语句序列是（ ）。</w:t>
      </w:r>
    </w:p>
    <w:p w14:paraId="7D44F0B2">
      <w:pPr>
        <w:pStyle w:val="5"/>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6639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AA6917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0DBBF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h-&gt;next = h-&gt;next-&gt;next; q = h-&gt;next; free(q);</w:t>
            </w:r>
          </w:p>
        </w:tc>
      </w:tr>
      <w:tr w14:paraId="4F626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C2AA27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A276B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q = h-&gt;next; h-&gt;next = h-&gt;next-&gt;next; free(q);</w:t>
            </w:r>
          </w:p>
        </w:tc>
      </w:tr>
      <w:tr w14:paraId="68006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8EEE84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B2F86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q = h-&gt;next; h-&gt;next = q-&gt;next; if (p != q) p = h; free(q);</w:t>
            </w:r>
          </w:p>
        </w:tc>
      </w:tr>
      <w:tr w14:paraId="5C119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CA498A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ECE69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q = h-&gt;next; h-&gt;next = q-&gt;next; if (p == q) p = h; free(q);</w:t>
            </w:r>
          </w:p>
        </w:tc>
      </w:tr>
    </w:tbl>
    <w:p w14:paraId="1C444650">
      <w:pPr>
        <w:pStyle w:val="4"/>
        <w:keepNext w:val="0"/>
        <w:keepLines w:val="0"/>
        <w:widowControl/>
        <w:suppressLineNumbers w:val="0"/>
        <w:spacing w:before="0" w:beforeAutospacing="0" w:after="0" w:afterAutospacing="0"/>
        <w:ind w:left="0" w:right="0"/>
      </w:pPr>
      <w:r>
        <w:t>2023年真题 第2题</w:t>
      </w:r>
    </w:p>
    <w:p w14:paraId="2D7866FE">
      <w:pPr>
        <w:pStyle w:val="5"/>
        <w:keepNext w:val="0"/>
        <w:keepLines w:val="0"/>
        <w:widowControl/>
        <w:suppressLineNumbers w:val="0"/>
        <w:spacing w:before="0" w:beforeAutospacing="0" w:after="40" w:afterAutospacing="0"/>
        <w:ind w:left="0" w:right="0"/>
      </w:pPr>
      <w:r>
        <w:t>题目</w:t>
      </w:r>
    </w:p>
    <w:p w14:paraId="31FE59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现有非空双向链表 L，其结点结构为：</w:t>
      </w:r>
    </w:p>
    <w:p w14:paraId="7ADA7C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 prev | data | next ]</w:t>
      </w:r>
    </w:p>
    <w:p w14:paraId="736721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prev</w:t>
      </w:r>
      <w:r>
        <w:rPr>
          <w:rFonts w:ascii="Times New Roman" w:hAnsi="Times New Roman" w:eastAsia="宋体" w:cs="Times New Roman"/>
          <w:kern w:val="0"/>
          <w:sz w:val="24"/>
          <w:szCs w:val="24"/>
          <w:lang w:val="en-US" w:eastAsia="zh-CN" w:bidi="ar"/>
        </w:rPr>
        <w:t xml:space="preserve"> 是指向直接前驱结点的指针，</w:t>
      </w:r>
      <w:r>
        <w:rPr>
          <w:rStyle w:val="16"/>
          <w:rFonts w:ascii="Times New Roman" w:hAnsi="Times New Roman" w:eastAsia="宋体" w:cs="Times New Roman"/>
          <w:kern w:val="0"/>
          <w:sz w:val="24"/>
          <w:szCs w:val="24"/>
          <w:lang w:val="en-US" w:eastAsia="zh-CN" w:bidi="ar"/>
        </w:rPr>
        <w:t>next</w:t>
      </w:r>
      <w:r>
        <w:rPr>
          <w:rFonts w:ascii="Times New Roman" w:hAnsi="Times New Roman" w:eastAsia="宋体" w:cs="Times New Roman"/>
          <w:kern w:val="0"/>
          <w:sz w:val="24"/>
          <w:szCs w:val="24"/>
          <w:lang w:val="en-US" w:eastAsia="zh-CN" w:bidi="ar"/>
        </w:rPr>
        <w:t xml:space="preserve"> 是指向直接后继结点的指针。若要在 L 中指针 </w:t>
      </w:r>
      <w:r>
        <w:rPr>
          <w:rStyle w:val="16"/>
          <w:rFonts w:ascii="Times New Roman" w:hAnsi="Times New Roman" w:eastAsia="宋体" w:cs="Times New Roman"/>
          <w:kern w:val="0"/>
          <w:sz w:val="24"/>
          <w:szCs w:val="24"/>
          <w:lang w:val="en-US" w:eastAsia="zh-CN" w:bidi="ar"/>
        </w:rPr>
        <w:t>p</w:t>
      </w:r>
      <w:r>
        <w:rPr>
          <w:rFonts w:ascii="Times New Roman" w:hAnsi="Times New Roman" w:eastAsia="宋体" w:cs="Times New Roman"/>
          <w:kern w:val="0"/>
          <w:sz w:val="24"/>
          <w:szCs w:val="24"/>
          <w:lang w:val="en-US" w:eastAsia="zh-CN" w:bidi="ar"/>
        </w:rPr>
        <w:t xml:space="preserve"> 所指向的结点（非尾结点）之后插入指针 </w:t>
      </w:r>
      <w:r>
        <w:rPr>
          <w:rStyle w:val="16"/>
          <w:rFonts w:ascii="Times New Roman" w:hAnsi="Times New Roman" w:eastAsia="宋体" w:cs="Times New Roman"/>
          <w:kern w:val="0"/>
          <w:sz w:val="24"/>
          <w:szCs w:val="24"/>
          <w:lang w:val="en-US" w:eastAsia="zh-CN" w:bidi="ar"/>
        </w:rPr>
        <w:t>s</w:t>
      </w:r>
      <w:r>
        <w:rPr>
          <w:rFonts w:ascii="Times New Roman" w:hAnsi="Times New Roman" w:eastAsia="宋体" w:cs="Times New Roman"/>
          <w:kern w:val="0"/>
          <w:sz w:val="24"/>
          <w:szCs w:val="24"/>
          <w:lang w:val="en-US" w:eastAsia="zh-CN" w:bidi="ar"/>
        </w:rPr>
        <w:t xml:space="preserve"> 指向的新结点，则在执行了语句序列：</w:t>
      </w:r>
    </w:p>
    <w:p w14:paraId="1E3B7C17">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s-&gt;next = p-&gt;next;</w:t>
      </w:r>
      <w:r>
        <w:rPr>
          <w:shd w:val="clear" w:fill="F6F8FA"/>
        </w:rPr>
        <w:br w:type="textWrapping"/>
      </w:r>
      <w:r>
        <w:rPr>
          <w:shd w:val="clear" w:fill="F6F8FA"/>
        </w:rPr>
        <w:t>p-&gt;next = s;</w:t>
      </w:r>
    </w:p>
    <w:p w14:paraId="40881B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后，还要执行（ ）。</w:t>
      </w:r>
    </w:p>
    <w:p w14:paraId="5AC629AB">
      <w:pPr>
        <w:pStyle w:val="5"/>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4858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CC7A83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3A540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s-&gt;next-&gt;prev = p; s-&gt;prev = p;</w:t>
            </w:r>
          </w:p>
        </w:tc>
      </w:tr>
      <w:tr w14:paraId="36845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C5CE76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DC929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p-&gt;next-&gt;prev = s; s-&gt;prev = p;</w:t>
            </w:r>
          </w:p>
        </w:tc>
      </w:tr>
      <w:tr w14:paraId="518AA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3FC1E4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1951B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s-&gt;prev = s-&gt;next-&gt;prev; s-&gt;next-&gt;prev = s;</w:t>
            </w:r>
          </w:p>
        </w:tc>
      </w:tr>
      <w:tr w14:paraId="69D45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7B4546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F9EEA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p-&gt;next-&gt;prev = s-&gt;prev; s-&gt;next-&gt;prev = p;</w:t>
            </w:r>
          </w:p>
        </w:tc>
      </w:tr>
    </w:tbl>
    <w:p w14:paraId="3AD5F379">
      <w:pPr>
        <w:pStyle w:val="4"/>
        <w:keepNext w:val="0"/>
        <w:keepLines w:val="0"/>
        <w:widowControl/>
        <w:suppressLineNumbers w:val="0"/>
        <w:spacing w:before="0" w:beforeAutospacing="0" w:after="0" w:afterAutospacing="0"/>
        <w:ind w:left="0" w:right="0"/>
      </w:pPr>
      <w:r>
        <w:t>2024年真题 第1题</w:t>
      </w:r>
    </w:p>
    <w:p w14:paraId="308AAE5A">
      <w:pPr>
        <w:pStyle w:val="5"/>
        <w:keepNext w:val="0"/>
        <w:keepLines w:val="0"/>
        <w:widowControl/>
        <w:suppressLineNumbers w:val="0"/>
        <w:spacing w:before="0" w:beforeAutospacing="0" w:after="40" w:afterAutospacing="0"/>
        <w:ind w:left="0" w:right="0"/>
      </w:pPr>
      <w:r>
        <w:t>题目</w:t>
      </w:r>
    </w:p>
    <w:p w14:paraId="6E95BB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已知带头结点的非空单链表 L 的头指针为 h，指针 p 指向 L 中间的一个链表结点（不是第一个和最后一个结点）。</w:t>
      </w:r>
    </w:p>
    <w:p w14:paraId="5A0B130D">
      <w:pPr>
        <w:pStyle w:val="11"/>
        <w:keepNext w:val="0"/>
        <w:keepLines w:val="0"/>
        <w:widowControl/>
        <w:suppressLineNumbers w:val="0"/>
        <w:pBdr>
          <w:top w:val="single" w:color="E5E7EB" w:sz="8" w:space="4"/>
          <w:left w:val="single" w:color="E5E7EB" w:sz="8" w:space="6"/>
          <w:bottom w:val="single" w:color="E5E7EB" w:sz="8" w:space="4"/>
          <w:right w:val="single" w:color="E5E7EB" w:sz="8" w:space="6"/>
        </w:pBdr>
        <w:shd w:val="clear" w:fill="F6F8FA"/>
        <w:spacing w:before="80" w:beforeAutospacing="0" w:after="80" w:afterAutospacing="0"/>
        <w:ind w:left="0" w:right="0"/>
      </w:pPr>
      <w:r>
        <w:rPr>
          <w:shd w:val="clear" w:fill="F6F8FA"/>
        </w:rPr>
        <w:t>q = p-&gt;next;</w:t>
      </w:r>
      <w:r>
        <w:rPr>
          <w:shd w:val="clear" w:fill="F6F8FA"/>
        </w:rPr>
        <w:br w:type="textWrapping"/>
      </w:r>
      <w:r>
        <w:rPr>
          <w:shd w:val="clear" w:fill="F6F8FA"/>
        </w:rPr>
        <w:t>p-&gt;next = q-&gt;next;</w:t>
      </w:r>
      <w:r>
        <w:rPr>
          <w:shd w:val="clear" w:fill="F6F8FA"/>
        </w:rPr>
        <w:br w:type="textWrapping"/>
      </w:r>
      <w:r>
        <w:rPr>
          <w:shd w:val="clear" w:fill="F6F8FA"/>
        </w:rPr>
        <w:t>q-&gt;next = h-&gt;next;</w:t>
      </w:r>
      <w:r>
        <w:rPr>
          <w:shd w:val="clear" w:fill="F6F8FA"/>
        </w:rPr>
        <w:br w:type="textWrapping"/>
      </w:r>
      <w:r>
        <w:rPr>
          <w:shd w:val="clear" w:fill="F6F8FA"/>
        </w:rPr>
        <w:t>h-&gt;next = q;</w:t>
      </w:r>
    </w:p>
    <w:p w14:paraId="6C2101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这段代码的功能是（ ）。</w:t>
      </w:r>
    </w:p>
    <w:p w14:paraId="66EAB275">
      <w:pPr>
        <w:pStyle w:val="5"/>
        <w:keepNext w:val="0"/>
        <w:keepLines w:val="0"/>
        <w:widowControl/>
        <w:suppressLineNumbers w:val="0"/>
        <w:spacing w:before="0" w:beforeAutospacing="0" w:after="40"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9CD2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DEB243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5B91E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把 q 指向的结点插入到 p 的后面</w:t>
            </w:r>
          </w:p>
        </w:tc>
      </w:tr>
      <w:tr w14:paraId="6F16FD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41547C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5DC1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把 p 指向的结点插入到 q 的后面</w:t>
            </w:r>
          </w:p>
        </w:tc>
      </w:tr>
      <w:tr w14:paraId="20BD2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FF8BC4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AC300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把 p 指向的结点插入到 h 的后面</w:t>
            </w:r>
          </w:p>
        </w:tc>
      </w:tr>
      <w:tr w14:paraId="3A9FE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2D7F78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169C7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把 q 指向的结点插入到 h 的后面</w:t>
            </w:r>
          </w:p>
        </w:tc>
      </w:tr>
    </w:tbl>
    <w:p w14:paraId="64394AA0">
      <w:pPr>
        <w:pStyle w:val="2"/>
        <w:bidi w:val="0"/>
        <w:rPr>
          <w:rFonts w:hint="eastAsia"/>
          <w:lang w:val="en-US" w:eastAsia="zh-CN"/>
        </w:rPr>
      </w:pPr>
      <w:r>
        <w:rPr>
          <w:rFonts w:hint="eastAsia"/>
          <w:lang w:val="en-US" w:eastAsia="zh-CN"/>
        </w:rPr>
        <w:t>3 栈，队列和数组</w:t>
      </w:r>
    </w:p>
    <w:p w14:paraId="3CFDF370">
      <w:pPr>
        <w:pStyle w:val="3"/>
        <w:bidi w:val="0"/>
        <w:rPr>
          <w:rFonts w:hint="default"/>
        </w:rPr>
      </w:pPr>
      <w:r>
        <w:rPr>
          <w:rFonts w:hint="eastAsia"/>
          <w:lang w:val="en-US" w:eastAsia="zh-CN"/>
        </w:rPr>
        <w:t xml:space="preserve">3.1 </w:t>
      </w:r>
      <w:r>
        <w:rPr>
          <w:rFonts w:hint="default"/>
        </w:rPr>
        <w:t>栈和队列的基本概念</w:t>
      </w:r>
    </w:p>
    <w:p w14:paraId="19F723CD">
      <w:pPr>
        <w:pStyle w:val="4"/>
        <w:bidi w:val="0"/>
        <w:rPr>
          <w:rFonts w:hint="default"/>
          <w:lang w:val="en-US" w:eastAsia="zh-CN"/>
        </w:rPr>
      </w:pPr>
      <w:r>
        <w:rPr>
          <w:rFonts w:hint="eastAsia"/>
          <w:lang w:val="en-US" w:eastAsia="zh-CN"/>
        </w:rPr>
        <w:t>3.1.1 栈的基本概念</w:t>
      </w:r>
    </w:p>
    <w:p w14:paraId="68E97D72">
      <w:pPr>
        <w:pStyle w:val="5"/>
        <w:keepNext w:val="0"/>
        <w:keepLines w:val="0"/>
        <w:widowControl/>
        <w:suppressLineNumbers w:val="0"/>
        <w:spacing w:before="0" w:beforeAutospacing="0" w:after="0" w:afterAutospacing="0"/>
        <w:ind w:left="0" w:right="0"/>
      </w:pPr>
      <w:r>
        <w:t>2009年真题 第2题</w:t>
      </w:r>
    </w:p>
    <w:p w14:paraId="21DFCF5A">
      <w:pPr>
        <w:pStyle w:val="6"/>
        <w:keepNext w:val="0"/>
        <w:keepLines w:val="0"/>
        <w:widowControl/>
        <w:suppressLineNumbers w:val="0"/>
        <w:spacing w:before="0" w:beforeAutospacing="0" w:after="24" w:afterAutospacing="0"/>
        <w:ind w:left="0" w:right="0"/>
      </w:pPr>
      <w:r>
        <w:t>题目</w:t>
      </w:r>
    </w:p>
    <w:p w14:paraId="0EDD51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设栈 S 和队列 Q 的初始状态均为空，元素 a、b、c、d、e、f、g 依次进入栈 S。若每个元素出栈后立即进入队列 Q，且 7 个元素出队的顺序是 b、d、c、f、e、a、g，则栈 S 的容量至少是（ ）。</w:t>
      </w:r>
    </w:p>
    <w:p w14:paraId="29017D58">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ECA5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B3D5AB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F9214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r w14:paraId="36470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BF02EF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8BBA6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503C3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694B70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5CCC6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5F2A6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10910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3F0FC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bl>
    <w:p w14:paraId="37AD53C9">
      <w:pPr>
        <w:pStyle w:val="5"/>
        <w:keepNext w:val="0"/>
        <w:keepLines w:val="0"/>
        <w:widowControl/>
        <w:suppressLineNumbers w:val="0"/>
        <w:spacing w:before="0" w:beforeAutospacing="0" w:after="0" w:afterAutospacing="0"/>
        <w:ind w:left="0" w:right="0"/>
      </w:pPr>
      <w:r>
        <w:t>2010年真题 第1题</w:t>
      </w:r>
    </w:p>
    <w:p w14:paraId="5322362B">
      <w:pPr>
        <w:pStyle w:val="6"/>
        <w:keepNext w:val="0"/>
        <w:keepLines w:val="0"/>
        <w:widowControl/>
        <w:suppressLineNumbers w:val="0"/>
        <w:spacing w:before="0" w:beforeAutospacing="0" w:after="24" w:afterAutospacing="0"/>
        <w:ind w:left="0" w:right="0"/>
      </w:pPr>
      <w:r>
        <w:t>题目</w:t>
      </w:r>
    </w:p>
    <w:p w14:paraId="67475A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若元素 a、b、c、d、e、f 依次进栈，允许进栈、退栈操作交替进行，但不允许连续三次进行退栈操作，则不可能得到的出栈序列是（ ）。</w:t>
      </w:r>
    </w:p>
    <w:p w14:paraId="3A80F69B">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38D9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95ACB1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973A9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d、c、e、b、f、a</w:t>
            </w:r>
          </w:p>
        </w:tc>
      </w:tr>
      <w:tr w14:paraId="7443E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25B823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791CC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c、b、d、a、e、f</w:t>
            </w:r>
          </w:p>
        </w:tc>
      </w:tr>
      <w:tr w14:paraId="62B9B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A297D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300FF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b、c、a、e、f、d</w:t>
            </w:r>
          </w:p>
        </w:tc>
      </w:tr>
      <w:tr w14:paraId="36627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0A441F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9701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a、f、e、d、c、b</w:t>
            </w:r>
          </w:p>
        </w:tc>
      </w:tr>
    </w:tbl>
    <w:p w14:paraId="6506B996">
      <w:pPr>
        <w:pStyle w:val="5"/>
        <w:keepNext w:val="0"/>
        <w:keepLines w:val="0"/>
        <w:widowControl/>
        <w:suppressLineNumbers w:val="0"/>
        <w:spacing w:before="0" w:beforeAutospacing="0" w:after="0" w:afterAutospacing="0"/>
        <w:ind w:left="0" w:right="0"/>
      </w:pPr>
      <w:r>
        <w:t>2011年真题 第2题</w:t>
      </w:r>
    </w:p>
    <w:p w14:paraId="2E93D037">
      <w:pPr>
        <w:pStyle w:val="6"/>
        <w:keepNext w:val="0"/>
        <w:keepLines w:val="0"/>
        <w:widowControl/>
        <w:suppressLineNumbers w:val="0"/>
        <w:spacing w:before="0" w:beforeAutospacing="0" w:after="24" w:afterAutospacing="0"/>
        <w:ind w:left="0" w:right="0"/>
      </w:pPr>
      <w:r>
        <w:t>题目</w:t>
      </w:r>
    </w:p>
    <w:p w14:paraId="582302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元素 a、b、c、d、e 依次进入初始为空的栈中，若元素进栈后可停留、可出栈，直到所有元素都出栈，则在所有可能的出栈序列中，以元素 d 开头的序列个数是（ ）。</w:t>
      </w:r>
    </w:p>
    <w:p w14:paraId="3E45C1D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5541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8E7BA3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E5BC2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0AEC3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C5D54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B2368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3396A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61A898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B8234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r w14:paraId="1FA726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4740D3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10CFC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w:t>
            </w:r>
          </w:p>
        </w:tc>
      </w:tr>
    </w:tbl>
    <w:p w14:paraId="7970C943">
      <w:pPr>
        <w:pStyle w:val="5"/>
        <w:keepNext w:val="0"/>
        <w:keepLines w:val="0"/>
        <w:widowControl/>
        <w:suppressLineNumbers w:val="0"/>
        <w:spacing w:before="0" w:beforeAutospacing="0" w:after="0" w:afterAutospacing="0"/>
        <w:ind w:left="0" w:right="0"/>
      </w:pPr>
      <w:r>
        <w:t>2013年真题 第2题</w:t>
      </w:r>
    </w:p>
    <w:p w14:paraId="493317E2">
      <w:pPr>
        <w:pStyle w:val="6"/>
        <w:keepNext w:val="0"/>
        <w:keepLines w:val="0"/>
        <w:widowControl/>
        <w:suppressLineNumbers w:val="0"/>
        <w:spacing w:before="0" w:beforeAutospacing="0" w:after="24" w:afterAutospacing="0"/>
        <w:ind w:left="0" w:right="0"/>
      </w:pPr>
      <w:r>
        <w:t>题目</w:t>
      </w:r>
    </w:p>
    <w:p w14:paraId="0C3723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一个栈的入栈序列为 </w:t>
      </w:r>
      <m:oMath>
        <m:r>
          <m:rPr/>
          <m:t>1,2,3,…,n</m:t>
        </m:r>
      </m:oMath>
      <w:r>
        <w:rPr>
          <w:rFonts w:ascii="Times New Roman" w:hAnsi="Times New Roman" w:eastAsia="宋体" w:cs="Times New Roman"/>
          <w:kern w:val="0"/>
          <w:sz w:val="24"/>
          <w:szCs w:val="24"/>
          <w:lang w:val="en-US" w:eastAsia="zh-CN" w:bidi="ar"/>
        </w:rPr>
        <w:t xml:space="preserve">，其出栈序列是 </w:t>
      </w:r>
      <m:oMath>
        <m:sSub>
          <m:sSubPr/>
          <m:e>
            <m:r>
              <m:rPr/>
              <m:t>p</m:t>
            </m:r>
          </m:e>
          <m:sub>
            <m:r>
              <m:rPr/>
              <m:t>1</m:t>
            </m:r>
          </m:sub>
        </m:sSub>
        <m:r>
          <m:rPr/>
          <m:t>,</m:t>
        </m:r>
        <m:sSub>
          <m:sSubPr/>
          <m:e>
            <m:r>
              <m:rPr/>
              <m:t>p</m:t>
            </m:r>
          </m:e>
          <m:sub>
            <m:r>
              <m:rPr/>
              <m:t>2</m:t>
            </m:r>
          </m:sub>
        </m:sSub>
        <m:r>
          <m:rPr/>
          <m:t>,</m:t>
        </m:r>
        <m:sSub>
          <m:sSubPr/>
          <m:e>
            <m:r>
              <m:rPr/>
              <m:t>p</m:t>
            </m:r>
          </m:e>
          <m:sub>
            <m:r>
              <m:rPr/>
              <m:t>3</m:t>
            </m:r>
          </m:sub>
        </m:sSub>
        <m:r>
          <m:rPr/>
          <m:t>,…,</m:t>
        </m:r>
        <m:sSub>
          <m:sSubPr/>
          <m:e>
            <m:r>
              <m:rPr/>
              <m:t>p</m:t>
            </m:r>
          </m:e>
          <m:sub>
            <m:r>
              <m:rPr/>
              <m:t>n</m:t>
            </m:r>
          </m:sub>
        </m:sSub>
      </m:oMath>
      <w:r>
        <w:rPr>
          <w:rFonts w:ascii="Times New Roman" w:hAnsi="Times New Roman" w:eastAsia="宋体" w:cs="Times New Roman"/>
          <w:kern w:val="0"/>
          <w:sz w:val="24"/>
          <w:szCs w:val="24"/>
          <w:lang w:val="en-US" w:eastAsia="zh-CN" w:bidi="ar"/>
        </w:rPr>
        <w:t xml:space="preserve">，若 </w:t>
      </w:r>
      <m:oMath>
        <m:sSub>
          <m:sSubPr/>
          <m:e>
            <m:r>
              <m:rPr/>
              <m:t>p</m:t>
            </m:r>
          </m:e>
          <m:sub>
            <m:r>
              <m:rPr/>
              <m:t>2</m:t>
            </m:r>
          </m:sub>
        </m:sSub>
        <m:r>
          <m:rPr/>
          <m:t>=3</m:t>
        </m:r>
      </m:oMath>
      <w:r>
        <w:rPr>
          <w:rFonts w:ascii="Times New Roman" w:hAnsi="Times New Roman" w:eastAsia="宋体" w:cs="Times New Roman"/>
          <w:kern w:val="0"/>
          <w:sz w:val="24"/>
          <w:szCs w:val="24"/>
          <w:lang w:val="en-US" w:eastAsia="zh-CN" w:bidi="ar"/>
        </w:rPr>
        <w:t xml:space="preserve">，则 </w:t>
      </w:r>
      <m:oMath>
        <m:sSub>
          <m:sSubPr/>
          <m:e>
            <m:r>
              <m:rPr/>
              <m:t>p</m:t>
            </m:r>
          </m:e>
          <m:sub>
            <m:r>
              <m:rPr/>
              <m:t>3</m:t>
            </m:r>
          </m:sub>
        </m:sSub>
      </m:oMath>
      <w:r>
        <w:rPr>
          <w:rFonts w:ascii="Times New Roman" w:hAnsi="Times New Roman" w:eastAsia="宋体" w:cs="Times New Roman"/>
          <w:kern w:val="0"/>
          <w:sz w:val="24"/>
          <w:szCs w:val="24"/>
          <w:lang w:val="en-US" w:eastAsia="zh-CN" w:bidi="ar"/>
        </w:rPr>
        <w:t xml:space="preserve"> 可能取值的个数是（ ）。</w:t>
      </w:r>
    </w:p>
    <w:p w14:paraId="586A6299">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2748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00977A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AB928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n-3</w:t>
            </w:r>
          </w:p>
        </w:tc>
      </w:tr>
      <w:tr w14:paraId="0AEE0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8733B7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14491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n-2</w:t>
            </w:r>
          </w:p>
        </w:tc>
      </w:tr>
      <w:tr w14:paraId="7047B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82762F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865D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n-1</w:t>
            </w:r>
          </w:p>
        </w:tc>
      </w:tr>
      <w:tr w14:paraId="07381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133E0A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0BC51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无法确定</w:t>
            </w:r>
          </w:p>
        </w:tc>
      </w:tr>
    </w:tbl>
    <w:p w14:paraId="4D93A64C">
      <w:pPr>
        <w:pStyle w:val="5"/>
        <w:keepNext w:val="0"/>
        <w:keepLines w:val="0"/>
        <w:widowControl/>
        <w:suppressLineNumbers w:val="0"/>
        <w:spacing w:before="0" w:beforeAutospacing="0" w:after="0" w:afterAutospacing="0"/>
        <w:ind w:left="0" w:right="0"/>
      </w:pPr>
      <w:r>
        <w:t>2015年真题 第1题</w:t>
      </w:r>
    </w:p>
    <w:p w14:paraId="46512CC7">
      <w:pPr>
        <w:pStyle w:val="6"/>
        <w:keepNext w:val="0"/>
        <w:keepLines w:val="0"/>
        <w:widowControl/>
        <w:suppressLineNumbers w:val="0"/>
        <w:spacing w:before="0" w:beforeAutospacing="0" w:after="24" w:afterAutospacing="0"/>
        <w:ind w:left="0" w:right="0"/>
      </w:pPr>
      <w:r>
        <w:t>题目</w:t>
      </w:r>
    </w:p>
    <w:p w14:paraId="4F2F66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已知程序如下：</w:t>
      </w:r>
    </w:p>
    <w:p w14:paraId="7073D4FA">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int S(int n) {</w:t>
      </w:r>
      <w:r>
        <w:rPr>
          <w:shd w:val="clear" w:fill="F6F8FA"/>
        </w:rPr>
        <w:br w:type="textWrapping"/>
      </w:r>
      <w:r>
        <w:rPr>
          <w:shd w:val="clear" w:fill="F6F8FA"/>
        </w:rPr>
        <w:t>    return (n &lt;= 0) ? 0 : S(n - 1) + n;</w:t>
      </w:r>
      <w:r>
        <w:rPr>
          <w:shd w:val="clear" w:fill="F6F8FA"/>
        </w:rPr>
        <w:br w:type="textWrapping"/>
      </w:r>
      <w:r>
        <w:rPr>
          <w:shd w:val="clear" w:fill="F6F8FA"/>
        </w:rPr>
        <w:t>}</w:t>
      </w:r>
      <w:r>
        <w:rPr>
          <w:shd w:val="clear" w:fill="F6F8FA"/>
        </w:rPr>
        <w:br w:type="textWrapping"/>
      </w:r>
      <w:r>
        <w:rPr>
          <w:shd w:val="clear" w:fill="F6F8FA"/>
        </w:rPr>
        <w:t>void main() {</w:t>
      </w:r>
      <w:r>
        <w:rPr>
          <w:shd w:val="clear" w:fill="F6F8FA"/>
        </w:rPr>
        <w:br w:type="textWrapping"/>
      </w:r>
      <w:r>
        <w:rPr>
          <w:shd w:val="clear" w:fill="F6F8FA"/>
        </w:rPr>
        <w:t>    cout &lt;&lt; S(1);</w:t>
      </w:r>
      <w:r>
        <w:rPr>
          <w:shd w:val="clear" w:fill="F6F8FA"/>
        </w:rPr>
        <w:br w:type="textWrapping"/>
      </w:r>
      <w:r>
        <w:rPr>
          <w:shd w:val="clear" w:fill="F6F8FA"/>
        </w:rPr>
        <w:t>}</w:t>
      </w:r>
    </w:p>
    <w:p w14:paraId="63E60B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程序运行时使用栈来保存调用过程的信息，自栈底到栈顶保存的信息依次对应的是（ ）。</w:t>
      </w:r>
    </w:p>
    <w:p w14:paraId="2FAA9351">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18C5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9E3E93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7AA63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main()</w:t>
            </w:r>
            <w:r>
              <w:rPr>
                <w:rFonts w:ascii="Times New Roman" w:hAnsi="Times New Roman" w:eastAsia="宋体" w:cs="Times New Roman"/>
                <w:kern w:val="0"/>
                <w:sz w:val="24"/>
                <w:szCs w:val="24"/>
                <w:lang w:val="en-US" w:eastAsia="zh-CN" w:bidi="ar"/>
              </w:rPr>
              <w:t xml:space="preserve"> → </w:t>
            </w:r>
            <w:r>
              <w:rPr>
                <w:rStyle w:val="16"/>
                <w:rFonts w:ascii="Times New Roman" w:hAnsi="Times New Roman" w:eastAsia="宋体" w:cs="Times New Roman"/>
                <w:kern w:val="0"/>
                <w:sz w:val="24"/>
                <w:szCs w:val="24"/>
                <w:lang w:val="en-US" w:eastAsia="zh-CN" w:bidi="ar"/>
              </w:rPr>
              <w:t>S(1)</w:t>
            </w:r>
            <w:r>
              <w:rPr>
                <w:rFonts w:ascii="Times New Roman" w:hAnsi="Times New Roman" w:eastAsia="宋体" w:cs="Times New Roman"/>
                <w:kern w:val="0"/>
                <w:sz w:val="24"/>
                <w:szCs w:val="24"/>
                <w:lang w:val="en-US" w:eastAsia="zh-CN" w:bidi="ar"/>
              </w:rPr>
              <w:t xml:space="preserve"> → </w:t>
            </w:r>
            <w:r>
              <w:rPr>
                <w:rStyle w:val="16"/>
                <w:rFonts w:ascii="Times New Roman" w:hAnsi="Times New Roman" w:eastAsia="宋体" w:cs="Times New Roman"/>
                <w:kern w:val="0"/>
                <w:sz w:val="24"/>
                <w:szCs w:val="24"/>
                <w:lang w:val="en-US" w:eastAsia="zh-CN" w:bidi="ar"/>
              </w:rPr>
              <w:t>S(0)</w:t>
            </w:r>
          </w:p>
        </w:tc>
      </w:tr>
      <w:tr w14:paraId="2158F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4972F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EC49F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S(0)</w:t>
            </w:r>
            <w:r>
              <w:rPr>
                <w:rFonts w:ascii="Times New Roman" w:hAnsi="Times New Roman" w:eastAsia="宋体" w:cs="Times New Roman"/>
                <w:kern w:val="0"/>
                <w:sz w:val="24"/>
                <w:szCs w:val="24"/>
                <w:lang w:val="en-US" w:eastAsia="zh-CN" w:bidi="ar"/>
              </w:rPr>
              <w:t xml:space="preserve"> → </w:t>
            </w:r>
            <w:r>
              <w:rPr>
                <w:rStyle w:val="16"/>
                <w:rFonts w:ascii="Times New Roman" w:hAnsi="Times New Roman" w:eastAsia="宋体" w:cs="Times New Roman"/>
                <w:kern w:val="0"/>
                <w:sz w:val="24"/>
                <w:szCs w:val="24"/>
                <w:lang w:val="en-US" w:eastAsia="zh-CN" w:bidi="ar"/>
              </w:rPr>
              <w:t>S(1)</w:t>
            </w:r>
            <w:r>
              <w:rPr>
                <w:rFonts w:ascii="Times New Roman" w:hAnsi="Times New Roman" w:eastAsia="宋体" w:cs="Times New Roman"/>
                <w:kern w:val="0"/>
                <w:sz w:val="24"/>
                <w:szCs w:val="24"/>
                <w:lang w:val="en-US" w:eastAsia="zh-CN" w:bidi="ar"/>
              </w:rPr>
              <w:t xml:space="preserve"> → </w:t>
            </w:r>
            <w:r>
              <w:rPr>
                <w:rStyle w:val="16"/>
                <w:rFonts w:ascii="Times New Roman" w:hAnsi="Times New Roman" w:eastAsia="宋体" w:cs="Times New Roman"/>
                <w:kern w:val="0"/>
                <w:sz w:val="24"/>
                <w:szCs w:val="24"/>
                <w:lang w:val="en-US" w:eastAsia="zh-CN" w:bidi="ar"/>
              </w:rPr>
              <w:t>main()</w:t>
            </w:r>
          </w:p>
        </w:tc>
      </w:tr>
      <w:tr w14:paraId="7F646C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FC648B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1F759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main()</w:t>
            </w:r>
            <w:r>
              <w:rPr>
                <w:rFonts w:ascii="Times New Roman" w:hAnsi="Times New Roman" w:eastAsia="宋体" w:cs="Times New Roman"/>
                <w:kern w:val="0"/>
                <w:sz w:val="24"/>
                <w:szCs w:val="24"/>
                <w:lang w:val="en-US" w:eastAsia="zh-CN" w:bidi="ar"/>
              </w:rPr>
              <w:t xml:space="preserve"> → </w:t>
            </w:r>
            <w:r>
              <w:rPr>
                <w:rStyle w:val="16"/>
                <w:rFonts w:ascii="Times New Roman" w:hAnsi="Times New Roman" w:eastAsia="宋体" w:cs="Times New Roman"/>
                <w:kern w:val="0"/>
                <w:sz w:val="24"/>
                <w:szCs w:val="24"/>
                <w:lang w:val="en-US" w:eastAsia="zh-CN" w:bidi="ar"/>
              </w:rPr>
              <w:t>S(0)</w:t>
            </w:r>
            <w:r>
              <w:rPr>
                <w:rFonts w:ascii="Times New Roman" w:hAnsi="Times New Roman" w:eastAsia="宋体" w:cs="Times New Roman"/>
                <w:kern w:val="0"/>
                <w:sz w:val="24"/>
                <w:szCs w:val="24"/>
                <w:lang w:val="en-US" w:eastAsia="zh-CN" w:bidi="ar"/>
              </w:rPr>
              <w:t xml:space="preserve"> → </w:t>
            </w:r>
            <w:r>
              <w:rPr>
                <w:rStyle w:val="16"/>
                <w:rFonts w:ascii="Times New Roman" w:hAnsi="Times New Roman" w:eastAsia="宋体" w:cs="Times New Roman"/>
                <w:kern w:val="0"/>
                <w:sz w:val="24"/>
                <w:szCs w:val="24"/>
                <w:lang w:val="en-US" w:eastAsia="zh-CN" w:bidi="ar"/>
              </w:rPr>
              <w:t>S(1)</w:t>
            </w:r>
          </w:p>
        </w:tc>
      </w:tr>
      <w:tr w14:paraId="0FD76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4F3330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53F1B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S(1)</w:t>
            </w:r>
            <w:r>
              <w:rPr>
                <w:rFonts w:ascii="Times New Roman" w:hAnsi="Times New Roman" w:eastAsia="宋体" w:cs="Times New Roman"/>
                <w:kern w:val="0"/>
                <w:sz w:val="24"/>
                <w:szCs w:val="24"/>
                <w:lang w:val="en-US" w:eastAsia="zh-CN" w:bidi="ar"/>
              </w:rPr>
              <w:t xml:space="preserve"> → </w:t>
            </w:r>
            <w:r>
              <w:rPr>
                <w:rStyle w:val="16"/>
                <w:rFonts w:ascii="Times New Roman" w:hAnsi="Times New Roman" w:eastAsia="宋体" w:cs="Times New Roman"/>
                <w:kern w:val="0"/>
                <w:sz w:val="24"/>
                <w:szCs w:val="24"/>
                <w:lang w:val="en-US" w:eastAsia="zh-CN" w:bidi="ar"/>
              </w:rPr>
              <w:t>S(0)</w:t>
            </w:r>
            <w:r>
              <w:rPr>
                <w:rFonts w:ascii="Times New Roman" w:hAnsi="Times New Roman" w:eastAsia="宋体" w:cs="Times New Roman"/>
                <w:kern w:val="0"/>
                <w:sz w:val="24"/>
                <w:szCs w:val="24"/>
                <w:lang w:val="en-US" w:eastAsia="zh-CN" w:bidi="ar"/>
              </w:rPr>
              <w:t xml:space="preserve"> → </w:t>
            </w:r>
            <w:r>
              <w:rPr>
                <w:rStyle w:val="16"/>
                <w:rFonts w:ascii="Times New Roman" w:hAnsi="Times New Roman" w:eastAsia="宋体" w:cs="Times New Roman"/>
                <w:kern w:val="0"/>
                <w:sz w:val="24"/>
                <w:szCs w:val="24"/>
                <w:lang w:val="en-US" w:eastAsia="zh-CN" w:bidi="ar"/>
              </w:rPr>
              <w:t>main()</w:t>
            </w:r>
          </w:p>
        </w:tc>
      </w:tr>
    </w:tbl>
    <w:p w14:paraId="367392E0">
      <w:pPr>
        <w:pStyle w:val="5"/>
        <w:keepNext w:val="0"/>
        <w:keepLines w:val="0"/>
        <w:widowControl/>
        <w:suppressLineNumbers w:val="0"/>
        <w:spacing w:before="0" w:beforeAutospacing="0" w:after="0" w:afterAutospacing="0"/>
        <w:ind w:left="0" w:right="0"/>
      </w:pPr>
      <w:r>
        <w:t>2017年真题 第2题</w:t>
      </w:r>
    </w:p>
    <w:p w14:paraId="3EE14E57">
      <w:pPr>
        <w:pStyle w:val="6"/>
        <w:keepNext w:val="0"/>
        <w:keepLines w:val="0"/>
        <w:widowControl/>
        <w:suppressLineNumbers w:val="0"/>
        <w:spacing w:before="0" w:beforeAutospacing="0" w:after="24" w:afterAutospacing="0"/>
        <w:ind w:left="0" w:right="0"/>
      </w:pPr>
      <w:r>
        <w:t>题目</w:t>
      </w:r>
    </w:p>
    <w:p w14:paraId="1DCB2D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下列关于栈的叙述中，错误的是（ ）。</w:t>
      </w:r>
    </w:p>
    <w:p w14:paraId="6931FE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Ⅰ. 采用非递归方式重写递归程序时必须使用栈</w:t>
      </w:r>
    </w:p>
    <w:p w14:paraId="06E8B0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Ⅱ. 函数调用时，系统要用栈保存必要信息</w:t>
      </w:r>
    </w:p>
    <w:p w14:paraId="30A30E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Ⅲ. 只要确定了入栈次序，即可确定出栈次序</w:t>
      </w:r>
    </w:p>
    <w:p w14:paraId="113057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Ⅳ. 栈是一种受限的线性表，允许在其两端进行操作</w:t>
      </w:r>
    </w:p>
    <w:p w14:paraId="553D597B">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28B9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4FD5FA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D2A23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仅Ⅰ</w:t>
            </w:r>
          </w:p>
        </w:tc>
      </w:tr>
      <w:tr w14:paraId="5BA30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C16D4F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F9C4F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仅Ⅰ、Ⅱ、Ⅲ</w:t>
            </w:r>
          </w:p>
        </w:tc>
      </w:tr>
      <w:tr w14:paraId="4B1B8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B1233F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13E0F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仅Ⅰ、Ⅲ、Ⅳ</w:t>
            </w:r>
          </w:p>
        </w:tc>
      </w:tr>
      <w:tr w14:paraId="42627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541C02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7E3AC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仅Ⅱ、Ⅲ、Ⅳ</w:t>
            </w:r>
          </w:p>
        </w:tc>
      </w:tr>
    </w:tbl>
    <w:p w14:paraId="1F7CA501">
      <w:pPr>
        <w:pStyle w:val="5"/>
        <w:keepNext w:val="0"/>
        <w:keepLines w:val="0"/>
        <w:widowControl/>
        <w:suppressLineNumbers w:val="0"/>
        <w:spacing w:before="0" w:beforeAutospacing="0" w:after="0" w:afterAutospacing="0"/>
        <w:ind w:left="0" w:right="0"/>
      </w:pPr>
      <w:r>
        <w:t>2018年真题 第1题</w:t>
      </w:r>
    </w:p>
    <w:p w14:paraId="4C248729">
      <w:pPr>
        <w:pStyle w:val="6"/>
        <w:keepNext w:val="0"/>
        <w:keepLines w:val="0"/>
        <w:widowControl/>
        <w:suppressLineNumbers w:val="0"/>
        <w:spacing w:before="0" w:beforeAutospacing="0" w:after="24" w:afterAutospacing="0"/>
        <w:ind w:left="0" w:right="0"/>
      </w:pPr>
      <w:r>
        <w:t>题目</w:t>
      </w:r>
    </w:p>
    <w:p w14:paraId="4F6894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若栈 S1 中保存整数，栈 S2 中保存运算符，函数 F() 依次执行下述各步操作：</w:t>
      </w:r>
    </w:p>
    <w:p w14:paraId="49910B88">
      <w:pPr>
        <w:keepNext w:val="0"/>
        <w:keepLines w:val="0"/>
        <w:widowControl/>
        <w:numPr>
          <w:ilvl w:val="0"/>
          <w:numId w:val="25"/>
        </w:numPr>
        <w:suppressLineNumbers w:val="0"/>
        <w:spacing w:before="0" w:beforeAutospacing="1" w:after="0" w:afterAutospacing="1"/>
        <w:ind w:left="720" w:hanging="360"/>
      </w:pPr>
      <w:r>
        <w:t>从 S1 中依次弹出两个操作数 a 和 b；</w:t>
      </w:r>
    </w:p>
    <w:p w14:paraId="5A004208">
      <w:pPr>
        <w:keepNext w:val="0"/>
        <w:keepLines w:val="0"/>
        <w:widowControl/>
        <w:numPr>
          <w:ilvl w:val="0"/>
          <w:numId w:val="25"/>
        </w:numPr>
        <w:suppressLineNumbers w:val="0"/>
        <w:spacing w:before="0" w:beforeAutospacing="1" w:after="0" w:afterAutospacing="1"/>
        <w:ind w:left="720" w:hanging="360"/>
      </w:pPr>
      <w:r>
        <w:t>从 S2 中弹出一个运算符 op；</w:t>
      </w:r>
    </w:p>
    <w:p w14:paraId="5D0EAAA5">
      <w:pPr>
        <w:keepNext w:val="0"/>
        <w:keepLines w:val="0"/>
        <w:widowControl/>
        <w:numPr>
          <w:ilvl w:val="0"/>
          <w:numId w:val="25"/>
        </w:numPr>
        <w:suppressLineNumbers w:val="0"/>
        <w:spacing w:before="0" w:beforeAutospacing="1" w:after="0" w:afterAutospacing="1"/>
        <w:ind w:left="720" w:hanging="360"/>
      </w:pPr>
      <w:r>
        <w:t>执行相应的运算 b op a；</w:t>
      </w:r>
    </w:p>
    <w:p w14:paraId="3D133FD7">
      <w:pPr>
        <w:keepNext w:val="0"/>
        <w:keepLines w:val="0"/>
        <w:widowControl/>
        <w:numPr>
          <w:ilvl w:val="0"/>
          <w:numId w:val="25"/>
        </w:numPr>
        <w:suppressLineNumbers w:val="0"/>
        <w:spacing w:before="0" w:beforeAutospacing="1" w:after="0" w:afterAutospacing="1"/>
        <w:ind w:left="720" w:hanging="360"/>
      </w:pPr>
      <w:r>
        <w:t>将运算结果压入 S1。</w:t>
      </w:r>
    </w:p>
    <w:p w14:paraId="58D7CA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假定 S1 中的操作数依次是 5、8、3、2（2 在栈顶），S2 中的运算符依次是 ×、-、+（+ 在栈顶）。调用 3 次 F() 后，S1 栈顶保存的值是（ ）。</w:t>
      </w:r>
    </w:p>
    <w:p w14:paraId="1865714F">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A328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2E0F17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58C83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w:t>
            </w:r>
          </w:p>
        </w:tc>
      </w:tr>
      <w:tr w14:paraId="3BEA9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298DE5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5FC98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w:t>
            </w:r>
          </w:p>
        </w:tc>
      </w:tr>
      <w:tr w14:paraId="44E41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3C69DA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86582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w:t>
            </w:r>
          </w:p>
        </w:tc>
      </w:tr>
      <w:tr w14:paraId="71547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AADAAA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66A8B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w:t>
            </w:r>
          </w:p>
        </w:tc>
      </w:tr>
    </w:tbl>
    <w:p w14:paraId="1BCE4146">
      <w:pPr>
        <w:pStyle w:val="5"/>
        <w:keepNext w:val="0"/>
        <w:keepLines w:val="0"/>
        <w:widowControl/>
        <w:suppressLineNumbers w:val="0"/>
        <w:spacing w:before="0" w:beforeAutospacing="0" w:after="0" w:afterAutospacing="0"/>
        <w:ind w:left="0" w:right="0"/>
      </w:pPr>
      <w:r>
        <w:t>2018年真题 第2题</w:t>
      </w:r>
    </w:p>
    <w:p w14:paraId="1D22C8A5">
      <w:pPr>
        <w:pStyle w:val="6"/>
        <w:keepNext w:val="0"/>
        <w:keepLines w:val="0"/>
        <w:widowControl/>
        <w:suppressLineNumbers w:val="0"/>
        <w:spacing w:before="0" w:beforeAutospacing="0" w:after="24" w:afterAutospacing="0"/>
        <w:ind w:left="0" w:right="0"/>
      </w:pPr>
      <w:r>
        <w:t>题目</w:t>
      </w:r>
    </w:p>
    <w:p w14:paraId="5EFB53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现有队列 Q 与栈 S，初始时 Q 中的元素依次是 1, 2, 3, 4, 5, 6（1 在队头），S 为空。若仅允许下列 3 种操作：</w:t>
      </w:r>
    </w:p>
    <w:p w14:paraId="23E33F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① 出队并输出出队元素</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② 出队并将出队元素入栈</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③ 出栈并输出出栈元素</w:t>
      </w:r>
    </w:p>
    <w:p w14:paraId="7E6EB3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则不可能得到的输出序列是（ ）。</w:t>
      </w:r>
    </w:p>
    <w:p w14:paraId="13306EB9">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A51D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C3D812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CE325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1, 2, 5, 6, 4, 3</w:t>
            </w:r>
          </w:p>
        </w:tc>
      </w:tr>
      <w:tr w14:paraId="7377F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21C89A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78C65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2, 3, 4, 5, 6, 1</w:t>
            </w:r>
          </w:p>
        </w:tc>
      </w:tr>
      <w:tr w14:paraId="058D0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483671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D7680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3, 4, 5, 6, 1, 2</w:t>
            </w:r>
          </w:p>
        </w:tc>
      </w:tr>
      <w:tr w14:paraId="2E395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255AD6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FC4A7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6, 5, 4, 3, 2, 1</w:t>
            </w:r>
          </w:p>
        </w:tc>
      </w:tr>
    </w:tbl>
    <w:p w14:paraId="34FD0CD9">
      <w:pPr>
        <w:pStyle w:val="5"/>
        <w:keepNext w:val="0"/>
        <w:keepLines w:val="0"/>
        <w:widowControl/>
        <w:suppressLineNumbers w:val="0"/>
        <w:spacing w:before="0" w:beforeAutospacing="0" w:after="0" w:afterAutospacing="0"/>
        <w:ind w:left="0" w:right="0"/>
      </w:pPr>
      <w:r>
        <w:t>2020年真题 第2题</w:t>
      </w:r>
    </w:p>
    <w:p w14:paraId="2CAE2B2D">
      <w:pPr>
        <w:pStyle w:val="6"/>
        <w:keepNext w:val="0"/>
        <w:keepLines w:val="0"/>
        <w:widowControl/>
        <w:suppressLineNumbers w:val="0"/>
        <w:spacing w:before="0" w:beforeAutospacing="0" w:after="24" w:afterAutospacing="0"/>
        <w:ind w:left="0" w:right="0"/>
      </w:pPr>
      <w:r>
        <w:t>题目</w:t>
      </w:r>
    </w:p>
    <w:p w14:paraId="7764E8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对空栈 S 进行 Push 和 Pop 操作，入栈序列 a、b、c、d、e 经过 Push、Push、Pop、Push、Pop、Push、Push、Pop 操作后得到的出栈序列是（ ）。</w:t>
      </w:r>
    </w:p>
    <w:p w14:paraId="1F3ABEFD">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47290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97531B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EC69F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b、a、c</w:t>
            </w:r>
          </w:p>
        </w:tc>
      </w:tr>
      <w:tr w14:paraId="26D9C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253356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AEB8B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b、a、e</w:t>
            </w:r>
          </w:p>
        </w:tc>
      </w:tr>
      <w:tr w14:paraId="772CF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2D8D24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3B036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b、c、a</w:t>
            </w:r>
          </w:p>
        </w:tc>
      </w:tr>
      <w:tr w14:paraId="27E96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B0F386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7DA55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b、c、e</w:t>
            </w:r>
          </w:p>
        </w:tc>
      </w:tr>
    </w:tbl>
    <w:p w14:paraId="05B0DE90">
      <w:pPr>
        <w:pStyle w:val="5"/>
        <w:keepNext w:val="0"/>
        <w:keepLines w:val="0"/>
        <w:widowControl/>
        <w:suppressLineNumbers w:val="0"/>
        <w:spacing w:before="0" w:beforeAutospacing="0" w:after="0" w:afterAutospacing="0"/>
        <w:ind w:left="0" w:right="0"/>
      </w:pPr>
      <w:r>
        <w:t>2022年真题 第2题</w:t>
      </w:r>
    </w:p>
    <w:p w14:paraId="3280F4D3">
      <w:pPr>
        <w:pStyle w:val="6"/>
        <w:keepNext w:val="0"/>
        <w:keepLines w:val="0"/>
        <w:widowControl/>
        <w:suppressLineNumbers w:val="0"/>
        <w:spacing w:before="0" w:beforeAutospacing="0" w:after="24" w:afterAutospacing="0"/>
        <w:ind w:left="0" w:right="0"/>
      </w:pPr>
      <w:r>
        <w:t>题目</w:t>
      </w:r>
    </w:p>
    <w:p w14:paraId="4F4E91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给定有限符号集 S，in 和 out 均为 S 中所有元素的任意排列。对于初始为空的栈 ST，下列叙述中，正确的是（ ）。</w:t>
      </w:r>
    </w:p>
    <w:p w14:paraId="758BE628">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6287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496651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470F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 in 是 ST 的入栈序列，则不能判断 out 是否为其可能的出栈序列</w:t>
            </w:r>
          </w:p>
        </w:tc>
      </w:tr>
      <w:tr w14:paraId="3EE0E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996027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544A8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 out 是 ST 的出栈序列，则不能判断 in 是否为其可能的入栈序列</w:t>
            </w:r>
          </w:p>
        </w:tc>
      </w:tr>
      <w:tr w14:paraId="6D733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BB8835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13551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 in 是 ST 的入栈序列，out 是对应 in 的出栈序列，则 in 与 out 一定不同</w:t>
            </w:r>
          </w:p>
        </w:tc>
      </w:tr>
      <w:tr w14:paraId="6F7B7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13AEE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7C1B7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 in 是 ST 的入栈序列，out 是对应 in 的出栈序列，则 in 与 out 可能互为倒序</w:t>
            </w:r>
          </w:p>
        </w:tc>
      </w:tr>
    </w:tbl>
    <w:p w14:paraId="70285380">
      <w:pPr>
        <w:pStyle w:val="4"/>
        <w:bidi w:val="0"/>
        <w:rPr>
          <w:rFonts w:hint="eastAsia"/>
          <w:lang w:val="en-US" w:eastAsia="zh-CN"/>
        </w:rPr>
      </w:pPr>
      <w:r>
        <w:rPr>
          <w:rFonts w:hint="eastAsia"/>
          <w:lang w:val="en-US" w:eastAsia="zh-CN"/>
        </w:rPr>
        <w:t>3.1.2 队列的基本概念</w:t>
      </w:r>
    </w:p>
    <w:p w14:paraId="34607DC2">
      <w:pPr>
        <w:pStyle w:val="5"/>
        <w:keepNext w:val="0"/>
        <w:keepLines w:val="0"/>
        <w:widowControl/>
        <w:suppressLineNumbers w:val="0"/>
        <w:spacing w:before="0" w:beforeAutospacing="0" w:after="0" w:afterAutospacing="0"/>
        <w:ind w:left="0" w:right="0"/>
      </w:pPr>
      <w:r>
        <w:t>2009年真题 第2题</w:t>
      </w:r>
    </w:p>
    <w:p w14:paraId="65A41B6B">
      <w:pPr>
        <w:pStyle w:val="6"/>
        <w:keepNext w:val="0"/>
        <w:keepLines w:val="0"/>
        <w:widowControl/>
        <w:suppressLineNumbers w:val="0"/>
        <w:spacing w:before="0" w:beforeAutospacing="0" w:after="24" w:afterAutospacing="0"/>
        <w:ind w:left="0" w:right="0"/>
      </w:pPr>
      <w:r>
        <w:t>题目</w:t>
      </w:r>
    </w:p>
    <w:p w14:paraId="6FE726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设栈 S 和队列 Q 的初始状态均为空，元素 a、b、c、d、e、f、g 依次进入栈 S。若每个元素出栈后立即进入队列 Q，且 7 个元素出队的顺序是 b、d、c、f、e、a、g，则栈 S 的容量至少是（ ）。</w:t>
      </w:r>
    </w:p>
    <w:p w14:paraId="47EC4999">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C366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1213ED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0403D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r w14:paraId="3DDD8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DFE33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E1E9A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478DA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A28B1A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7C628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00936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577FCD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1FA02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bl>
    <w:p w14:paraId="1A416B8A">
      <w:pPr>
        <w:pStyle w:val="5"/>
        <w:keepNext w:val="0"/>
        <w:keepLines w:val="0"/>
        <w:widowControl/>
        <w:suppressLineNumbers w:val="0"/>
        <w:spacing w:before="0" w:beforeAutospacing="0" w:after="0" w:afterAutospacing="0"/>
        <w:ind w:left="0" w:right="0"/>
      </w:pPr>
      <w:r>
        <w:t>2011年真题 第2题</w:t>
      </w:r>
    </w:p>
    <w:p w14:paraId="747A07E2">
      <w:pPr>
        <w:pStyle w:val="6"/>
        <w:keepNext w:val="0"/>
        <w:keepLines w:val="0"/>
        <w:widowControl/>
        <w:suppressLineNumbers w:val="0"/>
        <w:spacing w:before="0" w:beforeAutospacing="0" w:after="24" w:afterAutospacing="0"/>
        <w:ind w:left="0" w:right="0"/>
      </w:pPr>
      <w:r>
        <w:t>题目</w:t>
      </w:r>
    </w:p>
    <w:p w14:paraId="35B9FD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元素 a、b、c、d、e 依次进入初始为空的栈中，若元素进栈后可停留、可出栈，直到所有元素都出栈，则在所有可能的出栈序列中，以元素 d 开头的序列个数是（ ）。</w:t>
      </w:r>
    </w:p>
    <w:p w14:paraId="74062BAB">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02EC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AC9CC1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276BD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3023F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742DDC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20B73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542F9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FD6BAE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2A2D8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r w14:paraId="2A07E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E1213F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D130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w:t>
            </w:r>
          </w:p>
        </w:tc>
      </w:tr>
    </w:tbl>
    <w:p w14:paraId="50ED0665">
      <w:pPr>
        <w:pStyle w:val="5"/>
        <w:keepNext w:val="0"/>
        <w:keepLines w:val="0"/>
        <w:widowControl/>
        <w:suppressLineNumbers w:val="0"/>
        <w:spacing w:before="0" w:beforeAutospacing="0" w:after="0" w:afterAutospacing="0"/>
        <w:ind w:left="0" w:right="0"/>
      </w:pPr>
      <w:r>
        <w:t>2016年真题 第3题</w:t>
      </w:r>
    </w:p>
    <w:p w14:paraId="0C2412E7">
      <w:pPr>
        <w:pStyle w:val="6"/>
        <w:keepNext w:val="0"/>
        <w:keepLines w:val="0"/>
        <w:widowControl/>
        <w:suppressLineNumbers w:val="0"/>
        <w:spacing w:before="0" w:beforeAutospacing="0" w:after="24" w:afterAutospacing="0"/>
        <w:ind w:left="0" w:right="0"/>
      </w:pPr>
      <w:r>
        <w:t>题目</w:t>
      </w:r>
    </w:p>
    <w:p w14:paraId="2B2B31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设有下图所示的火车车轨，入口到出口之间有 n 条轨道，列车的行进方向均为从左至右，列车可驶入任意一条轨道。现有编号为 1～9 的 9 列列车，驶入的次序依次是 8、4、2、5、3、9、1、6、7。若期望驶出的次序依次为 1～9，则 n 至少是（ ）。</w:t>
      </w:r>
    </w:p>
    <w:p w14:paraId="3FA1AB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3514725" cy="1076325"/>
            <wp:effectExtent l="0" t="0" r="5715" b="5715"/>
            <wp:docPr id="29"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 descr="IMG_256"/>
                    <pic:cNvPicPr>
                      <a:picLocks noChangeAspect="1"/>
                    </pic:cNvPicPr>
                  </pic:nvPicPr>
                  <pic:blipFill>
                    <a:blip r:embed="rId23"/>
                    <a:stretch>
                      <a:fillRect/>
                    </a:stretch>
                  </pic:blipFill>
                  <pic:spPr>
                    <a:xfrm>
                      <a:off x="0" y="0"/>
                      <a:ext cx="3514725" cy="1076325"/>
                    </a:xfrm>
                    <a:prstGeom prst="rect">
                      <a:avLst/>
                    </a:prstGeom>
                    <a:noFill/>
                    <a:ln w="9525">
                      <a:noFill/>
                    </a:ln>
                  </pic:spPr>
                </pic:pic>
              </a:graphicData>
            </a:graphic>
          </wp:inline>
        </w:drawing>
      </w:r>
    </w:p>
    <w:p w14:paraId="1BB815A4">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9B59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D013C8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CF268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214E9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C70AB5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4B067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2DCB3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562C89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8610F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50568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57441A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4AB38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bl>
    <w:p w14:paraId="15316D6E">
      <w:pPr>
        <w:pStyle w:val="5"/>
        <w:keepNext w:val="0"/>
        <w:keepLines w:val="0"/>
        <w:widowControl/>
        <w:suppressLineNumbers w:val="0"/>
        <w:spacing w:before="0" w:beforeAutospacing="0" w:after="0" w:afterAutospacing="0"/>
        <w:ind w:left="0" w:right="0"/>
      </w:pPr>
      <w:r>
        <w:t>2018年真题 第2题</w:t>
      </w:r>
    </w:p>
    <w:p w14:paraId="1F87B71C">
      <w:pPr>
        <w:pStyle w:val="6"/>
        <w:keepNext w:val="0"/>
        <w:keepLines w:val="0"/>
        <w:widowControl/>
        <w:suppressLineNumbers w:val="0"/>
        <w:spacing w:before="0" w:beforeAutospacing="0" w:after="24" w:afterAutospacing="0"/>
        <w:ind w:left="0" w:right="0"/>
      </w:pPr>
      <w:r>
        <w:t>题目</w:t>
      </w:r>
    </w:p>
    <w:p w14:paraId="3E8148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现有队列 Q 与栈 S，初始时 Q 中的元素依次是 1, 2, 3, 4, 5, 6（1 在队头），S 为空。若仅允许下列 3 种操作：</w:t>
      </w:r>
    </w:p>
    <w:p w14:paraId="341F70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① 出队并输出出队元素</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② 出队并将出队元素入栈</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③ 出栈并输出出栈元素</w:t>
      </w:r>
    </w:p>
    <w:p w14:paraId="63B266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则不可能得到的输出序列是（ ）。</w:t>
      </w:r>
    </w:p>
    <w:p w14:paraId="1506E74A">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F80E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31BD62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14439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1, 2, 5, 6, 4, 3</w:t>
            </w:r>
          </w:p>
        </w:tc>
      </w:tr>
      <w:tr w14:paraId="626A3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03B948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E786A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2, 3, 4, 5, 6, 1</w:t>
            </w:r>
          </w:p>
        </w:tc>
      </w:tr>
      <w:tr w14:paraId="7AD62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675FDB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9AC02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3, 4, 5, 6, 1, 2</w:t>
            </w:r>
          </w:p>
        </w:tc>
      </w:tr>
      <w:tr w14:paraId="4E054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49C15B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06CC4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6, 5, 4, 3, 2, 1</w:t>
            </w:r>
          </w:p>
        </w:tc>
      </w:tr>
    </w:tbl>
    <w:p w14:paraId="54D86FED">
      <w:pPr>
        <w:pStyle w:val="3"/>
        <w:bidi w:val="0"/>
        <w:rPr>
          <w:rFonts w:hint="eastAsia"/>
          <w:lang w:val="en-US" w:eastAsia="zh-CN"/>
        </w:rPr>
      </w:pPr>
      <w:r>
        <w:rPr>
          <w:rFonts w:hint="eastAsia"/>
          <w:lang w:val="en-US" w:eastAsia="zh-CN"/>
        </w:rPr>
        <w:t>3.2 栈和队列的顺序存储结构</w:t>
      </w:r>
    </w:p>
    <w:p w14:paraId="4E98BFCF">
      <w:pPr>
        <w:pStyle w:val="4"/>
        <w:bidi w:val="0"/>
        <w:rPr>
          <w:rFonts w:hint="eastAsia"/>
          <w:lang w:val="en-US" w:eastAsia="zh-CN"/>
        </w:rPr>
      </w:pPr>
      <w:r>
        <w:rPr>
          <w:rFonts w:hint="eastAsia"/>
          <w:lang w:val="en-US" w:eastAsia="zh-CN"/>
        </w:rPr>
        <w:t>3.2.1 循环队列</w:t>
      </w:r>
    </w:p>
    <w:p w14:paraId="436B6C64">
      <w:pPr>
        <w:pStyle w:val="5"/>
        <w:keepNext w:val="0"/>
        <w:keepLines w:val="0"/>
        <w:widowControl/>
        <w:suppressLineNumbers w:val="0"/>
        <w:spacing w:before="0" w:beforeAutospacing="0" w:after="0" w:afterAutospacing="0"/>
        <w:ind w:left="0" w:right="0"/>
      </w:pPr>
      <w:r>
        <w:t>2011年真题 第3题</w:t>
      </w:r>
    </w:p>
    <w:p w14:paraId="50D22F83">
      <w:pPr>
        <w:pStyle w:val="6"/>
        <w:keepNext w:val="0"/>
        <w:keepLines w:val="0"/>
        <w:widowControl/>
        <w:suppressLineNumbers w:val="0"/>
        <w:spacing w:before="0" w:beforeAutospacing="0" w:after="24" w:afterAutospacing="0"/>
        <w:ind w:left="0" w:right="0"/>
      </w:pPr>
      <w:r>
        <w:t>题目</w:t>
      </w:r>
    </w:p>
    <w:p w14:paraId="22CC57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已知循环队列存储在一维数组 A[0..n-1] 中，且队列非空时 front 和 rear 分别指向队头元素和队尾元素。若初始时队列空，且要求第一个进入队列的元素存储在 A[0] 处，则初始时 front 和 rear 的值分别是（ ）。</w:t>
      </w:r>
    </w:p>
    <w:p w14:paraId="09B04A14">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1E79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27434C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855B1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0, 0</w:t>
            </w:r>
          </w:p>
        </w:tc>
      </w:tr>
      <w:tr w14:paraId="6D060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3CCF37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6BC8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 n-1</w:t>
            </w:r>
          </w:p>
        </w:tc>
      </w:tr>
      <w:tr w14:paraId="52B33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8D77FE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BAA2B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n-1, 0</w:t>
            </w:r>
          </w:p>
        </w:tc>
      </w:tr>
      <w:tr w14:paraId="76FA3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4A795C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520E6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n-1, n-1</w:t>
            </w:r>
          </w:p>
        </w:tc>
      </w:tr>
    </w:tbl>
    <w:p w14:paraId="70CDA8A8">
      <w:pPr>
        <w:pStyle w:val="5"/>
        <w:keepNext w:val="0"/>
        <w:keepLines w:val="0"/>
        <w:widowControl/>
        <w:suppressLineNumbers w:val="0"/>
        <w:spacing w:before="0" w:beforeAutospacing="0" w:after="0" w:afterAutospacing="0"/>
        <w:ind w:left="0" w:right="0"/>
      </w:pPr>
      <w:r>
        <w:t>2014年真题 第3题</w:t>
      </w:r>
    </w:p>
    <w:p w14:paraId="2E5D6C36">
      <w:pPr>
        <w:pStyle w:val="6"/>
        <w:keepNext w:val="0"/>
        <w:keepLines w:val="0"/>
        <w:widowControl/>
        <w:suppressLineNumbers w:val="0"/>
        <w:spacing w:before="0" w:beforeAutospacing="0" w:after="24" w:afterAutospacing="0"/>
        <w:ind w:left="0" w:right="0"/>
      </w:pPr>
      <w:r>
        <w:t>题目</w:t>
      </w:r>
    </w:p>
    <w:p w14:paraId="11F642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循环队列放在一维数组 A[0..M-1] 中，end1 指向队头元素，end2 指向队尾元素的后一个位置。假设队列两端均可进行入队和出队操作，队列中最多能容纳 M-1 个元素。初始时为空。下列判断队空和队满的条件中，正确的是（ ）。</w:t>
      </w:r>
    </w:p>
    <w:p w14:paraId="686EE881">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79DB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75CEAC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9C503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队空：end1 == end2；队满：</w:t>
            </w:r>
            <m:oMath>
              <m:r>
                <m:rPr/>
                <m:t>end1==(end2+1)</m:t>
              </m:r>
              <m:r>
                <m:rPr>
                  <m:nor/>
                  <m:sty m:val="p"/>
                </m:rPr>
                <m:t>mod</m:t>
              </m:r>
              <m:r>
                <m:rPr/>
                <m:t>M</m:t>
              </m:r>
            </m:oMath>
          </w:p>
        </w:tc>
      </w:tr>
      <w:tr w14:paraId="090C7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6DA5EF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BF02E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队空：end1 == end2；队满：</w:t>
            </w:r>
            <m:oMath>
              <m:r>
                <m:rPr/>
                <m:t>end2==(end1+1)</m:t>
              </m:r>
              <m:r>
                <m:rPr>
                  <m:nor/>
                  <m:sty m:val="p"/>
                </m:rPr>
                <m:t>mod</m:t>
              </m:r>
              <m:r>
                <m:rPr/>
                <m:t>(M−1)</m:t>
              </m:r>
            </m:oMath>
          </w:p>
        </w:tc>
      </w:tr>
      <w:tr w14:paraId="5A757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CB0CDB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2FE37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队空：</w:t>
            </w:r>
            <m:oMath>
              <m:r>
                <m:rPr/>
                <m:t>end1==(end1+1)</m:t>
              </m:r>
              <m:r>
                <m:rPr>
                  <m:nor/>
                  <m:sty m:val="p"/>
                </m:rPr>
                <m:t>mod</m:t>
              </m:r>
              <m:r>
                <m:rPr/>
                <m:t>M</m:t>
              </m:r>
            </m:oMath>
            <w:r>
              <w:rPr>
                <w:rFonts w:ascii="Times New Roman" w:hAnsi="Times New Roman" w:eastAsia="宋体" w:cs="Times New Roman"/>
                <w:kern w:val="0"/>
                <w:sz w:val="24"/>
                <w:szCs w:val="24"/>
                <w:lang w:val="en-US" w:eastAsia="zh-CN" w:bidi="ar"/>
              </w:rPr>
              <w:t>；队满：</w:t>
            </w:r>
            <m:oMath>
              <m:r>
                <m:rPr/>
                <m:t>end1==(end2+1)</m:t>
              </m:r>
              <m:r>
                <m:rPr>
                  <m:nor/>
                  <m:sty m:val="p"/>
                </m:rPr>
                <m:t>mod</m:t>
              </m:r>
              <m:r>
                <m:rPr/>
                <m:t>M</m:t>
              </m:r>
            </m:oMath>
          </w:p>
        </w:tc>
      </w:tr>
      <w:tr w14:paraId="7F690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F32AF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E1160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队空：</w:t>
            </w:r>
            <m:oMath>
              <m:r>
                <m:rPr/>
                <m:t>end1==(end2+1)</m:t>
              </m:r>
              <m:r>
                <m:rPr>
                  <m:nor/>
                  <m:sty m:val="p"/>
                </m:rPr>
                <m:t>mod</m:t>
              </m:r>
              <m:r>
                <m:rPr/>
                <m:t>M</m:t>
              </m:r>
            </m:oMath>
            <w:r>
              <w:rPr>
                <w:rFonts w:ascii="Times New Roman" w:hAnsi="Times New Roman" w:eastAsia="宋体" w:cs="Times New Roman"/>
                <w:kern w:val="0"/>
                <w:sz w:val="24"/>
                <w:szCs w:val="24"/>
                <w:lang w:val="en-US" w:eastAsia="zh-CN" w:bidi="ar"/>
              </w:rPr>
              <w:t>；队满：</w:t>
            </w:r>
            <m:oMath>
              <m:r>
                <m:rPr/>
                <m:t>end2==(end1+1)</m:t>
              </m:r>
              <m:r>
                <m:rPr>
                  <m:nor/>
                  <m:sty m:val="p"/>
                </m:rPr>
                <m:t>mod</m:t>
              </m:r>
              <m:r>
                <m:rPr/>
                <m:t>(M−1)</m:t>
              </m:r>
            </m:oMath>
          </w:p>
        </w:tc>
      </w:tr>
    </w:tbl>
    <w:p w14:paraId="4A1C9E33">
      <w:pPr>
        <w:pStyle w:val="4"/>
        <w:bidi w:val="0"/>
        <w:rPr>
          <w:rFonts w:hint="eastAsia"/>
          <w:lang w:val="en-US" w:eastAsia="zh-CN"/>
        </w:rPr>
      </w:pPr>
      <w:r>
        <w:rPr>
          <w:rFonts w:hint="eastAsia"/>
          <w:lang w:val="en-US" w:eastAsia="zh-CN"/>
        </w:rPr>
        <w:t>3.2.2 双端队列</w:t>
      </w:r>
    </w:p>
    <w:p w14:paraId="24B3690F">
      <w:pPr>
        <w:pStyle w:val="5"/>
        <w:keepNext w:val="0"/>
        <w:keepLines w:val="0"/>
        <w:widowControl/>
        <w:suppressLineNumbers w:val="0"/>
        <w:spacing w:before="0" w:beforeAutospacing="0" w:after="0" w:afterAutospacing="0"/>
        <w:ind w:left="0" w:right="0"/>
      </w:pPr>
      <w:r>
        <w:t>2010年真题 第2题</w:t>
      </w:r>
    </w:p>
    <w:p w14:paraId="2F77602E">
      <w:pPr>
        <w:pStyle w:val="6"/>
        <w:keepNext w:val="0"/>
        <w:keepLines w:val="0"/>
        <w:widowControl/>
        <w:suppressLineNumbers w:val="0"/>
        <w:spacing w:before="0" w:beforeAutospacing="0" w:after="24" w:afterAutospacing="0"/>
        <w:ind w:left="0" w:right="0"/>
      </w:pPr>
      <w:r>
        <w:t>题目</w:t>
      </w:r>
    </w:p>
    <w:p w14:paraId="71B7CD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某队列允许在其两端进行入队操作，但仅允许在一端进行出队操作，若元素 a, b, c, d, e 依次入此队列后再进行出队操作，则不可能得到的出队序列是（）。</w:t>
      </w:r>
    </w:p>
    <w:p w14:paraId="25A6199E">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76FB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4DDE97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8B41D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 a, c, d, e</w:t>
            </w:r>
          </w:p>
        </w:tc>
      </w:tr>
      <w:tr w14:paraId="7FF0A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C26CB7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2DB32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 b, a, c, e</w:t>
            </w:r>
          </w:p>
        </w:tc>
      </w:tr>
      <w:tr w14:paraId="1A459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65DB01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0AB20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 b, c, a, e</w:t>
            </w:r>
          </w:p>
        </w:tc>
      </w:tr>
      <w:tr w14:paraId="07FAE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97A665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FEEE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e, c, b, a, d</w:t>
            </w:r>
          </w:p>
        </w:tc>
      </w:tr>
    </w:tbl>
    <w:p w14:paraId="193935E7">
      <w:pPr>
        <w:pStyle w:val="5"/>
        <w:keepNext w:val="0"/>
        <w:keepLines w:val="0"/>
        <w:widowControl/>
        <w:suppressLineNumbers w:val="0"/>
        <w:spacing w:before="0" w:beforeAutospacing="0" w:after="0" w:afterAutospacing="0"/>
        <w:ind w:left="0" w:right="0"/>
      </w:pPr>
      <w:r>
        <w:t>2021年真题 第2题</w:t>
      </w:r>
    </w:p>
    <w:p w14:paraId="570CA659">
      <w:pPr>
        <w:pStyle w:val="6"/>
        <w:keepNext w:val="0"/>
        <w:keepLines w:val="0"/>
        <w:widowControl/>
        <w:suppressLineNumbers w:val="0"/>
        <w:spacing w:before="0" w:beforeAutospacing="0" w:after="24" w:afterAutospacing="0"/>
        <w:ind w:left="0" w:right="0"/>
      </w:pPr>
      <w:r>
        <w:t>题目</w:t>
      </w:r>
    </w:p>
    <w:p w14:paraId="1C07A2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已知初始为空的队列 Q 的一端仅能进行入队操作，另外一端既能进行入队操作又能进行出队操作。若 Q 的入队序列是 1, 2, 3, 4, 5，则</w:t>
      </w:r>
      <w:r>
        <w:rPr>
          <w:rStyle w:val="15"/>
          <w:rFonts w:ascii="Times New Roman" w:hAnsi="Times New Roman" w:eastAsia="宋体" w:cs="Times New Roman"/>
          <w:kern w:val="0"/>
          <w:sz w:val="24"/>
          <w:szCs w:val="24"/>
          <w:lang w:val="en-US" w:eastAsia="zh-CN" w:bidi="ar"/>
        </w:rPr>
        <w:t>不能</w:t>
      </w:r>
      <w:r>
        <w:rPr>
          <w:rFonts w:ascii="Times New Roman" w:hAnsi="Times New Roman" w:eastAsia="宋体" w:cs="Times New Roman"/>
          <w:kern w:val="0"/>
          <w:sz w:val="24"/>
          <w:szCs w:val="24"/>
          <w:lang w:val="en-US" w:eastAsia="zh-CN" w:bidi="ar"/>
        </w:rPr>
        <w:t>得到的出队序列是（）。</w:t>
      </w:r>
    </w:p>
    <w:p w14:paraId="6F322228">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4A74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53D950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FF239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5, 4, 3, 1, 2</w:t>
            </w:r>
          </w:p>
        </w:tc>
      </w:tr>
      <w:tr w14:paraId="0FE3F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2F269F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1B240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5, 3, 1, 2, 4</w:t>
            </w:r>
          </w:p>
        </w:tc>
      </w:tr>
      <w:tr w14:paraId="1EBDE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34B8EF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55877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4, 2, 1, 3, 5</w:t>
            </w:r>
          </w:p>
        </w:tc>
      </w:tr>
      <w:tr w14:paraId="5CC3C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7BACA4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357F3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4, 1, 3, 2, 5</w:t>
            </w:r>
          </w:p>
        </w:tc>
      </w:tr>
    </w:tbl>
    <w:p w14:paraId="69443B28">
      <w:pPr>
        <w:pStyle w:val="3"/>
        <w:bidi w:val="0"/>
        <w:rPr>
          <w:rFonts w:hint="eastAsia"/>
          <w:lang w:val="en-US" w:eastAsia="zh-CN"/>
        </w:rPr>
      </w:pPr>
      <w:r>
        <w:rPr>
          <w:rFonts w:hint="eastAsia"/>
          <w:lang w:val="en-US" w:eastAsia="zh-CN"/>
        </w:rPr>
        <w:t>3.3 栈和队列的链式存储结构</w:t>
      </w:r>
    </w:p>
    <w:p w14:paraId="201DBE1B">
      <w:pPr>
        <w:pStyle w:val="4"/>
        <w:bidi w:val="0"/>
        <w:rPr>
          <w:rFonts w:hint="eastAsia"/>
          <w:lang w:val="en-US" w:eastAsia="zh-CN"/>
        </w:rPr>
      </w:pPr>
      <w:r>
        <w:rPr>
          <w:rFonts w:hint="eastAsia"/>
          <w:lang w:val="en-US" w:eastAsia="zh-CN"/>
        </w:rPr>
        <w:t>3.3.1 队列的链式存储结构</w:t>
      </w:r>
    </w:p>
    <w:p w14:paraId="229159CD">
      <w:pPr>
        <w:pStyle w:val="5"/>
        <w:keepNext w:val="0"/>
        <w:keepLines w:val="0"/>
        <w:widowControl/>
        <w:suppressLineNumbers w:val="0"/>
        <w:spacing w:before="0" w:beforeAutospacing="0" w:after="0" w:afterAutospacing="0"/>
        <w:ind w:left="0" w:right="0"/>
      </w:pPr>
      <w:r>
        <w:t>2019年真题 第42题</w:t>
      </w:r>
    </w:p>
    <w:p w14:paraId="35C06D5D">
      <w:pPr>
        <w:pStyle w:val="6"/>
        <w:keepNext w:val="0"/>
        <w:keepLines w:val="0"/>
        <w:widowControl/>
        <w:suppressLineNumbers w:val="0"/>
        <w:spacing w:before="0" w:beforeAutospacing="0" w:after="24" w:afterAutospacing="0"/>
        <w:ind w:left="0" w:right="0"/>
      </w:pPr>
      <w:r>
        <w:t>题目</w:t>
      </w:r>
    </w:p>
    <w:p w14:paraId="7F6B8F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请设计一个队列，要求满足：</w:t>
      </w:r>
    </w:p>
    <w:p w14:paraId="576D08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① 初始时队列为空；</w:t>
      </w:r>
    </w:p>
    <w:p w14:paraId="422965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② 入队时，允许增加队列占用空间；</w:t>
      </w:r>
    </w:p>
    <w:p w14:paraId="02F453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③ 出队后，出队元素所占用的空间可重复使用，即整个队列所占用的空间只增不减；</w:t>
      </w:r>
    </w:p>
    <w:p w14:paraId="708BFA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④ 入队操作和出队操作的时间复杂度始终保持为 </w:t>
      </w:r>
      <m:oMath>
        <m:r>
          <m:rPr/>
          <m:t>O(1)</m:t>
        </m:r>
      </m:oMath>
      <w:r>
        <w:rPr>
          <w:rFonts w:ascii="Times New Roman" w:hAnsi="Times New Roman" w:eastAsia="宋体" w:cs="Times New Roman"/>
          <w:kern w:val="0"/>
          <w:sz w:val="24"/>
          <w:szCs w:val="24"/>
          <w:lang w:val="en-US" w:eastAsia="zh-CN" w:bidi="ar"/>
        </w:rPr>
        <w:t>。</w:t>
      </w:r>
    </w:p>
    <w:p w14:paraId="10ADA0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请回答下列问题：</w:t>
      </w:r>
    </w:p>
    <w:p w14:paraId="023B1D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该队列是应选择链式存储结构，还是应选择顺序存储结构？</w:t>
      </w:r>
    </w:p>
    <w:p w14:paraId="3617FE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画出队列的初始状态，并给出判断队空和队满的条件。</w:t>
      </w:r>
    </w:p>
    <w:p w14:paraId="159B14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画出第一个元素入队后的队列状态。</w:t>
      </w:r>
    </w:p>
    <w:p w14:paraId="1CAE7E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给出入队操作和出队操作的基本过程。</w:t>
      </w:r>
    </w:p>
    <w:p w14:paraId="17F7ED4B">
      <w:pPr>
        <w:pStyle w:val="3"/>
        <w:bidi w:val="0"/>
        <w:rPr>
          <w:rFonts w:hint="eastAsia"/>
          <w:lang w:val="en-US" w:eastAsia="zh-CN"/>
        </w:rPr>
      </w:pPr>
      <w:r>
        <w:rPr>
          <w:rFonts w:hint="eastAsia"/>
          <w:lang w:val="en-US" w:eastAsia="zh-CN"/>
        </w:rPr>
        <w:t>3.4 栈和队列的应用</w:t>
      </w:r>
    </w:p>
    <w:p w14:paraId="66281710">
      <w:pPr>
        <w:pStyle w:val="4"/>
        <w:bidi w:val="0"/>
        <w:rPr>
          <w:rFonts w:hint="eastAsia"/>
          <w:lang w:val="en-US" w:eastAsia="zh-CN"/>
        </w:rPr>
      </w:pPr>
      <w:r>
        <w:rPr>
          <w:rFonts w:hint="eastAsia"/>
          <w:lang w:val="en-US" w:eastAsia="zh-CN"/>
        </w:rPr>
        <w:t>3.4.1 栈的应用</w:t>
      </w:r>
    </w:p>
    <w:p w14:paraId="1B35AD20">
      <w:pPr>
        <w:pStyle w:val="5"/>
        <w:keepNext w:val="0"/>
        <w:keepLines w:val="0"/>
        <w:widowControl/>
        <w:suppressLineNumbers w:val="0"/>
        <w:spacing w:before="0" w:beforeAutospacing="0" w:after="0" w:afterAutospacing="0"/>
        <w:ind w:left="0" w:right="0"/>
      </w:pPr>
      <w:r>
        <w:t>2012年真题 第2题</w:t>
      </w:r>
    </w:p>
    <w:p w14:paraId="5827EB55">
      <w:pPr>
        <w:pStyle w:val="6"/>
        <w:keepNext w:val="0"/>
        <w:keepLines w:val="0"/>
        <w:widowControl/>
        <w:suppressLineNumbers w:val="0"/>
        <w:spacing w:before="0" w:beforeAutospacing="0" w:after="24" w:afterAutospacing="0"/>
        <w:ind w:left="0" w:right="0"/>
      </w:pPr>
      <w:r>
        <w:t>题目</w:t>
      </w:r>
    </w:p>
    <w:p w14:paraId="270848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已知操作符包括 +、-、*、/、（ 和 ）。将中缀表达式 a+b-a*((c+d)/e-f)+g 转换为等价的后缀表达式 ab+acd+e/f-*-g+ 时，用栈来存放暂时还不能确定运算次序的操作符，若栈初始为空，则转换过程中同时保存在栈中的操作符的最大个数是（ ）。</w:t>
      </w:r>
    </w:p>
    <w:p w14:paraId="2825141E">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3493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BEC28C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6711F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r w14:paraId="39A40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34D35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EF61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7</w:t>
            </w:r>
          </w:p>
        </w:tc>
      </w:tr>
      <w:tr w14:paraId="4F659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E1BA7E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5A610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w:t>
            </w:r>
          </w:p>
        </w:tc>
      </w:tr>
      <w:tr w14:paraId="206BB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872E66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0095A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w:t>
            </w:r>
          </w:p>
        </w:tc>
      </w:tr>
    </w:tbl>
    <w:p w14:paraId="662EBCD3">
      <w:pPr>
        <w:pStyle w:val="5"/>
        <w:keepNext w:val="0"/>
        <w:keepLines w:val="0"/>
        <w:widowControl/>
        <w:suppressLineNumbers w:val="0"/>
        <w:spacing w:before="0" w:beforeAutospacing="0" w:after="0" w:afterAutospacing="0"/>
        <w:ind w:left="0" w:right="0"/>
      </w:pPr>
      <w:r>
        <w:t>2014年真题 第2题</w:t>
      </w:r>
    </w:p>
    <w:p w14:paraId="00113AE1">
      <w:pPr>
        <w:pStyle w:val="6"/>
        <w:keepNext w:val="0"/>
        <w:keepLines w:val="0"/>
        <w:widowControl/>
        <w:suppressLineNumbers w:val="0"/>
        <w:spacing w:before="0" w:beforeAutospacing="0" w:after="24" w:afterAutospacing="0"/>
        <w:ind w:left="0" w:right="0"/>
      </w:pPr>
      <w:r>
        <w:t>题目</w:t>
      </w:r>
    </w:p>
    <w:p w14:paraId="6EDBE8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假设栈初始为空，将中缀表达式 </w:t>
      </w:r>
      <w:r>
        <w:rPr>
          <w:rStyle w:val="16"/>
          <w:rFonts w:ascii="Times New Roman" w:hAnsi="Times New Roman" w:eastAsia="宋体" w:cs="Times New Roman"/>
          <w:kern w:val="0"/>
          <w:sz w:val="24"/>
          <w:szCs w:val="24"/>
          <w:lang w:val="en-US" w:eastAsia="zh-CN" w:bidi="ar"/>
        </w:rPr>
        <w:t>a/b+(c*d-e*f)/g</w:t>
      </w:r>
      <w:r>
        <w:rPr>
          <w:rFonts w:ascii="Times New Roman" w:hAnsi="Times New Roman" w:eastAsia="宋体" w:cs="Times New Roman"/>
          <w:kern w:val="0"/>
          <w:sz w:val="24"/>
          <w:szCs w:val="24"/>
          <w:lang w:val="en-US" w:eastAsia="zh-CN" w:bidi="ar"/>
        </w:rPr>
        <w:t xml:space="preserve"> 转换为等价的后缀表达式的过程中，当扫描到 </w:t>
      </w:r>
      <w:r>
        <w:rPr>
          <w:rStyle w:val="16"/>
          <w:rFonts w:ascii="Times New Roman" w:hAnsi="Times New Roman" w:eastAsia="宋体" w:cs="Times New Roman"/>
          <w:kern w:val="0"/>
          <w:sz w:val="24"/>
          <w:szCs w:val="24"/>
          <w:lang w:val="en-US" w:eastAsia="zh-CN" w:bidi="ar"/>
        </w:rPr>
        <w:t>f</w:t>
      </w:r>
      <w:r>
        <w:rPr>
          <w:rFonts w:ascii="Times New Roman" w:hAnsi="Times New Roman" w:eastAsia="宋体" w:cs="Times New Roman"/>
          <w:kern w:val="0"/>
          <w:sz w:val="24"/>
          <w:szCs w:val="24"/>
          <w:lang w:val="en-US" w:eastAsia="zh-CN" w:bidi="ar"/>
        </w:rPr>
        <w:t xml:space="preserve"> 时，栈中的元素依次是（ ）。</w:t>
      </w:r>
    </w:p>
    <w:p w14:paraId="4A3A4DA8">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2CBC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D0843C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4C2DC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w:t>
            </w:r>
          </w:p>
        </w:tc>
      </w:tr>
      <w:tr w14:paraId="2FC57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DBCC0D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64BF8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w:t>
            </w:r>
          </w:p>
        </w:tc>
      </w:tr>
      <w:tr w14:paraId="2CC60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3F18A2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822B9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w:t>
            </w:r>
          </w:p>
        </w:tc>
      </w:tr>
      <w:tr w14:paraId="7327D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A7E0E6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BC440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w:t>
            </w:r>
          </w:p>
        </w:tc>
      </w:tr>
    </w:tbl>
    <w:p w14:paraId="79A90EDA">
      <w:pPr>
        <w:pStyle w:val="5"/>
        <w:keepNext w:val="0"/>
        <w:keepLines w:val="0"/>
        <w:widowControl/>
        <w:suppressLineNumbers w:val="0"/>
        <w:spacing w:before="0" w:beforeAutospacing="0" w:after="0" w:afterAutospacing="0"/>
        <w:ind w:left="0" w:right="0"/>
      </w:pPr>
      <w:r>
        <w:t>2024年真题 第2题</w:t>
      </w:r>
    </w:p>
    <w:p w14:paraId="49BD0F63">
      <w:pPr>
        <w:pStyle w:val="6"/>
        <w:keepNext w:val="0"/>
        <w:keepLines w:val="0"/>
        <w:widowControl/>
        <w:suppressLineNumbers w:val="0"/>
        <w:spacing w:before="0" w:beforeAutospacing="0" w:after="24" w:afterAutospacing="0"/>
        <w:ind w:left="0" w:right="0"/>
      </w:pPr>
      <w:r>
        <w:t>题目</w:t>
      </w:r>
    </w:p>
    <w:p w14:paraId="6FDF90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表达式 x+y*(z-u)/v 的等价后缀是（ ）。</w:t>
      </w:r>
    </w:p>
    <w:p w14:paraId="40B5E147">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19B5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D8672E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3C2F0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xyzu-*v/+</w:t>
            </w:r>
          </w:p>
        </w:tc>
      </w:tr>
      <w:tr w14:paraId="2D6DD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12E5F1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852D3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xyzu-v/*+</w:t>
            </w:r>
          </w:p>
        </w:tc>
      </w:tr>
      <w:tr w14:paraId="16F2E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086FD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C83ED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+x/*y-zuv</w:t>
            </w:r>
          </w:p>
        </w:tc>
      </w:tr>
      <w:tr w14:paraId="145D9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4B2D26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37014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+x*y/-zuv</w:t>
            </w:r>
          </w:p>
        </w:tc>
      </w:tr>
    </w:tbl>
    <w:p w14:paraId="1652B183">
      <w:pPr>
        <w:pStyle w:val="5"/>
        <w:keepNext w:val="0"/>
        <w:keepLines w:val="0"/>
        <w:widowControl/>
        <w:suppressLineNumbers w:val="0"/>
        <w:spacing w:before="0" w:beforeAutospacing="0" w:after="0" w:afterAutospacing="0"/>
        <w:ind w:left="0" w:right="0"/>
      </w:pPr>
      <w:r>
        <w:t>2025年真题 第2题</w:t>
      </w:r>
    </w:p>
    <w:p w14:paraId="24E029DA">
      <w:pPr>
        <w:pStyle w:val="6"/>
        <w:keepNext w:val="0"/>
        <w:keepLines w:val="0"/>
        <w:widowControl/>
        <w:suppressLineNumbers w:val="0"/>
        <w:spacing w:before="0" w:beforeAutospacing="0" w:after="24" w:afterAutospacing="0"/>
        <w:ind w:left="0" w:right="0"/>
      </w:pPr>
      <w:r>
        <w:t>题目</w:t>
      </w:r>
    </w:p>
    <w:p w14:paraId="2AD268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对于括号匹配问题，符号栈初始为空，容量为 3，下列表达式不能实现的是（ ）。</w:t>
      </w:r>
    </w:p>
    <w:p w14:paraId="4460057F">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CBF6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6D5C04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C2201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(a+[b+(c+d)e]+f)+g-h</w:t>
            </w:r>
          </w:p>
        </w:tc>
      </w:tr>
      <w:tr w14:paraId="21F0C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9D9A8E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0B1A6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[a*((b+c)/(d-e)+f/g)]-h</w:t>
            </w:r>
          </w:p>
        </w:tc>
      </w:tr>
      <w:tr w14:paraId="460C2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2BDC6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524E4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[a*(b-(c-d)*e/(f+g))-h]</w:t>
            </w:r>
          </w:p>
        </w:tc>
      </w:tr>
      <w:tr w14:paraId="14901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F2842F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61F9E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[a-(b+[c*(d+e)-f]+g+h)]</w:t>
            </w:r>
          </w:p>
        </w:tc>
      </w:tr>
    </w:tbl>
    <w:p w14:paraId="38544A28">
      <w:pPr>
        <w:pStyle w:val="4"/>
        <w:bidi w:val="0"/>
        <w:rPr>
          <w:rFonts w:hint="eastAsia"/>
          <w:lang w:val="en-US" w:eastAsia="zh-CN"/>
        </w:rPr>
      </w:pPr>
      <w:r>
        <w:rPr>
          <w:rFonts w:hint="eastAsia"/>
          <w:lang w:val="en-US" w:eastAsia="zh-CN"/>
        </w:rPr>
        <w:t>3.4.2 队列的应用</w:t>
      </w:r>
    </w:p>
    <w:p w14:paraId="559E700F">
      <w:pPr>
        <w:pStyle w:val="5"/>
        <w:keepNext w:val="0"/>
        <w:keepLines w:val="0"/>
        <w:widowControl/>
        <w:suppressLineNumbers w:val="0"/>
        <w:spacing w:before="0" w:beforeAutospacing="0" w:after="0" w:afterAutospacing="0"/>
        <w:ind w:left="0" w:right="0"/>
      </w:pPr>
      <w:r>
        <w:t>2009年真题 第1题</w:t>
      </w:r>
    </w:p>
    <w:p w14:paraId="49FF1457">
      <w:pPr>
        <w:pStyle w:val="6"/>
        <w:keepNext w:val="0"/>
        <w:keepLines w:val="0"/>
        <w:widowControl/>
        <w:suppressLineNumbers w:val="0"/>
        <w:spacing w:before="0" w:beforeAutospacing="0" w:after="24" w:afterAutospacing="0"/>
        <w:ind w:left="0" w:right="0"/>
      </w:pPr>
      <w:r>
        <w:t>题目</w:t>
      </w:r>
    </w:p>
    <w:p w14:paraId="722882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为解决计算机与打印机之间速度不匹配的问题，通常设置一个打印数据缓冲区，主机将要输出的数据依次写入该缓冲区，而打印机则依次从该缓冲区中取出数据。该缓冲区的逻辑结构应该是（ ）。</w:t>
      </w:r>
    </w:p>
    <w:p w14:paraId="34FD1BD2">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7412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0C283D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20D64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栈</w:t>
            </w:r>
          </w:p>
        </w:tc>
      </w:tr>
      <w:tr w14:paraId="590B6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3DB31A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591F4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队列</w:t>
            </w:r>
          </w:p>
        </w:tc>
      </w:tr>
      <w:tr w14:paraId="6AF660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7407D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69DA8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树</w:t>
            </w:r>
          </w:p>
        </w:tc>
      </w:tr>
      <w:tr w14:paraId="0FC9B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7B6182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D4661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图</w:t>
            </w:r>
          </w:p>
        </w:tc>
      </w:tr>
    </w:tbl>
    <w:p w14:paraId="6483BA8A">
      <w:pPr>
        <w:pStyle w:val="2"/>
        <w:bidi w:val="0"/>
        <w:rPr>
          <w:rFonts w:hint="eastAsia"/>
          <w:lang w:val="en-US" w:eastAsia="zh-CN"/>
        </w:rPr>
      </w:pPr>
      <w:r>
        <w:rPr>
          <w:rFonts w:hint="eastAsia"/>
          <w:lang w:val="en-US" w:eastAsia="zh-CN"/>
        </w:rPr>
        <w:t>4 树和二叉树</w:t>
      </w:r>
    </w:p>
    <w:p w14:paraId="6A1472D2">
      <w:pPr>
        <w:pStyle w:val="3"/>
        <w:bidi w:val="0"/>
        <w:rPr>
          <w:rFonts w:hint="eastAsia"/>
          <w:lang w:val="en-US" w:eastAsia="zh-CN"/>
        </w:rPr>
      </w:pPr>
      <w:r>
        <w:rPr>
          <w:rFonts w:hint="eastAsia"/>
          <w:lang w:val="en-US" w:eastAsia="zh-CN"/>
        </w:rPr>
        <w:t>4.1 树的基本概念</w:t>
      </w:r>
    </w:p>
    <w:p w14:paraId="47D63DD3">
      <w:pPr>
        <w:pStyle w:val="4"/>
        <w:keepNext w:val="0"/>
        <w:keepLines w:val="0"/>
        <w:widowControl/>
        <w:suppressLineNumbers w:val="0"/>
        <w:spacing w:before="0" w:beforeAutospacing="0" w:after="0" w:afterAutospacing="0"/>
        <w:ind w:left="0" w:right="0"/>
      </w:pPr>
      <w:r>
        <w:t>2010年真题 第5题</w:t>
      </w:r>
    </w:p>
    <w:p w14:paraId="4D15E1C2">
      <w:pPr>
        <w:pStyle w:val="5"/>
        <w:keepNext w:val="0"/>
        <w:keepLines w:val="0"/>
        <w:widowControl/>
        <w:suppressLineNumbers w:val="0"/>
        <w:spacing w:before="0" w:beforeAutospacing="0" w:after="24" w:afterAutospacing="0"/>
        <w:ind w:left="0" w:right="0"/>
      </w:pPr>
      <w:r>
        <w:t>题目</w:t>
      </w:r>
    </w:p>
    <w:p w14:paraId="45E817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在一棵度数为 4 的树 T 中，若有 20 个度为 4 的结点，10 个度为 3 的结点，1 个度为 2 的结点，10 个度为 1 的结点，则树 T 的叶结点个数是（）。</w:t>
      </w:r>
    </w:p>
    <w:p w14:paraId="0032CE99">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D989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17A968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B22B2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41</w:t>
            </w:r>
          </w:p>
        </w:tc>
      </w:tr>
      <w:tr w14:paraId="095F2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70AF01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C2F43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82</w:t>
            </w:r>
          </w:p>
        </w:tc>
      </w:tr>
      <w:tr w14:paraId="2FF93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C7D9D0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BBE88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113</w:t>
            </w:r>
          </w:p>
        </w:tc>
      </w:tr>
      <w:tr w14:paraId="50857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F09E9D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E37D1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122</w:t>
            </w:r>
          </w:p>
        </w:tc>
      </w:tr>
    </w:tbl>
    <w:p w14:paraId="5B84D768">
      <w:pPr>
        <w:pStyle w:val="4"/>
        <w:keepNext w:val="0"/>
        <w:keepLines w:val="0"/>
        <w:widowControl/>
        <w:suppressLineNumbers w:val="0"/>
        <w:spacing w:before="0" w:beforeAutospacing="0" w:after="0" w:afterAutospacing="0"/>
        <w:ind w:left="0" w:right="0"/>
      </w:pPr>
      <w:r>
        <w:t>2022年真题 第4题</w:t>
      </w:r>
    </w:p>
    <w:p w14:paraId="111CED7A">
      <w:pPr>
        <w:pStyle w:val="5"/>
        <w:keepNext w:val="0"/>
        <w:keepLines w:val="0"/>
        <w:widowControl/>
        <w:suppressLineNumbers w:val="0"/>
        <w:spacing w:before="0" w:beforeAutospacing="0" w:after="24" w:afterAutospacing="0"/>
        <w:ind w:left="0" w:right="0"/>
      </w:pPr>
      <w:r>
        <w:t>题目</w:t>
      </w:r>
    </w:p>
    <w:p w14:paraId="3EFC4B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若三叉树 T 中有 244 个结点（叶结点的高度为 1），则 T 的高度至少是（）。</w:t>
      </w:r>
    </w:p>
    <w:p w14:paraId="2DE599BB">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6413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0E2554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BC6F8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w:t>
            </w:r>
          </w:p>
        </w:tc>
      </w:tr>
      <w:tr w14:paraId="22B20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EEF6A1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8B5D5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7</w:t>
            </w:r>
          </w:p>
        </w:tc>
      </w:tr>
      <w:tr w14:paraId="15E23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6B2E9F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0F594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w:t>
            </w:r>
          </w:p>
        </w:tc>
      </w:tr>
      <w:tr w14:paraId="41110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8A25CC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8617B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bl>
    <w:p w14:paraId="5A7860F2">
      <w:pPr>
        <w:pStyle w:val="4"/>
        <w:keepNext w:val="0"/>
        <w:keepLines w:val="0"/>
        <w:widowControl/>
        <w:suppressLineNumbers w:val="0"/>
        <w:spacing w:before="0" w:beforeAutospacing="0" w:after="0" w:afterAutospacing="0"/>
        <w:ind w:left="0" w:right="0"/>
      </w:pPr>
      <w:r>
        <w:t>2016年真题 第42题</w:t>
      </w:r>
    </w:p>
    <w:p w14:paraId="43F4CE61">
      <w:pPr>
        <w:pStyle w:val="5"/>
        <w:keepNext w:val="0"/>
        <w:keepLines w:val="0"/>
        <w:widowControl/>
        <w:suppressLineNumbers w:val="0"/>
        <w:spacing w:before="0" w:beforeAutospacing="0" w:after="24" w:afterAutospacing="0"/>
        <w:ind w:left="0" w:right="0"/>
      </w:pPr>
      <w:r>
        <w:t>题目</w:t>
      </w:r>
    </w:p>
    <w:p w14:paraId="2117A2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如果一棵非空 </w:t>
      </w:r>
      <m:oMath>
        <m:r>
          <m:rPr/>
          <m:t>k(k≥2)</m:t>
        </m:r>
      </m:oMath>
      <w:r>
        <w:rPr>
          <w:rFonts w:ascii="Times New Roman" w:hAnsi="Times New Roman" w:eastAsia="宋体" w:cs="Times New Roman"/>
          <w:kern w:val="0"/>
          <w:sz w:val="24"/>
          <w:szCs w:val="24"/>
          <w:lang w:val="en-US" w:eastAsia="zh-CN" w:bidi="ar"/>
        </w:rPr>
        <w:t xml:space="preserve"> 叉树 T 中每个非叶结点都有 k 个孩子，则称 T 为正则 k 叉树。请回答下列问题并给出推导过程。</w:t>
      </w:r>
    </w:p>
    <w:p w14:paraId="51CA79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若 T 有 m 个非叶结点，则 T 中的叶结点有多少个？</w:t>
      </w:r>
    </w:p>
    <w:p w14:paraId="37A92C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若 T 的高度为 h （单结点的树 h=1），则 T 的结点数最多为多少个？最少为多少个？</w:t>
      </w:r>
    </w:p>
    <w:p w14:paraId="6328657A">
      <w:pPr>
        <w:pStyle w:val="3"/>
        <w:bidi w:val="0"/>
        <w:rPr>
          <w:rFonts w:hint="eastAsia"/>
          <w:lang w:val="en-US" w:eastAsia="zh-CN"/>
        </w:rPr>
      </w:pPr>
      <w:r>
        <w:rPr>
          <w:rFonts w:hint="eastAsia"/>
          <w:lang w:val="en-US" w:eastAsia="zh-CN"/>
        </w:rPr>
        <w:t>4.2 二叉树</w:t>
      </w:r>
    </w:p>
    <w:p w14:paraId="00366365">
      <w:pPr>
        <w:pStyle w:val="4"/>
        <w:bidi w:val="0"/>
        <w:rPr>
          <w:rFonts w:hint="default"/>
        </w:rPr>
      </w:pPr>
      <w:r>
        <w:rPr>
          <w:rFonts w:hint="eastAsia"/>
          <w:lang w:val="en-US" w:eastAsia="zh-CN"/>
        </w:rPr>
        <w:t xml:space="preserve">4.2.1 </w:t>
      </w:r>
      <w:r>
        <w:rPr>
          <w:rFonts w:hint="default"/>
        </w:rPr>
        <w:t>二叉树的定义及其主要特性</w:t>
      </w:r>
    </w:p>
    <w:p w14:paraId="14DAD72C">
      <w:pPr>
        <w:pStyle w:val="5"/>
        <w:keepNext w:val="0"/>
        <w:keepLines w:val="0"/>
        <w:widowControl/>
        <w:suppressLineNumbers w:val="0"/>
        <w:spacing w:before="0" w:beforeAutospacing="0" w:after="0" w:afterAutospacing="0"/>
        <w:ind w:left="0" w:right="0"/>
      </w:pPr>
      <w:r>
        <w:t>2009年真题 第5题</w:t>
      </w:r>
    </w:p>
    <w:p w14:paraId="4F048F14">
      <w:pPr>
        <w:pStyle w:val="6"/>
        <w:keepNext w:val="0"/>
        <w:keepLines w:val="0"/>
        <w:widowControl/>
        <w:suppressLineNumbers w:val="0"/>
        <w:spacing w:before="0" w:beforeAutospacing="0" w:after="24" w:afterAutospacing="0"/>
        <w:ind w:left="0" w:right="0"/>
      </w:pPr>
      <w:r>
        <w:t>题目</w:t>
      </w:r>
    </w:p>
    <w:p w14:paraId="1E630A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已知一棵完全二叉树的第 6 层（设根为第 1 层）有 8 个叶结点，则该完全二叉树的结点个数最多是 ( )。</w:t>
      </w:r>
    </w:p>
    <w:p w14:paraId="4EE2E9C0">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625B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D38D94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03233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39</w:t>
            </w:r>
          </w:p>
        </w:tc>
      </w:tr>
      <w:tr w14:paraId="08A25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031EE4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4CEF6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52</w:t>
            </w:r>
          </w:p>
        </w:tc>
      </w:tr>
      <w:tr w14:paraId="4EF09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7A8AA6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2A9AA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111</w:t>
            </w:r>
          </w:p>
        </w:tc>
      </w:tr>
      <w:tr w14:paraId="6B76E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C42E2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6A3F6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119</w:t>
            </w:r>
          </w:p>
        </w:tc>
      </w:tr>
    </w:tbl>
    <w:p w14:paraId="6CEEA43B">
      <w:pPr>
        <w:pStyle w:val="5"/>
        <w:keepNext w:val="0"/>
        <w:keepLines w:val="0"/>
        <w:widowControl/>
        <w:suppressLineNumbers w:val="0"/>
        <w:spacing w:before="0" w:beforeAutospacing="0" w:after="0" w:afterAutospacing="0"/>
        <w:ind w:left="0" w:right="0"/>
      </w:pPr>
      <w:r>
        <w:t>2011年真题 第4题</w:t>
      </w:r>
    </w:p>
    <w:p w14:paraId="7E931295">
      <w:pPr>
        <w:pStyle w:val="6"/>
        <w:keepNext w:val="0"/>
        <w:keepLines w:val="0"/>
        <w:widowControl/>
        <w:suppressLineNumbers w:val="0"/>
        <w:spacing w:before="0" w:beforeAutospacing="0" w:after="24" w:afterAutospacing="0"/>
        <w:ind w:left="0" w:right="0"/>
      </w:pPr>
      <w:r>
        <w:t>题目</w:t>
      </w:r>
    </w:p>
    <w:p w14:paraId="48FBAF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若一棵完全二叉树有 768 个结点，则该二叉树中叶结点的个数是（ ）。</w:t>
      </w:r>
    </w:p>
    <w:p w14:paraId="20C7EF1F">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3053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A09E0A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14297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257</w:t>
            </w:r>
          </w:p>
        </w:tc>
      </w:tr>
      <w:tr w14:paraId="61A50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8BF76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F9CF4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258</w:t>
            </w:r>
          </w:p>
        </w:tc>
      </w:tr>
      <w:tr w14:paraId="7778C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DA8F79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86B54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384</w:t>
            </w:r>
          </w:p>
        </w:tc>
      </w:tr>
      <w:tr w14:paraId="1F4B8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27AA84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FEAB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385</w:t>
            </w:r>
          </w:p>
        </w:tc>
      </w:tr>
    </w:tbl>
    <w:p w14:paraId="1ABB35A3">
      <w:pPr>
        <w:pStyle w:val="5"/>
        <w:keepNext w:val="0"/>
        <w:keepLines w:val="0"/>
        <w:widowControl/>
        <w:suppressLineNumbers w:val="0"/>
        <w:spacing w:before="0" w:beforeAutospacing="0" w:after="0" w:afterAutospacing="0"/>
        <w:ind w:left="0" w:right="0"/>
      </w:pPr>
      <w:r>
        <w:t>2018年真题 第4题</w:t>
      </w:r>
    </w:p>
    <w:p w14:paraId="2B973F2E">
      <w:pPr>
        <w:pStyle w:val="6"/>
        <w:keepNext w:val="0"/>
        <w:keepLines w:val="0"/>
        <w:widowControl/>
        <w:suppressLineNumbers w:val="0"/>
        <w:spacing w:before="0" w:beforeAutospacing="0" w:after="24" w:afterAutospacing="0"/>
        <w:ind w:left="0" w:right="0"/>
      </w:pPr>
      <w:r>
        <w:t>题目</w:t>
      </w:r>
    </w:p>
    <w:p w14:paraId="334127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设一棵非空完全二叉树 T 的所有叶结点均位于同一层，且每个非叶结点都有 2 个子结点。若 T 有 k 个叶结点，则 T 的结点总数是（ ）。</w:t>
      </w:r>
    </w:p>
    <w:p w14:paraId="4F546DCA">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2ABF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B7A468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B5FB7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2k - 1</w:t>
            </w:r>
          </w:p>
        </w:tc>
      </w:tr>
      <w:tr w14:paraId="442EA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B9BD7C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FF6C2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2k</w:t>
            </w:r>
          </w:p>
        </w:tc>
      </w:tr>
      <w:tr w14:paraId="4D6E7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EE1114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70261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p>
                <m:sSupPr/>
                <m:e>
                  <m:r>
                    <m:rPr/>
                    <m:t>k</m:t>
                  </m:r>
                </m:e>
                <m:sup>
                  <m:r>
                    <m:rPr/>
                    <m:t>2</m:t>
                  </m:r>
                </m:sup>
              </m:sSup>
            </m:oMath>
            <w:r>
              <w:t>​</w:t>
            </w:r>
          </w:p>
        </w:tc>
      </w:tr>
      <w:tr w14:paraId="26F05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FFC5D8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CE7CD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p>
                <m:sSupPr/>
                <m:e>
                  <m:r>
                    <m:rPr/>
                    <m:t>2</m:t>
                  </m:r>
                </m:e>
                <m:sup>
                  <m:r>
                    <m:rPr/>
                    <m:t>k</m:t>
                  </m:r>
                </m:sup>
              </m:sSup>
              <m:r>
                <m:rPr/>
                <m:t>−1</m:t>
              </m:r>
            </m:oMath>
            <w:r>
              <w:t>​</w:t>
            </w:r>
          </w:p>
        </w:tc>
      </w:tr>
    </w:tbl>
    <w:p w14:paraId="7F4FEB3A">
      <w:pPr>
        <w:pStyle w:val="5"/>
        <w:keepNext w:val="0"/>
        <w:keepLines w:val="0"/>
        <w:widowControl/>
        <w:suppressLineNumbers w:val="0"/>
        <w:spacing w:before="0" w:beforeAutospacing="0" w:after="0" w:afterAutospacing="0"/>
        <w:ind w:left="0" w:right="0"/>
      </w:pPr>
      <w:r>
        <w:t>2020年真题 第3题</w:t>
      </w:r>
    </w:p>
    <w:p w14:paraId="35060D9E">
      <w:pPr>
        <w:pStyle w:val="6"/>
        <w:keepNext w:val="0"/>
        <w:keepLines w:val="0"/>
        <w:widowControl/>
        <w:suppressLineNumbers w:val="0"/>
        <w:spacing w:before="0" w:beforeAutospacing="0" w:after="24" w:afterAutospacing="0"/>
        <w:ind w:left="0" w:right="0"/>
      </w:pPr>
      <w:r>
        <w:t>题目</w:t>
      </w:r>
    </w:p>
    <w:p w14:paraId="09149B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对于任意一棵高度为 5 且有 10 个节点的二叉树，若采用顺序存储结构保存，每个结点占 1 个存储单元（仅存放结点的数据信息），则存放该二叉树需要的存储单元数量至少是（ ）。</w:t>
      </w:r>
    </w:p>
    <w:p w14:paraId="5B2A1A0E">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80DF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69EAFD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36F3D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31</w:t>
            </w:r>
          </w:p>
        </w:tc>
      </w:tr>
      <w:tr w14:paraId="287FE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F392F0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33FF3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16</w:t>
            </w:r>
          </w:p>
        </w:tc>
      </w:tr>
      <w:tr w14:paraId="752E8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9A4525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D4DB5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w:t>
            </w:r>
          </w:p>
        </w:tc>
      </w:tr>
      <w:tr w14:paraId="58568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620108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77E61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bl>
    <w:p w14:paraId="338B04C6">
      <w:pPr>
        <w:pStyle w:val="5"/>
        <w:keepNext w:val="0"/>
        <w:keepLines w:val="0"/>
        <w:widowControl/>
        <w:suppressLineNumbers w:val="0"/>
        <w:spacing w:before="0" w:beforeAutospacing="0" w:after="0" w:afterAutospacing="0"/>
        <w:ind w:left="0" w:right="0"/>
      </w:pPr>
      <w:r>
        <w:t>2025年真题 第3题</w:t>
      </w:r>
    </w:p>
    <w:p w14:paraId="2C3304BA">
      <w:pPr>
        <w:pStyle w:val="6"/>
        <w:keepNext w:val="0"/>
        <w:keepLines w:val="0"/>
        <w:widowControl/>
        <w:suppressLineNumbers w:val="0"/>
        <w:spacing w:before="0" w:beforeAutospacing="0" w:after="24" w:afterAutospacing="0"/>
        <w:ind w:left="0" w:right="0"/>
      </w:pPr>
      <w:r>
        <w:t>题目</w:t>
      </w:r>
    </w:p>
    <w:p w14:paraId="6F0421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以下数组不能作为完全二叉树的是？（）。</w:t>
      </w:r>
    </w:p>
    <w:p w14:paraId="0ADC7D91">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3E85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BCE28E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EA33E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8, 10, 15, 20, 25, 30, 35</w:t>
            </w:r>
          </w:p>
        </w:tc>
      </w:tr>
      <w:tr w14:paraId="6E740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15534F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192EC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9, 11, 14, 20, -1, -1</w:t>
            </w:r>
          </w:p>
        </w:tc>
      </w:tr>
      <w:tr w14:paraId="28B7F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EB6B41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D13B3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1, 3, 6, 9, 12, 15, 18</w:t>
            </w:r>
          </w:p>
        </w:tc>
      </w:tr>
      <w:tr w14:paraId="3874E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786191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C7785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17, 20, 35, -1, 18, 45, -1, -1, 29, 2</w:t>
            </w:r>
          </w:p>
        </w:tc>
      </w:tr>
    </w:tbl>
    <w:p w14:paraId="36D1FB93">
      <w:pPr>
        <w:pStyle w:val="4"/>
        <w:bidi w:val="0"/>
        <w:rPr>
          <w:rFonts w:hint="eastAsia"/>
          <w:lang w:val="en-US" w:eastAsia="zh-CN"/>
        </w:rPr>
      </w:pPr>
      <w:r>
        <w:rPr>
          <w:rFonts w:hint="eastAsia"/>
          <w:lang w:val="en-US" w:eastAsia="zh-CN"/>
        </w:rPr>
        <w:t>4.2.2 二叉树的遍历</w:t>
      </w:r>
    </w:p>
    <w:p w14:paraId="0813180D">
      <w:pPr>
        <w:pStyle w:val="5"/>
        <w:keepNext w:val="0"/>
        <w:keepLines w:val="0"/>
        <w:widowControl/>
        <w:suppressLineNumbers w:val="0"/>
        <w:spacing w:before="0" w:beforeAutospacing="0" w:after="0" w:afterAutospacing="0"/>
        <w:ind w:left="0" w:right="0"/>
      </w:pPr>
      <w:r>
        <w:t>2009年真题 第3题</w:t>
      </w:r>
    </w:p>
    <w:p w14:paraId="7A8E8EFD">
      <w:pPr>
        <w:pStyle w:val="6"/>
        <w:keepNext w:val="0"/>
        <w:keepLines w:val="0"/>
        <w:widowControl/>
        <w:suppressLineNumbers w:val="0"/>
        <w:spacing w:before="0" w:beforeAutospacing="0" w:after="24" w:afterAutospacing="0"/>
        <w:ind w:left="0" w:right="0"/>
      </w:pPr>
      <w:r>
        <w:t>题目</w:t>
      </w:r>
    </w:p>
    <w:p w14:paraId="4EF866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给定二叉树如下图所示。设 N 代表二叉树的根，L 代表根结点的左子树，R 代表根结点的右子树。若遍历后的结点序列是 3，1，7，5，6，2，4，则其遍历方式是（ ）。</w:t>
      </w:r>
    </w:p>
    <w:p w14:paraId="36B775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942975" cy="1076325"/>
            <wp:effectExtent l="0" t="0" r="1905" b="5715"/>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42"/>
                    <a:stretch>
                      <a:fillRect/>
                    </a:stretch>
                  </pic:blipFill>
                  <pic:spPr>
                    <a:xfrm>
                      <a:off x="0" y="0"/>
                      <a:ext cx="942975" cy="1076325"/>
                    </a:xfrm>
                    <a:prstGeom prst="rect">
                      <a:avLst/>
                    </a:prstGeom>
                    <a:noFill/>
                    <a:ln w="9525">
                      <a:noFill/>
                    </a:ln>
                  </pic:spPr>
                </pic:pic>
              </a:graphicData>
            </a:graphic>
          </wp:inline>
        </w:drawing>
      </w:r>
    </w:p>
    <w:p w14:paraId="0E652C90">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05D4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CE96E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D0F0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LRN</w:t>
            </w:r>
          </w:p>
        </w:tc>
      </w:tr>
      <w:tr w14:paraId="57921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2107AE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E72C5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NRL</w:t>
            </w:r>
          </w:p>
        </w:tc>
      </w:tr>
      <w:tr w14:paraId="55179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149F6B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171A8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RLN</w:t>
            </w:r>
          </w:p>
        </w:tc>
      </w:tr>
      <w:tr w14:paraId="179A2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D03835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32665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RNL</w:t>
            </w:r>
          </w:p>
        </w:tc>
      </w:tr>
    </w:tbl>
    <w:p w14:paraId="747987DB">
      <w:pPr>
        <w:pStyle w:val="5"/>
        <w:keepNext w:val="0"/>
        <w:keepLines w:val="0"/>
        <w:widowControl/>
        <w:suppressLineNumbers w:val="0"/>
        <w:spacing w:before="0" w:beforeAutospacing="0" w:after="0" w:afterAutospacing="0"/>
        <w:ind w:left="0" w:right="0"/>
      </w:pPr>
      <w:r>
        <w:t>2011年真题 第5题</w:t>
      </w:r>
    </w:p>
    <w:p w14:paraId="175F4DAD">
      <w:pPr>
        <w:pStyle w:val="6"/>
        <w:keepNext w:val="0"/>
        <w:keepLines w:val="0"/>
        <w:widowControl/>
        <w:suppressLineNumbers w:val="0"/>
        <w:spacing w:before="0" w:beforeAutospacing="0" w:after="24" w:afterAutospacing="0"/>
        <w:ind w:left="0" w:right="0"/>
      </w:pPr>
      <w:r>
        <w:t>题目</w:t>
      </w:r>
    </w:p>
    <w:p w14:paraId="58D124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若一棵二叉树的前序遍历序列和后序遍历序列分别为 1,2,3,4 和 4,3,2,1，则该二叉树的中序遍历序列不会是（ ）。</w:t>
      </w:r>
    </w:p>
    <w:p w14:paraId="3AB9433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73B5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BA9162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1228A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1, 2, 3, 4</w:t>
            </w:r>
          </w:p>
        </w:tc>
      </w:tr>
      <w:tr w14:paraId="087F9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E40398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35A00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2, 3, 4, 1</w:t>
            </w:r>
          </w:p>
        </w:tc>
      </w:tr>
      <w:tr w14:paraId="034AD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33FC05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66DD7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3, 2, 4, 1</w:t>
            </w:r>
          </w:p>
        </w:tc>
      </w:tr>
      <w:tr w14:paraId="319F6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B1AB4F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CCC01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4, 3, 2, 1</w:t>
            </w:r>
          </w:p>
        </w:tc>
      </w:tr>
    </w:tbl>
    <w:p w14:paraId="4C6A614D">
      <w:pPr>
        <w:pStyle w:val="5"/>
        <w:keepNext w:val="0"/>
        <w:keepLines w:val="0"/>
        <w:widowControl/>
        <w:suppressLineNumbers w:val="0"/>
        <w:spacing w:before="0" w:beforeAutospacing="0" w:after="0" w:afterAutospacing="0"/>
        <w:ind w:left="0" w:right="0"/>
      </w:pPr>
      <w:r>
        <w:t>2012年真题 第3题</w:t>
      </w:r>
    </w:p>
    <w:p w14:paraId="060354EE">
      <w:pPr>
        <w:pStyle w:val="6"/>
        <w:keepNext w:val="0"/>
        <w:keepLines w:val="0"/>
        <w:widowControl/>
        <w:suppressLineNumbers w:val="0"/>
        <w:spacing w:before="0" w:beforeAutospacing="0" w:after="24" w:afterAutospacing="0"/>
        <w:ind w:left="0" w:right="0"/>
      </w:pPr>
      <w:r>
        <w:t>题目</w:t>
      </w:r>
    </w:p>
    <w:p w14:paraId="1C9C42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若一棵二叉树的前序遍历序列为 a, e, b, d, c，后序遍历序列为 b, c, d, e, a，则根结点的孩子结点（ ）。</w:t>
      </w:r>
    </w:p>
    <w:p w14:paraId="74A20962">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8DE4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33E0A8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5505D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只有 e</w:t>
            </w:r>
          </w:p>
        </w:tc>
      </w:tr>
      <w:tr w14:paraId="1F2702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0BABF6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8D60D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有 e、b</w:t>
            </w:r>
          </w:p>
        </w:tc>
      </w:tr>
      <w:tr w14:paraId="31E39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7319A9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59DC7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有 e、c</w:t>
            </w:r>
          </w:p>
        </w:tc>
      </w:tr>
      <w:tr w14:paraId="16569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4B5218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73D3E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无法确定</w:t>
            </w:r>
          </w:p>
        </w:tc>
      </w:tr>
    </w:tbl>
    <w:p w14:paraId="066EE6B1">
      <w:pPr>
        <w:pStyle w:val="5"/>
        <w:keepNext w:val="0"/>
        <w:keepLines w:val="0"/>
        <w:widowControl/>
        <w:suppressLineNumbers w:val="0"/>
        <w:spacing w:before="0" w:beforeAutospacing="0" w:after="0" w:afterAutospacing="0"/>
        <w:ind w:left="0" w:right="0"/>
      </w:pPr>
      <w:r>
        <w:t>2015年真题 第2题</w:t>
      </w:r>
    </w:p>
    <w:p w14:paraId="2249E1AE">
      <w:pPr>
        <w:pStyle w:val="6"/>
        <w:keepNext w:val="0"/>
        <w:keepLines w:val="0"/>
        <w:widowControl/>
        <w:suppressLineNumbers w:val="0"/>
        <w:spacing w:before="0" w:beforeAutospacing="0" w:after="24" w:afterAutospacing="0"/>
        <w:ind w:left="0" w:right="0"/>
      </w:pPr>
      <w:r>
        <w:t>题目</w:t>
      </w:r>
    </w:p>
    <w:p w14:paraId="100D39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先序序列为 a,b,c,d 的不同二叉树的个数是（）。</w:t>
      </w:r>
    </w:p>
    <w:p w14:paraId="2DD1782B">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59EE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44093F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DD01B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13</w:t>
            </w:r>
          </w:p>
        </w:tc>
      </w:tr>
      <w:tr w14:paraId="50AEF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6528E9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E0C35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14</w:t>
            </w:r>
          </w:p>
        </w:tc>
      </w:tr>
      <w:tr w14:paraId="6ACBF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3E16D1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2D540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w:t>
            </w:r>
          </w:p>
        </w:tc>
      </w:tr>
      <w:tr w14:paraId="6184E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EE4F0F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6AD75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16</w:t>
            </w:r>
          </w:p>
        </w:tc>
      </w:tr>
    </w:tbl>
    <w:p w14:paraId="2F6E9BC5">
      <w:pPr>
        <w:pStyle w:val="5"/>
        <w:keepNext w:val="0"/>
        <w:keepLines w:val="0"/>
        <w:widowControl/>
        <w:suppressLineNumbers w:val="0"/>
        <w:spacing w:before="0" w:beforeAutospacing="0" w:after="0" w:afterAutospacing="0"/>
        <w:ind w:left="0" w:right="0"/>
      </w:pPr>
      <w:r>
        <w:t>2017年真题 第4题</w:t>
      </w:r>
    </w:p>
    <w:p w14:paraId="7087FAF1">
      <w:pPr>
        <w:pStyle w:val="6"/>
        <w:keepNext w:val="0"/>
        <w:keepLines w:val="0"/>
        <w:widowControl/>
        <w:suppressLineNumbers w:val="0"/>
        <w:spacing w:before="0" w:beforeAutospacing="0" w:after="24" w:afterAutospacing="0"/>
        <w:ind w:left="0" w:right="0"/>
      </w:pPr>
      <w:r>
        <w:t>题目</w:t>
      </w:r>
    </w:p>
    <w:p w14:paraId="543125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要使一颗非空二叉树的先序序列与中序序列相同，其所有非叶节点须满足的条件是（ ）</w:t>
      </w:r>
    </w:p>
    <w:p w14:paraId="4906E4DF">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4F47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380561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8B4BB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只有左子树</w:t>
            </w:r>
          </w:p>
        </w:tc>
      </w:tr>
      <w:tr w14:paraId="2E811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E5B0E5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8FAC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只有右子树</w:t>
            </w:r>
          </w:p>
        </w:tc>
      </w:tr>
      <w:tr w14:paraId="41271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11869C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3232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结点的度均为1</w:t>
            </w:r>
          </w:p>
        </w:tc>
      </w:tr>
      <w:tr w14:paraId="0D2D1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7348DE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7AED5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结点的度均为2</w:t>
            </w:r>
          </w:p>
        </w:tc>
      </w:tr>
    </w:tbl>
    <w:p w14:paraId="7D1C7BA1">
      <w:pPr>
        <w:pStyle w:val="5"/>
        <w:keepNext w:val="0"/>
        <w:keepLines w:val="0"/>
        <w:widowControl/>
        <w:suppressLineNumbers w:val="0"/>
        <w:spacing w:before="0" w:beforeAutospacing="0" w:after="0" w:afterAutospacing="0"/>
        <w:ind w:left="0" w:right="0"/>
      </w:pPr>
      <w:r>
        <w:t>2017年真题 第5题</w:t>
      </w:r>
    </w:p>
    <w:p w14:paraId="147D250A">
      <w:pPr>
        <w:pStyle w:val="6"/>
        <w:keepNext w:val="0"/>
        <w:keepLines w:val="0"/>
        <w:widowControl/>
        <w:suppressLineNumbers w:val="0"/>
        <w:spacing w:before="0" w:beforeAutospacing="0" w:after="24" w:afterAutospacing="0"/>
        <w:ind w:left="0" w:right="0"/>
      </w:pPr>
      <w:r>
        <w:t>题目</w:t>
      </w:r>
    </w:p>
    <w:p w14:paraId="09789F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已知一颗二叉树的树形如下图所示，其后序序列为 e, a, c, b, d, g, f，树中与结点 a 同层的结点是（ ）</w:t>
      </w:r>
    </w:p>
    <w:p w14:paraId="15469E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990600" cy="1076325"/>
            <wp:effectExtent l="0" t="0" r="0" b="5715"/>
            <wp:docPr id="1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IMG_256"/>
                    <pic:cNvPicPr>
                      <a:picLocks noChangeAspect="1"/>
                    </pic:cNvPicPr>
                  </pic:nvPicPr>
                  <pic:blipFill>
                    <a:blip r:embed="rId48"/>
                    <a:stretch>
                      <a:fillRect/>
                    </a:stretch>
                  </pic:blipFill>
                  <pic:spPr>
                    <a:xfrm>
                      <a:off x="0" y="0"/>
                      <a:ext cx="990600" cy="1076325"/>
                    </a:xfrm>
                    <a:prstGeom prst="rect">
                      <a:avLst/>
                    </a:prstGeom>
                    <a:noFill/>
                    <a:ln w="9525">
                      <a:noFill/>
                    </a:ln>
                  </pic:spPr>
                </pic:pic>
              </a:graphicData>
            </a:graphic>
          </wp:inline>
        </w:drawing>
      </w:r>
    </w:p>
    <w:p w14:paraId="5839254D">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E7A3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25C2BB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EFA9A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c</w:t>
            </w:r>
          </w:p>
        </w:tc>
      </w:tr>
      <w:tr w14:paraId="25B07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D3A139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C615E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w:t>
            </w:r>
          </w:p>
        </w:tc>
      </w:tr>
      <w:tr w14:paraId="520D3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6D838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EA180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f</w:t>
            </w:r>
          </w:p>
        </w:tc>
      </w:tr>
      <w:tr w14:paraId="4C403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D1038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D6119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g</w:t>
            </w:r>
          </w:p>
        </w:tc>
      </w:tr>
    </w:tbl>
    <w:p w14:paraId="2B1A0F37">
      <w:pPr>
        <w:pStyle w:val="5"/>
        <w:keepNext w:val="0"/>
        <w:keepLines w:val="0"/>
        <w:widowControl/>
        <w:suppressLineNumbers w:val="0"/>
        <w:spacing w:before="0" w:beforeAutospacing="0" w:after="0" w:afterAutospacing="0"/>
        <w:ind w:left="0" w:right="0"/>
      </w:pPr>
      <w:r>
        <w:t>2022年真题 第3题</w:t>
      </w:r>
    </w:p>
    <w:p w14:paraId="0065605A">
      <w:pPr>
        <w:pStyle w:val="6"/>
        <w:keepNext w:val="0"/>
        <w:keepLines w:val="0"/>
        <w:widowControl/>
        <w:suppressLineNumbers w:val="0"/>
        <w:spacing w:before="0" w:beforeAutospacing="0" w:after="24" w:afterAutospacing="0"/>
        <w:ind w:left="0" w:right="0"/>
      </w:pPr>
      <w:r>
        <w:t>题目</w:t>
      </w:r>
    </w:p>
    <w:p w14:paraId="453115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若结点 p 与 q 在二叉树 T 的中序遍历序列中相邻，且 p 在 q 之前，则下列 p 与 q 的关系中，不可能的是（）。</w:t>
      </w:r>
    </w:p>
    <w:p w14:paraId="4C4180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q 是 p 的双亲</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q 是 p 的右孩子</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q 是 p 的右兄弟</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IV. q 是 p 的双亲的双亲</w:t>
      </w:r>
    </w:p>
    <w:p w14:paraId="1543B907">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21792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51ED2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F4B49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w:t>
            </w:r>
          </w:p>
        </w:tc>
      </w:tr>
      <w:tr w14:paraId="64EE3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239ABF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230CD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4E184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A28722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A54BE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II、III</w:t>
            </w:r>
          </w:p>
        </w:tc>
      </w:tr>
      <w:tr w14:paraId="44727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C9DC6D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10D6E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II、IV</w:t>
            </w:r>
          </w:p>
        </w:tc>
      </w:tr>
    </w:tbl>
    <w:p w14:paraId="7E60A931">
      <w:pPr>
        <w:pStyle w:val="5"/>
        <w:keepNext w:val="0"/>
        <w:keepLines w:val="0"/>
        <w:widowControl/>
        <w:suppressLineNumbers w:val="0"/>
        <w:spacing w:before="0" w:beforeAutospacing="0" w:after="0" w:afterAutospacing="0"/>
        <w:ind w:left="0" w:right="0"/>
      </w:pPr>
      <w:r>
        <w:t>2023年真题 第5题</w:t>
      </w:r>
    </w:p>
    <w:p w14:paraId="781DDEDB">
      <w:pPr>
        <w:pStyle w:val="6"/>
        <w:keepNext w:val="0"/>
        <w:keepLines w:val="0"/>
        <w:widowControl/>
        <w:suppressLineNumbers w:val="0"/>
        <w:spacing w:before="0" w:beforeAutospacing="0" w:after="24" w:afterAutospacing="0"/>
        <w:ind w:left="0" w:right="0"/>
      </w:pPr>
      <w:r>
        <w:t>题目</w:t>
      </w:r>
    </w:p>
    <w:p w14:paraId="4D3B7A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已知一棵二叉树的树形如图，若其后序遍历为 f,d,b,e,c,a，则其先序序列为 ( )。</w:t>
      </w:r>
    </w:p>
    <w:p w14:paraId="6BD086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885825" cy="1076325"/>
            <wp:effectExtent l="0" t="0" r="13335" b="5715"/>
            <wp:docPr id="5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0" descr="IMG_256"/>
                    <pic:cNvPicPr>
                      <a:picLocks noChangeAspect="1"/>
                    </pic:cNvPicPr>
                  </pic:nvPicPr>
                  <pic:blipFill>
                    <a:blip r:embed="rId51"/>
                    <a:stretch>
                      <a:fillRect/>
                    </a:stretch>
                  </pic:blipFill>
                  <pic:spPr>
                    <a:xfrm>
                      <a:off x="0" y="0"/>
                      <a:ext cx="885825" cy="1076325"/>
                    </a:xfrm>
                    <a:prstGeom prst="rect">
                      <a:avLst/>
                    </a:prstGeom>
                    <a:noFill/>
                    <a:ln w="9525">
                      <a:noFill/>
                    </a:ln>
                  </pic:spPr>
                </pic:pic>
              </a:graphicData>
            </a:graphic>
          </wp:inline>
        </w:drawing>
      </w:r>
    </w:p>
    <w:p w14:paraId="529A70C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B788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AF98C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C4C52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aedfbc</w:t>
            </w:r>
          </w:p>
        </w:tc>
      </w:tr>
      <w:tr w14:paraId="30AE1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1FB939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C5ECD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acebdf</w:t>
            </w:r>
          </w:p>
        </w:tc>
      </w:tr>
      <w:tr w14:paraId="1B77C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6C9647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65B33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cabefd</w:t>
            </w:r>
          </w:p>
        </w:tc>
      </w:tr>
      <w:tr w14:paraId="0F4F0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8DA10C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B9262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dfebac</w:t>
            </w:r>
          </w:p>
        </w:tc>
      </w:tr>
    </w:tbl>
    <w:p w14:paraId="740587E1">
      <w:pPr>
        <w:pStyle w:val="5"/>
        <w:keepNext w:val="0"/>
        <w:keepLines w:val="0"/>
        <w:widowControl/>
        <w:suppressLineNumbers w:val="0"/>
        <w:spacing w:before="0" w:beforeAutospacing="0" w:after="0" w:afterAutospacing="0"/>
        <w:ind w:left="0" w:right="0"/>
      </w:pPr>
      <w:r>
        <w:t>2024年真题 第3题</w:t>
      </w:r>
    </w:p>
    <w:p w14:paraId="111DD7BB">
      <w:pPr>
        <w:pStyle w:val="6"/>
        <w:keepNext w:val="0"/>
        <w:keepLines w:val="0"/>
        <w:widowControl/>
        <w:suppressLineNumbers w:val="0"/>
        <w:spacing w:before="0" w:beforeAutospacing="0" w:after="24" w:afterAutospacing="0"/>
        <w:ind w:left="0" w:right="0"/>
      </w:pPr>
      <w:r>
        <w:t>题目</w:t>
      </w:r>
    </w:p>
    <w:p w14:paraId="6E76AA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p、q、v 都是二叉树 T 中的结点，二叉树 T 的中序遍历为 </w:t>
      </w:r>
      <m:oMath>
        <m:r>
          <m:rPr/>
          <m:t>…,p,v,q,…</m:t>
        </m:r>
      </m:oMath>
      <w:r>
        <w:rPr>
          <w:rFonts w:ascii="Times New Roman" w:hAnsi="Times New Roman" w:eastAsia="宋体" w:cs="Times New Roman"/>
          <w:kern w:val="0"/>
          <w:sz w:val="24"/>
          <w:szCs w:val="24"/>
          <w:lang w:val="en-US" w:eastAsia="zh-CN" w:bidi="ar"/>
        </w:rPr>
        <w:t>，其中 v 有两个孩子结点，则下列说法正确的是（）。</w:t>
      </w:r>
    </w:p>
    <w:p w14:paraId="36D4AA6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F51A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7FECEE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7F30D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p 没右孩子，q 没左孩子</w:t>
            </w:r>
          </w:p>
        </w:tc>
      </w:tr>
      <w:tr w14:paraId="26BDA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3164A5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5D843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p 没右孩子，q 有左孩子</w:t>
            </w:r>
          </w:p>
        </w:tc>
      </w:tr>
      <w:tr w14:paraId="305BE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867631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DBF30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p 有右孩子，q 没左孩子</w:t>
            </w:r>
          </w:p>
        </w:tc>
      </w:tr>
      <w:tr w14:paraId="6A4AA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BB296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D5B5F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p 有右孩子，q 有左孩子</w:t>
            </w:r>
          </w:p>
        </w:tc>
      </w:tr>
    </w:tbl>
    <w:p w14:paraId="12BF14C6">
      <w:pPr>
        <w:pStyle w:val="4"/>
        <w:bidi w:val="0"/>
        <w:rPr>
          <w:rFonts w:hint="eastAsia"/>
          <w:lang w:val="en-US" w:eastAsia="zh-CN"/>
        </w:rPr>
      </w:pPr>
      <w:r>
        <w:rPr>
          <w:rFonts w:hint="eastAsia"/>
          <w:lang w:val="en-US" w:eastAsia="zh-CN"/>
        </w:rPr>
        <w:t>4.2.3 线索二叉树</w:t>
      </w:r>
    </w:p>
    <w:p w14:paraId="44318C15">
      <w:pPr>
        <w:pStyle w:val="5"/>
        <w:keepNext w:val="0"/>
        <w:keepLines w:val="0"/>
        <w:widowControl/>
        <w:suppressLineNumbers w:val="0"/>
        <w:spacing w:before="0" w:beforeAutospacing="0" w:after="0" w:afterAutospacing="0"/>
        <w:ind w:left="0" w:right="0"/>
      </w:pPr>
      <w:r>
        <w:t>2010年真题 第3题</w:t>
      </w:r>
    </w:p>
    <w:p w14:paraId="27C0E994">
      <w:pPr>
        <w:pStyle w:val="6"/>
        <w:keepNext w:val="0"/>
        <w:keepLines w:val="0"/>
        <w:widowControl/>
        <w:suppressLineNumbers w:val="0"/>
        <w:spacing w:before="0" w:beforeAutospacing="0" w:after="24" w:afterAutospacing="0"/>
        <w:ind w:left="0" w:right="0"/>
      </w:pPr>
      <w:r>
        <w:t>题目</w:t>
      </w:r>
    </w:p>
    <w:p w14:paraId="310BBA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下列线索二叉树中（用虚线表示线索），符合后序线索树定义的是（）。</w:t>
      </w:r>
    </w:p>
    <w:p w14:paraId="0F0EF806">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A285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00B9E6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54352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drawing>
                <wp:inline distT="0" distB="0" distL="114300" distR="114300">
                  <wp:extent cx="819150" cy="1076325"/>
                  <wp:effectExtent l="0" t="0" r="3810" b="5715"/>
                  <wp:docPr id="56"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3" descr="IMG_256"/>
                          <pic:cNvPicPr>
                            <a:picLocks noChangeAspect="1"/>
                          </pic:cNvPicPr>
                        </pic:nvPicPr>
                        <pic:blipFill>
                          <a:blip r:embed="rId54"/>
                          <a:stretch>
                            <a:fillRect/>
                          </a:stretch>
                        </pic:blipFill>
                        <pic:spPr>
                          <a:xfrm>
                            <a:off x="0" y="0"/>
                            <a:ext cx="819150" cy="1076325"/>
                          </a:xfrm>
                          <a:prstGeom prst="rect">
                            <a:avLst/>
                          </a:prstGeom>
                          <a:noFill/>
                          <a:ln w="9525">
                            <a:noFill/>
                          </a:ln>
                        </pic:spPr>
                      </pic:pic>
                    </a:graphicData>
                  </a:graphic>
                </wp:inline>
              </w:drawing>
            </w:r>
          </w:p>
        </w:tc>
      </w:tr>
      <w:tr w14:paraId="5E637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6AF856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00A95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drawing>
                <wp:inline distT="0" distB="0" distL="114300" distR="114300">
                  <wp:extent cx="1057275" cy="1076325"/>
                  <wp:effectExtent l="0" t="0" r="9525" b="5715"/>
                  <wp:docPr id="52" name="图片 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4" descr="IMG_257"/>
                          <pic:cNvPicPr>
                            <a:picLocks noChangeAspect="1"/>
                          </pic:cNvPicPr>
                        </pic:nvPicPr>
                        <pic:blipFill>
                          <a:blip r:embed="rId55"/>
                          <a:stretch>
                            <a:fillRect/>
                          </a:stretch>
                        </pic:blipFill>
                        <pic:spPr>
                          <a:xfrm>
                            <a:off x="0" y="0"/>
                            <a:ext cx="1057275" cy="1076325"/>
                          </a:xfrm>
                          <a:prstGeom prst="rect">
                            <a:avLst/>
                          </a:prstGeom>
                          <a:noFill/>
                          <a:ln w="9525">
                            <a:noFill/>
                          </a:ln>
                        </pic:spPr>
                      </pic:pic>
                    </a:graphicData>
                  </a:graphic>
                </wp:inline>
              </w:drawing>
            </w:r>
          </w:p>
        </w:tc>
      </w:tr>
      <w:tr w14:paraId="10C9A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E091CA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B97FB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drawing>
                <wp:inline distT="0" distB="0" distL="114300" distR="114300">
                  <wp:extent cx="914400" cy="1076325"/>
                  <wp:effectExtent l="0" t="0" r="0" b="5715"/>
                  <wp:docPr id="55" name="图片 1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IMG_258"/>
                          <pic:cNvPicPr>
                            <a:picLocks noChangeAspect="1"/>
                          </pic:cNvPicPr>
                        </pic:nvPicPr>
                        <pic:blipFill>
                          <a:blip r:embed="rId56"/>
                          <a:stretch>
                            <a:fillRect/>
                          </a:stretch>
                        </pic:blipFill>
                        <pic:spPr>
                          <a:xfrm>
                            <a:off x="0" y="0"/>
                            <a:ext cx="914400" cy="1076325"/>
                          </a:xfrm>
                          <a:prstGeom prst="rect">
                            <a:avLst/>
                          </a:prstGeom>
                          <a:noFill/>
                          <a:ln w="9525">
                            <a:noFill/>
                          </a:ln>
                        </pic:spPr>
                      </pic:pic>
                    </a:graphicData>
                  </a:graphic>
                </wp:inline>
              </w:drawing>
            </w:r>
          </w:p>
        </w:tc>
      </w:tr>
      <w:tr w14:paraId="58010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1C5D4A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95167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drawing>
                <wp:inline distT="0" distB="0" distL="114300" distR="114300">
                  <wp:extent cx="923925" cy="1076325"/>
                  <wp:effectExtent l="0" t="0" r="5715" b="5715"/>
                  <wp:docPr id="53" name="图片 1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6" descr="IMG_259"/>
                          <pic:cNvPicPr>
                            <a:picLocks noChangeAspect="1"/>
                          </pic:cNvPicPr>
                        </pic:nvPicPr>
                        <pic:blipFill>
                          <a:blip r:embed="rId57"/>
                          <a:stretch>
                            <a:fillRect/>
                          </a:stretch>
                        </pic:blipFill>
                        <pic:spPr>
                          <a:xfrm>
                            <a:off x="0" y="0"/>
                            <a:ext cx="923925" cy="1076325"/>
                          </a:xfrm>
                          <a:prstGeom prst="rect">
                            <a:avLst/>
                          </a:prstGeom>
                          <a:noFill/>
                          <a:ln w="9525">
                            <a:noFill/>
                          </a:ln>
                        </pic:spPr>
                      </pic:pic>
                    </a:graphicData>
                  </a:graphic>
                </wp:inline>
              </w:drawing>
            </w:r>
          </w:p>
        </w:tc>
      </w:tr>
    </w:tbl>
    <w:p w14:paraId="023BCCC1">
      <w:pPr>
        <w:pStyle w:val="5"/>
        <w:keepNext w:val="0"/>
        <w:keepLines w:val="0"/>
        <w:widowControl/>
        <w:suppressLineNumbers w:val="0"/>
        <w:spacing w:before="0" w:beforeAutospacing="0" w:after="0" w:afterAutospacing="0"/>
        <w:ind w:left="0" w:right="0"/>
      </w:pPr>
      <w:r>
        <w:t>2013年真题 第5题</w:t>
      </w:r>
    </w:p>
    <w:p w14:paraId="4D10A09D">
      <w:pPr>
        <w:pStyle w:val="6"/>
        <w:keepNext w:val="0"/>
        <w:keepLines w:val="0"/>
        <w:widowControl/>
        <w:suppressLineNumbers w:val="0"/>
        <w:spacing w:before="0" w:beforeAutospacing="0" w:after="24" w:afterAutospacing="0"/>
        <w:ind w:left="0" w:right="0"/>
      </w:pPr>
      <w:r>
        <w:t>题目</w:t>
      </w:r>
    </w:p>
    <w:p w14:paraId="5CF98C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 X 是后序线索二叉树中的叶结点，且 X 存在左兄弟结点 Y，则 X 的右线索指的是 ( )。</w:t>
      </w:r>
    </w:p>
    <w:p w14:paraId="5055BF4C">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6332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45B372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21EAF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X 的父结点</w:t>
            </w:r>
          </w:p>
        </w:tc>
      </w:tr>
      <w:tr w14:paraId="7DA69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A335EA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FE877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以 Y 为根的子树的最左下结点</w:t>
            </w:r>
          </w:p>
        </w:tc>
      </w:tr>
      <w:tr w14:paraId="36483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937B7C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3DFB3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X 的左兄弟结点 Y</w:t>
            </w:r>
          </w:p>
        </w:tc>
      </w:tr>
      <w:tr w14:paraId="0094A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9EE031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5ECA0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以 Y 为根的子树的最右下结点</w:t>
            </w:r>
          </w:p>
        </w:tc>
      </w:tr>
    </w:tbl>
    <w:p w14:paraId="5F07E0D7">
      <w:pPr>
        <w:pStyle w:val="5"/>
        <w:keepNext w:val="0"/>
        <w:keepLines w:val="0"/>
        <w:widowControl/>
        <w:suppressLineNumbers w:val="0"/>
        <w:spacing w:before="0" w:beforeAutospacing="0" w:after="0" w:afterAutospacing="0"/>
        <w:ind w:left="0" w:right="0"/>
      </w:pPr>
      <w:r>
        <w:t>2014年真题 第4题</w:t>
      </w:r>
    </w:p>
    <w:p w14:paraId="08299633">
      <w:pPr>
        <w:pStyle w:val="6"/>
        <w:keepNext w:val="0"/>
        <w:keepLines w:val="0"/>
        <w:widowControl/>
        <w:suppressLineNumbers w:val="0"/>
        <w:spacing w:before="0" w:beforeAutospacing="0" w:after="24" w:afterAutospacing="0"/>
        <w:ind w:left="0" w:right="0"/>
      </w:pPr>
      <w:r>
        <w:t>题目</w:t>
      </w:r>
    </w:p>
    <w:p w14:paraId="7819B3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若对如下的二叉树进行中序线索化，则结点 x 的左、右线索指向的结点分别是（ ）。</w:t>
      </w:r>
    </w:p>
    <w:p w14:paraId="5349D9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914400" cy="1076325"/>
            <wp:effectExtent l="0" t="0" r="0" b="5715"/>
            <wp:docPr id="58"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9" descr="IMG_256"/>
                    <pic:cNvPicPr>
                      <a:picLocks noChangeAspect="1"/>
                    </pic:cNvPicPr>
                  </pic:nvPicPr>
                  <pic:blipFill>
                    <a:blip r:embed="rId60"/>
                    <a:stretch>
                      <a:fillRect/>
                    </a:stretch>
                  </pic:blipFill>
                  <pic:spPr>
                    <a:xfrm>
                      <a:off x="0" y="0"/>
                      <a:ext cx="914400" cy="1076325"/>
                    </a:xfrm>
                    <a:prstGeom prst="rect">
                      <a:avLst/>
                    </a:prstGeom>
                    <a:noFill/>
                    <a:ln w="9525">
                      <a:noFill/>
                    </a:ln>
                  </pic:spPr>
                </pic:pic>
              </a:graphicData>
            </a:graphic>
          </wp:inline>
        </w:drawing>
      </w:r>
    </w:p>
    <w:p w14:paraId="606BE16B">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7CB9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21CF7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97F93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e、c</w:t>
            </w:r>
          </w:p>
        </w:tc>
      </w:tr>
      <w:tr w14:paraId="758DC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2832E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16CCC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e、a</w:t>
            </w:r>
          </w:p>
        </w:tc>
      </w:tr>
      <w:tr w14:paraId="697F9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58DA01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B863B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d、c</w:t>
            </w:r>
          </w:p>
        </w:tc>
      </w:tr>
      <w:tr w14:paraId="29465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4ED1E3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75081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b、a</w:t>
            </w:r>
          </w:p>
        </w:tc>
      </w:tr>
    </w:tbl>
    <w:p w14:paraId="6C727908">
      <w:pPr>
        <w:pStyle w:val="3"/>
        <w:bidi w:val="0"/>
        <w:rPr>
          <w:rFonts w:hint="eastAsia"/>
          <w:lang w:val="en-US" w:eastAsia="zh-CN"/>
        </w:rPr>
      </w:pPr>
      <w:r>
        <w:rPr>
          <w:rFonts w:hint="eastAsia"/>
          <w:lang w:val="en-US" w:eastAsia="zh-CN"/>
        </w:rPr>
        <w:t>4.3 树和森林</w:t>
      </w:r>
    </w:p>
    <w:p w14:paraId="52710A7C">
      <w:pPr>
        <w:pStyle w:val="4"/>
        <w:bidi w:val="0"/>
        <w:rPr>
          <w:rFonts w:hint="eastAsia"/>
          <w:lang w:val="en-US" w:eastAsia="zh-CN"/>
        </w:rPr>
      </w:pPr>
      <w:r>
        <w:rPr>
          <w:rFonts w:hint="eastAsia"/>
          <w:lang w:val="en-US" w:eastAsia="zh-CN"/>
        </w:rPr>
        <w:t>4.3.1 树,森林和二叉树的转换</w:t>
      </w:r>
    </w:p>
    <w:p w14:paraId="3F693F75">
      <w:pPr>
        <w:pStyle w:val="5"/>
        <w:keepNext w:val="0"/>
        <w:keepLines w:val="0"/>
        <w:widowControl/>
        <w:suppressLineNumbers w:val="0"/>
        <w:spacing w:before="0" w:beforeAutospacing="0" w:after="0" w:afterAutospacing="0"/>
        <w:ind w:left="0" w:right="0"/>
      </w:pPr>
      <w:r>
        <w:t>2009年真题 第6题</w:t>
      </w:r>
    </w:p>
    <w:p w14:paraId="70656CE8">
      <w:pPr>
        <w:pStyle w:val="6"/>
        <w:keepNext w:val="0"/>
        <w:keepLines w:val="0"/>
        <w:widowControl/>
        <w:suppressLineNumbers w:val="0"/>
        <w:spacing w:before="0" w:beforeAutospacing="0" w:after="24" w:afterAutospacing="0"/>
        <w:ind w:left="0" w:right="0"/>
      </w:pPr>
      <w:r>
        <w:t>题目</w:t>
      </w:r>
    </w:p>
    <w:p w14:paraId="61B529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将森林转换为对应的二叉树，若在二叉树中，结点 u 是结点 v 的父结点的父结点，则在原来的森林中，u 和 v 可能具有的关系是（ ）。</w:t>
      </w:r>
    </w:p>
    <w:p w14:paraId="79768D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父子关系</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兄弟关系</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u 的父结点与 v 的父结点是兄弟关系</w:t>
      </w:r>
    </w:p>
    <w:p w14:paraId="0C18BDEC">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785C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332F48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7D994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只有 II</w:t>
            </w:r>
          </w:p>
        </w:tc>
      </w:tr>
      <w:tr w14:paraId="71DCA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9B7C3E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AB917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和 II</w:t>
            </w:r>
          </w:p>
        </w:tc>
      </w:tr>
      <w:tr w14:paraId="74E41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64CD8B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F7D92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和 III</w:t>
            </w:r>
          </w:p>
        </w:tc>
      </w:tr>
      <w:tr w14:paraId="5177A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DC1E4B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0D935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I、II 和 III</w:t>
            </w:r>
          </w:p>
        </w:tc>
      </w:tr>
    </w:tbl>
    <w:p w14:paraId="6BF059E2">
      <w:pPr>
        <w:pStyle w:val="5"/>
        <w:keepNext w:val="0"/>
        <w:keepLines w:val="0"/>
        <w:widowControl/>
        <w:suppressLineNumbers w:val="0"/>
        <w:spacing w:before="0" w:beforeAutospacing="0" w:after="0" w:afterAutospacing="0"/>
        <w:ind w:left="0" w:right="0"/>
      </w:pPr>
      <w:r>
        <w:t>2011年真题 第6题</w:t>
      </w:r>
    </w:p>
    <w:p w14:paraId="69FBA114">
      <w:pPr>
        <w:pStyle w:val="6"/>
        <w:keepNext w:val="0"/>
        <w:keepLines w:val="0"/>
        <w:widowControl/>
        <w:suppressLineNumbers w:val="0"/>
        <w:spacing w:before="0" w:beforeAutospacing="0" w:after="24" w:afterAutospacing="0"/>
        <w:ind w:left="0" w:right="0"/>
      </w:pPr>
      <w:r>
        <w:t>题目</w:t>
      </w:r>
    </w:p>
    <w:p w14:paraId="08398D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已知一棵有 2011 个结点的树，其叶结点个数为 116，该树对应的二叉树中无右孩子的结点个数是（ ）。</w:t>
      </w:r>
    </w:p>
    <w:p w14:paraId="7FA289EE">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8529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05E29B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C40E8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115</w:t>
            </w:r>
          </w:p>
        </w:tc>
      </w:tr>
      <w:tr w14:paraId="493A5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7D4103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49156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116</w:t>
            </w:r>
          </w:p>
        </w:tc>
      </w:tr>
      <w:tr w14:paraId="33926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744122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F3C9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1895</w:t>
            </w:r>
          </w:p>
        </w:tc>
      </w:tr>
      <w:tr w14:paraId="73222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18D62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A1487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1896</w:t>
            </w:r>
          </w:p>
        </w:tc>
      </w:tr>
    </w:tbl>
    <w:p w14:paraId="30D27E55">
      <w:pPr>
        <w:pStyle w:val="5"/>
        <w:keepNext w:val="0"/>
        <w:keepLines w:val="0"/>
        <w:widowControl/>
        <w:suppressLineNumbers w:val="0"/>
        <w:spacing w:before="0" w:beforeAutospacing="0" w:after="0" w:afterAutospacing="0"/>
        <w:ind w:left="0" w:right="0"/>
      </w:pPr>
      <w:r>
        <w:t>2014年真题 第5题</w:t>
      </w:r>
    </w:p>
    <w:p w14:paraId="4A3A26ED">
      <w:pPr>
        <w:pStyle w:val="6"/>
        <w:keepNext w:val="0"/>
        <w:keepLines w:val="0"/>
        <w:widowControl/>
        <w:suppressLineNumbers w:val="0"/>
        <w:spacing w:before="0" w:beforeAutospacing="0" w:after="24" w:afterAutospacing="0"/>
        <w:ind w:left="0" w:right="0"/>
      </w:pPr>
      <w:r>
        <w:t>题目</w:t>
      </w:r>
    </w:p>
    <w:p w14:paraId="6AAFE1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将森林 F 转换为对应的二叉树 T，F 中叶子的个数等于（）。</w:t>
      </w:r>
    </w:p>
    <w:p w14:paraId="6949D9D0">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87FE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602428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C9D9E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 中叶结点的个数</w:t>
            </w:r>
          </w:p>
        </w:tc>
      </w:tr>
      <w:tr w14:paraId="07602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F3E6E4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9B8F1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 中度为 1 的结点个数</w:t>
            </w:r>
          </w:p>
        </w:tc>
      </w:tr>
      <w:tr w14:paraId="7F573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6465D9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2459F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 中左孩子指针为空的结点个数</w:t>
            </w:r>
          </w:p>
        </w:tc>
      </w:tr>
      <w:tr w14:paraId="2B863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908EAF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45AD3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 中右孩子指针为空的结点个数</w:t>
            </w:r>
          </w:p>
        </w:tc>
      </w:tr>
    </w:tbl>
    <w:p w14:paraId="5CD61F2A">
      <w:pPr>
        <w:pStyle w:val="5"/>
        <w:keepNext w:val="0"/>
        <w:keepLines w:val="0"/>
        <w:widowControl/>
        <w:suppressLineNumbers w:val="0"/>
        <w:spacing w:before="0" w:beforeAutospacing="0" w:after="0" w:afterAutospacing="0"/>
        <w:ind w:left="0" w:right="0"/>
      </w:pPr>
      <w:r>
        <w:t>2016年真题 第5题</w:t>
      </w:r>
    </w:p>
    <w:p w14:paraId="25B74336">
      <w:pPr>
        <w:pStyle w:val="6"/>
        <w:keepNext w:val="0"/>
        <w:keepLines w:val="0"/>
        <w:widowControl/>
        <w:suppressLineNumbers w:val="0"/>
        <w:spacing w:before="0" w:beforeAutospacing="0" w:after="24" w:afterAutospacing="0"/>
        <w:ind w:left="0" w:right="0"/>
      </w:pPr>
      <w:r>
        <w:t>题目</w:t>
      </w:r>
    </w:p>
    <w:p w14:paraId="0881B2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若森林 F 有 15 条边、25 个结点，则 F 包含树的个数是（ ）。</w:t>
      </w:r>
    </w:p>
    <w:p w14:paraId="47DB829F">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8D48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5540CA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14441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w:t>
            </w:r>
          </w:p>
        </w:tc>
      </w:tr>
      <w:tr w14:paraId="6B24A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519B2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E5BB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w:t>
            </w:r>
          </w:p>
        </w:tc>
      </w:tr>
      <w:tr w14:paraId="11322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092C86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6ADB9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r w14:paraId="34049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BEDE06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B8C42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w:t>
            </w:r>
          </w:p>
        </w:tc>
      </w:tr>
    </w:tbl>
    <w:p w14:paraId="71E03EE3">
      <w:pPr>
        <w:pStyle w:val="5"/>
        <w:keepNext w:val="0"/>
        <w:keepLines w:val="0"/>
        <w:widowControl/>
        <w:suppressLineNumbers w:val="0"/>
        <w:spacing w:before="0" w:beforeAutospacing="0" w:after="0" w:afterAutospacing="0"/>
        <w:ind w:left="0" w:right="0"/>
      </w:pPr>
      <w:r>
        <w:t>2025年真题 第4题</w:t>
      </w:r>
    </w:p>
    <w:p w14:paraId="63FA607D">
      <w:pPr>
        <w:pStyle w:val="6"/>
        <w:keepNext w:val="0"/>
        <w:keepLines w:val="0"/>
        <w:widowControl/>
        <w:suppressLineNumbers w:val="0"/>
        <w:spacing w:before="0" w:beforeAutospacing="0" w:after="24" w:afterAutospacing="0"/>
        <w:ind w:left="0" w:right="0"/>
      </w:pPr>
      <w:r>
        <w:t>题目</w:t>
      </w:r>
    </w:p>
    <w:p w14:paraId="637CBD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下列关于二叉树及森林的叙述中，正确的是？（）。</w:t>
      </w:r>
    </w:p>
    <w:p w14:paraId="0A7F8A1E">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E3EC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7E8A7A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162C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完全二叉树不存在度为 1 的结点</w:t>
            </w:r>
          </w:p>
        </w:tc>
      </w:tr>
      <w:tr w14:paraId="5F3E47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3E2A71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60EFD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任意一个森林可以转换为一棵二叉树</w:t>
            </w:r>
          </w:p>
        </w:tc>
      </w:tr>
      <w:tr w14:paraId="58548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F153A2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3E8DC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二叉树的分支结点个数比叶结点个数少</w:t>
            </w:r>
          </w:p>
        </w:tc>
      </w:tr>
      <w:tr w14:paraId="304C7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CE1CEB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9F2A3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链式树的根中保存的是最先计算的运算符</w:t>
            </w:r>
          </w:p>
        </w:tc>
      </w:tr>
    </w:tbl>
    <w:p w14:paraId="4133E8AB">
      <w:pPr>
        <w:pStyle w:val="4"/>
        <w:bidi w:val="0"/>
        <w:rPr>
          <w:rFonts w:hint="eastAsia"/>
          <w:lang w:val="en-US" w:eastAsia="zh-CN"/>
        </w:rPr>
      </w:pPr>
      <w:r>
        <w:rPr>
          <w:rFonts w:hint="eastAsia"/>
          <w:lang w:val="en-US" w:eastAsia="zh-CN"/>
        </w:rPr>
        <w:t>4.3.2 树和森林的遍历</w:t>
      </w:r>
    </w:p>
    <w:p w14:paraId="36C5975E">
      <w:pPr>
        <w:pStyle w:val="5"/>
        <w:keepNext w:val="0"/>
        <w:keepLines w:val="0"/>
        <w:widowControl/>
        <w:suppressLineNumbers w:val="0"/>
        <w:spacing w:before="0" w:beforeAutospacing="0" w:after="0" w:afterAutospacing="0"/>
        <w:ind w:left="0" w:right="0"/>
      </w:pPr>
      <w:r>
        <w:t>2019年真题 第2题</w:t>
      </w:r>
    </w:p>
    <w:p w14:paraId="2AB9B156">
      <w:pPr>
        <w:pStyle w:val="6"/>
        <w:keepNext w:val="0"/>
        <w:keepLines w:val="0"/>
        <w:widowControl/>
        <w:suppressLineNumbers w:val="0"/>
        <w:spacing w:before="0" w:beforeAutospacing="0" w:after="24" w:afterAutospacing="0"/>
        <w:ind w:left="0" w:right="0"/>
      </w:pPr>
      <w:r>
        <w:t>题目</w:t>
      </w:r>
    </w:p>
    <w:p w14:paraId="7A9FF8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若将一棵树 T 转化为对应的二叉树 BT，则下列对 BT 的遍历中，其遍历序列与 T 的后根遍历序列相同的是（ ）。</w:t>
      </w:r>
    </w:p>
    <w:p w14:paraId="5D09D97A">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CCCC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5318EE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A98B4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先序遍历</w:t>
            </w:r>
          </w:p>
        </w:tc>
      </w:tr>
      <w:tr w14:paraId="2F8B1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8F5EFE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5FBD9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中序遍历</w:t>
            </w:r>
          </w:p>
        </w:tc>
      </w:tr>
      <w:tr w14:paraId="75996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CE2D92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96963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后序遍历</w:t>
            </w:r>
          </w:p>
        </w:tc>
      </w:tr>
      <w:tr w14:paraId="3EC57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1E0835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F3C0A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按层遍历</w:t>
            </w:r>
          </w:p>
        </w:tc>
      </w:tr>
    </w:tbl>
    <w:p w14:paraId="6C947F1A">
      <w:pPr>
        <w:pStyle w:val="5"/>
        <w:keepNext w:val="0"/>
        <w:keepLines w:val="0"/>
        <w:widowControl/>
        <w:suppressLineNumbers w:val="0"/>
        <w:spacing w:before="0" w:beforeAutospacing="0" w:after="0" w:afterAutospacing="0"/>
        <w:ind w:left="0" w:right="0"/>
      </w:pPr>
      <w:r>
        <w:t>2020年真题 第4题</w:t>
      </w:r>
    </w:p>
    <w:p w14:paraId="5F17D657">
      <w:pPr>
        <w:pStyle w:val="6"/>
        <w:keepNext w:val="0"/>
        <w:keepLines w:val="0"/>
        <w:widowControl/>
        <w:suppressLineNumbers w:val="0"/>
        <w:spacing w:before="0" w:beforeAutospacing="0" w:after="24" w:afterAutospacing="0"/>
        <w:ind w:left="0" w:right="0"/>
      </w:pPr>
      <w:r>
        <w:t>题目</w:t>
      </w:r>
    </w:p>
    <w:p w14:paraId="4400D4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已知森林 F 及与之对应的二叉树 T，若 F 的先根遍历序列是 a,b,c,d,e,f ，中根遍历序列是 b,a,d,f,e,c ，则 T 的后根遍历序列是（ ）。</w:t>
      </w:r>
    </w:p>
    <w:p w14:paraId="04FDCCFC">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6D31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9BC203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11365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b,a,d,f,e,c</w:t>
            </w:r>
          </w:p>
        </w:tc>
      </w:tr>
      <w:tr w14:paraId="5FB8B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7D6B50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1E070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b,d,f,e,c,a</w:t>
            </w:r>
          </w:p>
        </w:tc>
      </w:tr>
      <w:tr w14:paraId="4F855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938394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A748C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b,f,e,d,c,a</w:t>
            </w:r>
          </w:p>
        </w:tc>
      </w:tr>
      <w:tr w14:paraId="49EAB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CF54E6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1A53B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f,e,d,c,b,a</w:t>
            </w:r>
          </w:p>
        </w:tc>
      </w:tr>
    </w:tbl>
    <w:p w14:paraId="321AE7C1">
      <w:pPr>
        <w:pStyle w:val="5"/>
        <w:keepNext w:val="0"/>
        <w:keepLines w:val="0"/>
        <w:widowControl/>
        <w:suppressLineNumbers w:val="0"/>
        <w:spacing w:before="0" w:beforeAutospacing="0" w:after="0" w:afterAutospacing="0"/>
        <w:ind w:left="0" w:right="0"/>
      </w:pPr>
      <w:r>
        <w:t>2021年真题 第4题</w:t>
      </w:r>
    </w:p>
    <w:p w14:paraId="1F2385C8">
      <w:pPr>
        <w:pStyle w:val="6"/>
        <w:keepNext w:val="0"/>
        <w:keepLines w:val="0"/>
        <w:widowControl/>
        <w:suppressLineNumbers w:val="0"/>
        <w:spacing w:before="0" w:beforeAutospacing="0" w:after="24" w:afterAutospacing="0"/>
        <w:ind w:left="0" w:right="0"/>
      </w:pPr>
      <w:r>
        <w:t>题目</w:t>
      </w:r>
    </w:p>
    <w:p w14:paraId="6030CD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某森林 F 对应的二叉树为 T，若 T 的先序遍历序列是 a, b, d, c, e, g, f，中序遍历序列是 b, d, a, e, g, c, f，则 F 中树的棵数是（）。</w:t>
      </w:r>
    </w:p>
    <w:p w14:paraId="5097B0DA">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25D7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DE91DC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0AD46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r w14:paraId="0ABE9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D85435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15863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311D1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6C952A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03FD7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19281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680938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AC037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bl>
    <w:p w14:paraId="69A70309">
      <w:pPr>
        <w:pStyle w:val="3"/>
        <w:bidi w:val="0"/>
        <w:rPr>
          <w:rFonts w:hint="eastAsia"/>
          <w:lang w:val="en-US" w:eastAsia="zh-CN"/>
        </w:rPr>
      </w:pPr>
      <w:r>
        <w:rPr>
          <w:rFonts w:hint="eastAsia"/>
          <w:lang w:val="en-US" w:eastAsia="zh-CN"/>
        </w:rPr>
        <w:t>4.4 哈夫曼树</w:t>
      </w:r>
    </w:p>
    <w:p w14:paraId="3CA1BDBD">
      <w:pPr>
        <w:pStyle w:val="4"/>
        <w:keepNext w:val="0"/>
        <w:keepLines w:val="0"/>
        <w:widowControl/>
        <w:suppressLineNumbers w:val="0"/>
        <w:spacing w:before="0" w:beforeAutospacing="0" w:after="0" w:afterAutospacing="0"/>
        <w:ind w:left="0" w:right="0"/>
      </w:pPr>
      <w:r>
        <w:t>2010年真题 第6题</w:t>
      </w:r>
    </w:p>
    <w:p w14:paraId="47D4128B">
      <w:pPr>
        <w:pStyle w:val="5"/>
        <w:keepNext w:val="0"/>
        <w:keepLines w:val="0"/>
        <w:widowControl/>
        <w:suppressLineNumbers w:val="0"/>
        <w:spacing w:before="0" w:beforeAutospacing="0" w:after="24" w:afterAutospacing="0"/>
        <w:ind w:left="0" w:right="0"/>
      </w:pPr>
      <w:r>
        <w:t>题目</w:t>
      </w:r>
    </w:p>
    <w:p w14:paraId="7E03AD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对 </w:t>
      </w:r>
      <m:oMath>
        <m:r>
          <m:rPr/>
          <m:t>n(n≥2)</m:t>
        </m:r>
      </m:oMath>
      <w:r>
        <w:rPr>
          <w:rFonts w:ascii="Times New Roman" w:hAnsi="Times New Roman" w:eastAsia="宋体" w:cs="Times New Roman"/>
          <w:kern w:val="0"/>
          <w:sz w:val="24"/>
          <w:szCs w:val="24"/>
          <w:lang w:val="en-US" w:eastAsia="zh-CN" w:bidi="ar"/>
        </w:rPr>
        <w:t xml:space="preserve"> 个权值均不相同的字符构成哈夫曼树。下列关于该哈夫曼树的叙述中，错误的是（ ）。</w:t>
      </w:r>
    </w:p>
    <w:p w14:paraId="3BA0FE5D">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6054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FBE2E2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37727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该树一定是一棵完全二叉树</w:t>
            </w:r>
          </w:p>
        </w:tc>
      </w:tr>
      <w:tr w14:paraId="684D7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66819B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0EA38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树中一定没有度为 1 的结点</w:t>
            </w:r>
          </w:p>
        </w:tc>
      </w:tr>
      <w:tr w14:paraId="4F69D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050F77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4C3BF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树中两个权值最小的结点一定是兄弟结点</w:t>
            </w:r>
          </w:p>
        </w:tc>
      </w:tr>
      <w:tr w14:paraId="043D0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B600BC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931FE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树中任一非叶结点的权值一定不小于下一层任一结点的权值</w:t>
            </w:r>
          </w:p>
        </w:tc>
      </w:tr>
    </w:tbl>
    <w:p w14:paraId="79D8B605">
      <w:pPr>
        <w:pStyle w:val="4"/>
        <w:keepNext w:val="0"/>
        <w:keepLines w:val="0"/>
        <w:widowControl/>
        <w:suppressLineNumbers w:val="0"/>
        <w:spacing w:before="0" w:beforeAutospacing="0" w:after="0" w:afterAutospacing="0"/>
        <w:ind w:left="0" w:right="0"/>
      </w:pPr>
      <w:r>
        <w:t>2015年真题 第3题</w:t>
      </w:r>
    </w:p>
    <w:p w14:paraId="38F2A226">
      <w:pPr>
        <w:pStyle w:val="5"/>
        <w:keepNext w:val="0"/>
        <w:keepLines w:val="0"/>
        <w:widowControl/>
        <w:suppressLineNumbers w:val="0"/>
        <w:spacing w:before="0" w:beforeAutospacing="0" w:after="24" w:afterAutospacing="0"/>
        <w:ind w:left="0" w:right="0"/>
      </w:pPr>
      <w:r>
        <w:t>题目</w:t>
      </w:r>
    </w:p>
    <w:p w14:paraId="72B6F5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下列选项给出的是从根分别到达两个叶结点路径上的权值序列，能属于同一棵哈夫曼树的是（ ）。</w:t>
      </w:r>
    </w:p>
    <w:p w14:paraId="06B9D481">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3DC6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BB9DA3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DAAEB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24, 10, 5 和 24, 10, 7</w:t>
            </w:r>
          </w:p>
        </w:tc>
      </w:tr>
      <w:tr w14:paraId="5D331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0EACD0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5A944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24, 10, 5 和 24, 12, 7</w:t>
            </w:r>
          </w:p>
        </w:tc>
      </w:tr>
      <w:tr w14:paraId="52C3E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031FF6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7394A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24, 10, 10 和 24, 14, 11</w:t>
            </w:r>
          </w:p>
        </w:tc>
      </w:tr>
      <w:tr w14:paraId="1F477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A2E542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0507C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24, 10, 5 和 24, 14, 6</w:t>
            </w:r>
          </w:p>
        </w:tc>
      </w:tr>
    </w:tbl>
    <w:p w14:paraId="04A404CE">
      <w:pPr>
        <w:pStyle w:val="4"/>
        <w:keepNext w:val="0"/>
        <w:keepLines w:val="0"/>
        <w:widowControl/>
        <w:suppressLineNumbers w:val="0"/>
        <w:spacing w:before="0" w:beforeAutospacing="0" w:after="0" w:afterAutospacing="0"/>
        <w:ind w:left="0" w:right="0"/>
      </w:pPr>
      <w:r>
        <w:t>2019年真题 第3题</w:t>
      </w:r>
    </w:p>
    <w:p w14:paraId="60AF4505">
      <w:pPr>
        <w:pStyle w:val="5"/>
        <w:keepNext w:val="0"/>
        <w:keepLines w:val="0"/>
        <w:widowControl/>
        <w:suppressLineNumbers w:val="0"/>
        <w:spacing w:before="0" w:beforeAutospacing="0" w:after="24" w:afterAutospacing="0"/>
        <w:ind w:left="0" w:right="0"/>
      </w:pPr>
      <w:r>
        <w:t>题目</w:t>
      </w:r>
    </w:p>
    <w:p w14:paraId="0DD409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 n 个互不相同的符号进行哈夫曼编码。若生成的哈夫曼树共有 115 个结点，则 n 的值是（ ）。</w:t>
      </w:r>
    </w:p>
    <w:p w14:paraId="493D0094">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A236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D8F601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A5325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56</w:t>
            </w:r>
          </w:p>
        </w:tc>
      </w:tr>
      <w:tr w14:paraId="3904A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A2BC23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18A14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57</w:t>
            </w:r>
          </w:p>
        </w:tc>
      </w:tr>
      <w:tr w14:paraId="129C7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DF40C6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C296F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58</w:t>
            </w:r>
          </w:p>
        </w:tc>
      </w:tr>
      <w:tr w14:paraId="59952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CE628E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D765F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60</w:t>
            </w:r>
          </w:p>
        </w:tc>
      </w:tr>
    </w:tbl>
    <w:p w14:paraId="4A2CE077">
      <w:pPr>
        <w:pStyle w:val="4"/>
        <w:keepNext w:val="0"/>
        <w:keepLines w:val="0"/>
        <w:widowControl/>
        <w:suppressLineNumbers w:val="0"/>
        <w:spacing w:before="0" w:beforeAutospacing="0" w:after="0" w:afterAutospacing="0"/>
        <w:ind w:left="0" w:right="0"/>
      </w:pPr>
      <w:r>
        <w:t>2021年真题 第5题</w:t>
      </w:r>
    </w:p>
    <w:p w14:paraId="4BD219D0">
      <w:pPr>
        <w:pStyle w:val="5"/>
        <w:keepNext w:val="0"/>
        <w:keepLines w:val="0"/>
        <w:widowControl/>
        <w:suppressLineNumbers w:val="0"/>
        <w:spacing w:before="0" w:beforeAutospacing="0" w:after="24" w:afterAutospacing="0"/>
        <w:ind w:left="0" w:right="0"/>
      </w:pPr>
      <w:r>
        <w:t>题目</w:t>
      </w:r>
    </w:p>
    <w:p w14:paraId="244B85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若某二叉树有 5 个叶结点，其权值分别为 10、12、16、21、30，则其最小的带权路径长度（WPL）是（）。</w:t>
      </w:r>
    </w:p>
    <w:p w14:paraId="2E1D5CA7">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F51D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66C127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4448B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89</w:t>
            </w:r>
          </w:p>
        </w:tc>
      </w:tr>
      <w:tr w14:paraId="0F24C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DA5D7C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C0D6A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200</w:t>
            </w:r>
          </w:p>
        </w:tc>
      </w:tr>
      <w:tr w14:paraId="3BF70A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6A256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EF92C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208</w:t>
            </w:r>
          </w:p>
        </w:tc>
      </w:tr>
      <w:tr w14:paraId="62099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2A106B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60D41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289</w:t>
            </w:r>
          </w:p>
        </w:tc>
      </w:tr>
    </w:tbl>
    <w:p w14:paraId="22028116">
      <w:pPr>
        <w:pStyle w:val="4"/>
        <w:keepNext w:val="0"/>
        <w:keepLines w:val="0"/>
        <w:widowControl/>
        <w:suppressLineNumbers w:val="0"/>
        <w:spacing w:before="0" w:beforeAutospacing="0" w:after="0" w:afterAutospacing="0"/>
        <w:ind w:left="0" w:right="0"/>
      </w:pPr>
      <w:r>
        <w:t>2023年真题 第4题</w:t>
      </w:r>
    </w:p>
    <w:p w14:paraId="01037D7F">
      <w:pPr>
        <w:pStyle w:val="5"/>
        <w:keepNext w:val="0"/>
        <w:keepLines w:val="0"/>
        <w:widowControl/>
        <w:suppressLineNumbers w:val="0"/>
        <w:spacing w:before="0" w:beforeAutospacing="0" w:after="24" w:afterAutospacing="0"/>
        <w:ind w:left="0" w:right="0"/>
      </w:pPr>
      <w:r>
        <w:t>题目</w:t>
      </w:r>
    </w:p>
    <w:p w14:paraId="1E7259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在有 6 个字符组成的字符集 S 中，各个字符出现的频次分别为 3, 4, 5, 6, 8, 10，为 S 构造的哈夫曼树的加权平均长度为（）。</w:t>
      </w:r>
    </w:p>
    <w:p w14:paraId="6F01E876">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DC46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76409B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4F88A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2.4</w:t>
            </w:r>
          </w:p>
        </w:tc>
      </w:tr>
      <w:tr w14:paraId="318F7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C9CA28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FA566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2.5</w:t>
            </w:r>
          </w:p>
        </w:tc>
      </w:tr>
      <w:tr w14:paraId="0C5F5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8721EF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7659C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2.67</w:t>
            </w:r>
          </w:p>
        </w:tc>
      </w:tr>
      <w:tr w14:paraId="51F5C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7DDC35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CA8E5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2.75</w:t>
            </w:r>
          </w:p>
        </w:tc>
      </w:tr>
    </w:tbl>
    <w:p w14:paraId="5CBBEAF3">
      <w:pPr>
        <w:pStyle w:val="4"/>
        <w:keepNext w:val="0"/>
        <w:keepLines w:val="0"/>
        <w:widowControl/>
        <w:suppressLineNumbers w:val="0"/>
        <w:spacing w:before="0" w:beforeAutospacing="0" w:after="0" w:afterAutospacing="0"/>
        <w:ind w:left="0" w:right="0"/>
      </w:pPr>
      <w:r>
        <w:t>2012年真题 第41题</w:t>
      </w:r>
    </w:p>
    <w:p w14:paraId="5AD32584">
      <w:pPr>
        <w:pStyle w:val="5"/>
        <w:keepNext w:val="0"/>
        <w:keepLines w:val="0"/>
        <w:widowControl/>
        <w:suppressLineNumbers w:val="0"/>
        <w:spacing w:before="0" w:beforeAutospacing="0" w:after="24" w:afterAutospacing="0"/>
        <w:ind w:left="0" w:right="0"/>
      </w:pPr>
      <w:r>
        <w:t>题目</w:t>
      </w:r>
    </w:p>
    <w:p w14:paraId="78F6E8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设有 6 个有序表 A、B、C、D、E、F，分别含有 10、35、40、50、60 和 200 个数据元素，各表中元素按升序排列。要求通过 5 次两两合并，将 6 个表最终合并成 1 个升序表，并在最坏情况下比较的总次数达到最少。请回答下列问题。</w:t>
      </w:r>
    </w:p>
    <w:p w14:paraId="26D945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给出完整的合并过程，并求出最坏情况下比较的总次数。</w:t>
      </w:r>
    </w:p>
    <w:p w14:paraId="596613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(2) 根据你的合并过程，描述 </w:t>
      </w:r>
      <m:oMath>
        <m:r>
          <m:rPr/>
          <m:t>N(N≥2)</m:t>
        </m:r>
      </m:oMath>
      <w:r>
        <w:rPr>
          <w:rFonts w:ascii="Times New Roman" w:hAnsi="Times New Roman" w:eastAsia="宋体" w:cs="Times New Roman"/>
          <w:kern w:val="0"/>
          <w:sz w:val="24"/>
          <w:szCs w:val="24"/>
          <w:lang w:val="en-US" w:eastAsia="zh-CN" w:bidi="ar"/>
        </w:rPr>
        <w:t xml:space="preserve"> 个不等长升序表的合并策略，并说明理由。</w:t>
      </w:r>
    </w:p>
    <w:p w14:paraId="69E010C6">
      <w:pPr>
        <w:pStyle w:val="3"/>
        <w:bidi w:val="0"/>
        <w:rPr>
          <w:rFonts w:hint="eastAsia"/>
          <w:lang w:val="en-US" w:eastAsia="zh-CN"/>
        </w:rPr>
      </w:pPr>
      <w:r>
        <w:rPr>
          <w:rFonts w:hint="eastAsia"/>
          <w:lang w:val="en-US" w:eastAsia="zh-CN"/>
        </w:rPr>
        <w:t>4.5 哈夫曼编码</w:t>
      </w:r>
    </w:p>
    <w:p w14:paraId="616CFB07">
      <w:pPr>
        <w:pStyle w:val="4"/>
        <w:keepNext w:val="0"/>
        <w:keepLines w:val="0"/>
        <w:widowControl/>
        <w:suppressLineNumbers w:val="0"/>
        <w:spacing w:before="0" w:beforeAutospacing="0" w:after="0" w:afterAutospacing="0"/>
        <w:ind w:left="0" w:right="0"/>
      </w:pPr>
      <w:r>
        <w:t>2014年真题 第6题</w:t>
      </w:r>
    </w:p>
    <w:p w14:paraId="681B4021">
      <w:pPr>
        <w:pStyle w:val="5"/>
        <w:keepNext w:val="0"/>
        <w:keepLines w:val="0"/>
        <w:widowControl/>
        <w:suppressLineNumbers w:val="0"/>
        <w:spacing w:before="0" w:beforeAutospacing="0" w:after="24" w:afterAutospacing="0"/>
        <w:ind w:left="0" w:right="0"/>
      </w:pPr>
      <w:r>
        <w:t>题目</w:t>
      </w:r>
    </w:p>
    <w:p w14:paraId="086EC4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个字符有如下 4 种编码方案，不是前缀编码的是（）。</w:t>
      </w:r>
    </w:p>
    <w:p w14:paraId="071E9573">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F865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FD113F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920B3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01, 0000, 0001, 001, 1</w:t>
            </w:r>
          </w:p>
        </w:tc>
      </w:tr>
      <w:tr w14:paraId="1886F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DF7FCB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DA53B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011, 000, 001, 010, 1</w:t>
            </w:r>
          </w:p>
        </w:tc>
      </w:tr>
      <w:tr w14:paraId="18EB8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E48634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56090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000, 001, 010, 011, 100</w:t>
            </w:r>
          </w:p>
        </w:tc>
      </w:tr>
      <w:tr w14:paraId="561C2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5ACB15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47C22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0, 100, 110, 1110, 1100</w:t>
            </w:r>
          </w:p>
        </w:tc>
      </w:tr>
    </w:tbl>
    <w:p w14:paraId="49DC59FB">
      <w:pPr>
        <w:pStyle w:val="4"/>
        <w:keepNext w:val="0"/>
        <w:keepLines w:val="0"/>
        <w:widowControl/>
        <w:suppressLineNumbers w:val="0"/>
        <w:spacing w:before="0" w:beforeAutospacing="0" w:after="0" w:afterAutospacing="0"/>
        <w:ind w:left="0" w:right="0"/>
      </w:pPr>
      <w:r>
        <w:t>2017年真题 第6题</w:t>
      </w:r>
    </w:p>
    <w:p w14:paraId="651AC693">
      <w:pPr>
        <w:pStyle w:val="5"/>
        <w:keepNext w:val="0"/>
        <w:keepLines w:val="0"/>
        <w:widowControl/>
        <w:suppressLineNumbers w:val="0"/>
        <w:spacing w:before="0" w:beforeAutospacing="0" w:after="24" w:afterAutospacing="0"/>
        <w:ind w:left="0" w:right="0"/>
      </w:pPr>
      <w:r>
        <w:t>题目</w:t>
      </w:r>
    </w:p>
    <w:p w14:paraId="0BE50A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已知字符集 {a, b, c, d, e, f, g, h}，若各字符的哈夫曼编码依次是 0100, 10, 0000, 0101, 001, 011, 11, 0001，则编码序列 0100011001001011110101 的译码结果是（ ）。</w:t>
      </w:r>
    </w:p>
    <w:p w14:paraId="25C6DA9A">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FBBA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CDE735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E1E9C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 c g a b f h</w:t>
            </w:r>
          </w:p>
        </w:tc>
      </w:tr>
      <w:tr w14:paraId="53E28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1AFD30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C72CC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 d b a g b b</w:t>
            </w:r>
          </w:p>
        </w:tc>
      </w:tr>
      <w:tr w14:paraId="04A8E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01FBC2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5FF0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 f b e a g d</w:t>
            </w:r>
          </w:p>
        </w:tc>
      </w:tr>
      <w:tr w14:paraId="14E68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26198F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04928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 f e e f g d</w:t>
            </w:r>
          </w:p>
        </w:tc>
      </w:tr>
    </w:tbl>
    <w:p w14:paraId="6BB75833">
      <w:pPr>
        <w:pStyle w:val="4"/>
        <w:keepNext w:val="0"/>
        <w:keepLines w:val="0"/>
        <w:widowControl/>
        <w:suppressLineNumbers w:val="0"/>
        <w:spacing w:before="0" w:beforeAutospacing="0" w:after="0" w:afterAutospacing="0"/>
        <w:ind w:left="0" w:right="0"/>
      </w:pPr>
      <w:r>
        <w:t>2018年真题 第5题</w:t>
      </w:r>
    </w:p>
    <w:p w14:paraId="2FB53CA9">
      <w:pPr>
        <w:pStyle w:val="5"/>
        <w:keepNext w:val="0"/>
        <w:keepLines w:val="0"/>
        <w:widowControl/>
        <w:suppressLineNumbers w:val="0"/>
        <w:spacing w:before="0" w:beforeAutospacing="0" w:after="24" w:afterAutospacing="0"/>
        <w:ind w:left="0" w:right="0"/>
      </w:pPr>
      <w:r>
        <w:t>题目</w:t>
      </w:r>
    </w:p>
    <w:p w14:paraId="33393B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已知字符集 {a, b, c, d, e, f}，若各字符出现的次数分别为 6, 3, 8, 2, 10, 4，则对应字符集中各字符的哈夫曼编码可能是（ ）。</w:t>
      </w:r>
    </w:p>
    <w:p w14:paraId="1F806367">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CB73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ECA547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CF33C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00, 1011, 01, 1010, 11, 100</w:t>
            </w:r>
          </w:p>
        </w:tc>
      </w:tr>
      <w:tr w14:paraId="63DAE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57C478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115F5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00, 100, 110, 000, 0010, 01</w:t>
            </w:r>
          </w:p>
        </w:tc>
      </w:tr>
      <w:tr w14:paraId="30961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6F84B0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550E6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10, 1011, 11, 0011, 00, 010</w:t>
            </w:r>
          </w:p>
        </w:tc>
      </w:tr>
      <w:tr w14:paraId="29AF3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FC11E8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B00E9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0011, 10, 11, 0010, 01, 000</w:t>
            </w:r>
          </w:p>
        </w:tc>
      </w:tr>
    </w:tbl>
    <w:p w14:paraId="0CED2D35">
      <w:pPr>
        <w:pStyle w:val="4"/>
        <w:keepNext w:val="0"/>
        <w:keepLines w:val="0"/>
        <w:widowControl/>
        <w:suppressLineNumbers w:val="0"/>
        <w:spacing w:before="0" w:beforeAutospacing="0" w:after="0" w:afterAutospacing="0"/>
        <w:ind w:left="0" w:right="0"/>
      </w:pPr>
      <w:r>
        <w:t>2019年真题 第3题</w:t>
      </w:r>
    </w:p>
    <w:p w14:paraId="3523062C">
      <w:pPr>
        <w:pStyle w:val="5"/>
        <w:keepNext w:val="0"/>
        <w:keepLines w:val="0"/>
        <w:widowControl/>
        <w:suppressLineNumbers w:val="0"/>
        <w:spacing w:before="0" w:beforeAutospacing="0" w:after="24" w:afterAutospacing="0"/>
        <w:ind w:left="0" w:right="0"/>
      </w:pPr>
      <w:r>
        <w:t>题目</w:t>
      </w:r>
    </w:p>
    <w:p w14:paraId="0BB95E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 n 个互不相同的符号进行哈夫曼编码。若生成的哈夫曼树共有 115 个结点，则 n 的值是（ ）。</w:t>
      </w:r>
    </w:p>
    <w:p w14:paraId="4DAF32DB">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EEE9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B369DB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9C45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56</w:t>
            </w:r>
          </w:p>
        </w:tc>
      </w:tr>
      <w:tr w14:paraId="1EBCA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20E22D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5CF38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57</w:t>
            </w:r>
          </w:p>
        </w:tc>
      </w:tr>
      <w:tr w14:paraId="17B34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547066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06284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58</w:t>
            </w:r>
          </w:p>
        </w:tc>
      </w:tr>
      <w:tr w14:paraId="3AEB0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158966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6FF1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60</w:t>
            </w:r>
          </w:p>
        </w:tc>
      </w:tr>
    </w:tbl>
    <w:p w14:paraId="2BB0512A">
      <w:pPr>
        <w:pStyle w:val="4"/>
        <w:keepNext w:val="0"/>
        <w:keepLines w:val="0"/>
        <w:widowControl/>
        <w:suppressLineNumbers w:val="0"/>
        <w:spacing w:before="0" w:beforeAutospacing="0" w:after="0" w:afterAutospacing="0"/>
        <w:ind w:left="0" w:right="0"/>
      </w:pPr>
      <w:r>
        <w:t>2022年真题 第5题</w:t>
      </w:r>
    </w:p>
    <w:p w14:paraId="6A510B51">
      <w:pPr>
        <w:pStyle w:val="5"/>
        <w:keepNext w:val="0"/>
        <w:keepLines w:val="0"/>
        <w:widowControl/>
        <w:suppressLineNumbers w:val="0"/>
        <w:spacing w:before="0" w:beforeAutospacing="0" w:after="24" w:afterAutospacing="0"/>
        <w:ind w:left="0" w:right="0"/>
      </w:pPr>
      <w:r>
        <w:t>题目</w:t>
      </w:r>
    </w:p>
    <w:p w14:paraId="469D55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对任意给定的含 n (n &gt; 2) 个字符的有限集 S，用二叉树表示 S 的哈夫曼编码集和定长编码集，分别得到二叉树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和 </w:t>
      </w:r>
      <m:oMath>
        <m:sSub>
          <m:sSubPr/>
          <m:e>
            <m:r>
              <m:rPr/>
              <m:t>T</m:t>
            </m:r>
          </m:e>
          <m:sub>
            <m:r>
              <m:rPr/>
              <m:t>2</m:t>
            </m:r>
          </m:sub>
        </m:sSub>
      </m:oMath>
      <w:r>
        <w:rPr>
          <w:rFonts w:ascii="Times New Roman" w:hAnsi="Times New Roman" w:eastAsia="宋体" w:cs="Times New Roman"/>
          <w:kern w:val="0"/>
          <w:sz w:val="24"/>
          <w:szCs w:val="24"/>
          <w:lang w:val="en-US" w:eastAsia="zh-CN" w:bidi="ar"/>
        </w:rPr>
        <w:t>。下列叙述中，正确的是（）。</w:t>
      </w:r>
    </w:p>
    <w:p w14:paraId="50C70E7A">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DD46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2C775D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DA812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 的结点数相同</w:t>
            </w:r>
          </w:p>
        </w:tc>
      </w:tr>
      <w:tr w14:paraId="7086E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2FA390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C0D4A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T</m:t>
                  </m:r>
                </m:e>
                <m:sub>
                  <m:r>
                    <m:rPr/>
                    <m:t>1</m:t>
                  </m:r>
                </m:sub>
              </m:sSub>
            </m:oMath>
            <w:r>
              <w:rPr>
                <w:rFonts w:ascii="Times New Roman" w:hAnsi="Times New Roman" w:eastAsia="宋体" w:cs="Times New Roman"/>
                <w:kern w:val="0"/>
                <w:sz w:val="24"/>
                <w:szCs w:val="24"/>
                <w:lang w:val="en-US" w:eastAsia="zh-CN" w:bidi="ar"/>
              </w:rPr>
              <w:t xml:space="preserve"> 的高度大于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 的高度</w:t>
            </w:r>
          </w:p>
        </w:tc>
      </w:tr>
      <w:tr w14:paraId="0C987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FDF7D0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4E363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出现频次不同的字符在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中处于不同的层</w:t>
            </w:r>
          </w:p>
        </w:tc>
      </w:tr>
      <w:tr w14:paraId="3B063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FD0B4F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4EDFA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出现频次不同的字符在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 中处于相同的层</w:t>
            </w:r>
          </w:p>
        </w:tc>
      </w:tr>
    </w:tbl>
    <w:p w14:paraId="58C0E5D3">
      <w:pPr>
        <w:pStyle w:val="4"/>
        <w:keepNext w:val="0"/>
        <w:keepLines w:val="0"/>
        <w:widowControl/>
        <w:suppressLineNumbers w:val="0"/>
        <w:spacing w:before="0" w:beforeAutospacing="0" w:after="0" w:afterAutospacing="0"/>
        <w:ind w:left="0" w:right="0"/>
      </w:pPr>
      <w:r>
        <w:t>2025年真题 第5题</w:t>
      </w:r>
    </w:p>
    <w:p w14:paraId="10B7FB2C">
      <w:pPr>
        <w:pStyle w:val="5"/>
        <w:keepNext w:val="0"/>
        <w:keepLines w:val="0"/>
        <w:widowControl/>
        <w:suppressLineNumbers w:val="0"/>
        <w:spacing w:before="0" w:beforeAutospacing="0" w:after="24" w:afterAutospacing="0"/>
        <w:ind w:left="0" w:right="0"/>
      </w:pPr>
      <w:r>
        <w:t>题目</w:t>
      </w:r>
    </w:p>
    <w:p w14:paraId="06B16E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设字符集 S 包含 7 个字符，各字符出现的频次分别是 2, 3, 4, 6, 8, 10, 11。为 S 中的各字符构造哈夫曼编码，编码长度不小于 3 的字符个数是（）。</w:t>
      </w:r>
    </w:p>
    <w:p w14:paraId="5DB12041">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2387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F4A90A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83144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06B5C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2C0A55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F37C4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58108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A7BD08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4A8B4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60AB0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6E8364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02CA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bl>
    <w:p w14:paraId="5C14C494">
      <w:pPr>
        <w:pStyle w:val="4"/>
        <w:keepNext w:val="0"/>
        <w:keepLines w:val="0"/>
        <w:widowControl/>
        <w:suppressLineNumbers w:val="0"/>
        <w:spacing w:before="0" w:beforeAutospacing="0" w:after="0" w:afterAutospacing="0"/>
        <w:ind w:left="0" w:right="0"/>
      </w:pPr>
      <w:r>
        <w:t>2020年真题 第42题</w:t>
      </w:r>
    </w:p>
    <w:p w14:paraId="5959892D">
      <w:pPr>
        <w:pStyle w:val="5"/>
        <w:keepNext w:val="0"/>
        <w:keepLines w:val="0"/>
        <w:widowControl/>
        <w:suppressLineNumbers w:val="0"/>
        <w:spacing w:before="0" w:beforeAutospacing="0" w:after="24" w:afterAutospacing="0"/>
        <w:ind w:left="0" w:right="0"/>
      </w:pPr>
      <w:r>
        <w:t>题目</w:t>
      </w:r>
    </w:p>
    <w:p w14:paraId="09390B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任一个字符的编码都不是其它字符编码的前缀，则称这种编码具有前缀特性。现有某字符集（字符个数 </w:t>
      </w:r>
      <m:oMath>
        <m:r>
          <m:rPr/>
          <m:t>≥2</m:t>
        </m:r>
      </m:oMath>
      <w:r>
        <w:rPr>
          <w:rFonts w:ascii="Times New Roman" w:hAnsi="Times New Roman" w:eastAsia="宋体" w:cs="Times New Roman"/>
          <w:kern w:val="0"/>
          <w:sz w:val="24"/>
          <w:szCs w:val="24"/>
          <w:lang w:val="en-US" w:eastAsia="zh-CN" w:bidi="ar"/>
        </w:rPr>
        <w:t>）的不等长编码，每个字符的编码均为二进制的 0、1 序列，最长为 L 位，且具有前缀特性。请回答下列问题：</w:t>
      </w:r>
    </w:p>
    <w:p w14:paraId="27AAEC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哪种数据结构适宜保存上述具有前缀特性的不等长编码？</w:t>
      </w:r>
    </w:p>
    <w:p w14:paraId="053CD4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基于你所设计的数据结构，简述从 0/1 串到字符串的译码过程。</w:t>
      </w:r>
    </w:p>
    <w:p w14:paraId="577451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简述判定某字符集的不等长编码是否具有前缀特性的过程。</w:t>
      </w:r>
    </w:p>
    <w:p w14:paraId="33F27925">
      <w:pPr>
        <w:pStyle w:val="2"/>
        <w:bidi w:val="0"/>
        <w:rPr>
          <w:rFonts w:hint="eastAsia"/>
          <w:lang w:val="en-US" w:eastAsia="zh-CN"/>
        </w:rPr>
      </w:pPr>
      <w:r>
        <w:rPr>
          <w:rFonts w:hint="eastAsia"/>
          <w:lang w:val="en-US" w:eastAsia="zh-CN"/>
        </w:rPr>
        <w:t>5 图</w:t>
      </w:r>
    </w:p>
    <w:p w14:paraId="0E8B6801">
      <w:pPr>
        <w:pStyle w:val="3"/>
        <w:bidi w:val="0"/>
        <w:rPr>
          <w:rFonts w:hint="eastAsia"/>
          <w:lang w:val="en-US" w:eastAsia="zh-CN"/>
        </w:rPr>
      </w:pPr>
      <w:r>
        <w:rPr>
          <w:rFonts w:hint="eastAsia"/>
          <w:lang w:val="en-US" w:eastAsia="zh-CN"/>
        </w:rPr>
        <w:t>5.1 图的基本概念</w:t>
      </w:r>
    </w:p>
    <w:p w14:paraId="685FC535">
      <w:pPr>
        <w:pStyle w:val="4"/>
        <w:keepNext w:val="0"/>
        <w:keepLines w:val="0"/>
        <w:widowControl/>
        <w:suppressLineNumbers w:val="0"/>
        <w:spacing w:before="0" w:beforeAutospacing="0" w:after="0" w:afterAutospacing="0"/>
        <w:ind w:left="0" w:right="0"/>
      </w:pPr>
      <w:r>
        <w:t>2009年真题 第7题</w:t>
      </w:r>
    </w:p>
    <w:p w14:paraId="18168D6D">
      <w:pPr>
        <w:pStyle w:val="5"/>
        <w:keepNext w:val="0"/>
        <w:keepLines w:val="0"/>
        <w:widowControl/>
        <w:suppressLineNumbers w:val="0"/>
        <w:spacing w:before="0" w:beforeAutospacing="0" w:after="24" w:afterAutospacing="0"/>
        <w:ind w:left="0" w:right="0"/>
      </w:pPr>
      <w:r>
        <w:t>题目</w:t>
      </w:r>
    </w:p>
    <w:p w14:paraId="415CE8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下列关于无向连通图特性的叙述中，正确的是（）。</w:t>
      </w:r>
    </w:p>
    <w:p w14:paraId="69397D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所有顶点的度之和为偶数</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边数大于顶点个数减1</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至少有一个顶点的度为1</w:t>
      </w:r>
    </w:p>
    <w:p w14:paraId="30CBC929">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3AA4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2BA9D7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27F6F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只有 I</w:t>
            </w:r>
          </w:p>
        </w:tc>
      </w:tr>
      <w:tr w14:paraId="471B0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61E0BD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8E2D5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只有 II</w:t>
            </w:r>
          </w:p>
        </w:tc>
      </w:tr>
      <w:tr w14:paraId="71A9F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542732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EC74A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和 II</w:t>
            </w:r>
          </w:p>
        </w:tc>
      </w:tr>
      <w:tr w14:paraId="424F2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81C78E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5C495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和 III</w:t>
            </w:r>
          </w:p>
        </w:tc>
      </w:tr>
    </w:tbl>
    <w:p w14:paraId="1D39FA26">
      <w:pPr>
        <w:pStyle w:val="4"/>
        <w:keepNext w:val="0"/>
        <w:keepLines w:val="0"/>
        <w:widowControl/>
        <w:suppressLineNumbers w:val="0"/>
        <w:spacing w:before="0" w:beforeAutospacing="0" w:after="0" w:afterAutospacing="0"/>
        <w:ind w:left="0" w:right="0"/>
      </w:pPr>
      <w:r>
        <w:t>2010年真题 第7题</w:t>
      </w:r>
    </w:p>
    <w:p w14:paraId="752ED168">
      <w:pPr>
        <w:pStyle w:val="5"/>
        <w:keepNext w:val="0"/>
        <w:keepLines w:val="0"/>
        <w:widowControl/>
        <w:suppressLineNumbers w:val="0"/>
        <w:spacing w:before="0" w:beforeAutospacing="0" w:after="24" w:afterAutospacing="0"/>
        <w:ind w:left="0" w:right="0"/>
      </w:pPr>
      <w:r>
        <w:t>题目</w:t>
      </w:r>
    </w:p>
    <w:p w14:paraId="175309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若无向图 G=(V,E) 中含有 7 个顶点，要保证图 G 在任何情况下都是连通的，则需要的边数最少是（ ）。</w:t>
      </w:r>
    </w:p>
    <w:p w14:paraId="027E64EF">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A58A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E3444D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B908D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w:t>
            </w:r>
          </w:p>
        </w:tc>
      </w:tr>
      <w:tr w14:paraId="38770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2643C1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5A0DF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w:t>
            </w:r>
          </w:p>
        </w:tc>
      </w:tr>
      <w:tr w14:paraId="77E69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2592B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6D911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16</w:t>
            </w:r>
          </w:p>
        </w:tc>
      </w:tr>
      <w:tr w14:paraId="5DA95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0929F6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91FEF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21</w:t>
            </w:r>
          </w:p>
        </w:tc>
      </w:tr>
    </w:tbl>
    <w:p w14:paraId="49A4FCC9">
      <w:pPr>
        <w:pStyle w:val="4"/>
        <w:keepNext w:val="0"/>
        <w:keepLines w:val="0"/>
        <w:widowControl/>
        <w:suppressLineNumbers w:val="0"/>
        <w:spacing w:before="0" w:beforeAutospacing="0" w:after="0" w:afterAutospacing="0"/>
        <w:ind w:left="0" w:right="0"/>
      </w:pPr>
      <w:r>
        <w:t>2011年真题 第8题</w:t>
      </w:r>
    </w:p>
    <w:p w14:paraId="0EF1123D">
      <w:pPr>
        <w:pStyle w:val="5"/>
        <w:keepNext w:val="0"/>
        <w:keepLines w:val="0"/>
        <w:widowControl/>
        <w:suppressLineNumbers w:val="0"/>
        <w:spacing w:before="0" w:beforeAutospacing="0" w:after="24" w:afterAutospacing="0"/>
        <w:ind w:left="0" w:right="0"/>
      </w:pPr>
      <w:r>
        <w:t>题目</w:t>
      </w:r>
    </w:p>
    <w:p w14:paraId="297197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下列关于图的叙述中，正确的是（ ）。</w:t>
      </w:r>
    </w:p>
    <w:p w14:paraId="13760F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回路是简单路径</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存储稀疏图，用邻接矩阵比邻接表更省空间</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若有向图中存在拓扑序列，则该图不存在回路</w:t>
      </w:r>
    </w:p>
    <w:p w14:paraId="0EA3CEFA">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F4F1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AC6C0A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BD7BC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w:t>
            </w:r>
          </w:p>
        </w:tc>
      </w:tr>
      <w:tr w14:paraId="40B65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AC83BB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A23E3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16F7D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8EB4EC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6CDA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180A5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5F84BA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9E802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w:t>
            </w:r>
          </w:p>
        </w:tc>
      </w:tr>
    </w:tbl>
    <w:p w14:paraId="52246062">
      <w:pPr>
        <w:pStyle w:val="4"/>
        <w:keepNext w:val="0"/>
        <w:keepLines w:val="0"/>
        <w:widowControl/>
        <w:suppressLineNumbers w:val="0"/>
        <w:spacing w:before="0" w:beforeAutospacing="0" w:after="0" w:afterAutospacing="0"/>
        <w:ind w:left="0" w:right="0"/>
      </w:pPr>
      <w:r>
        <w:t>2017年真题 第7题</w:t>
      </w:r>
    </w:p>
    <w:p w14:paraId="5EAF0C57">
      <w:pPr>
        <w:pStyle w:val="5"/>
        <w:keepNext w:val="0"/>
        <w:keepLines w:val="0"/>
        <w:widowControl/>
        <w:suppressLineNumbers w:val="0"/>
        <w:spacing w:before="0" w:beforeAutospacing="0" w:after="24" w:afterAutospacing="0"/>
        <w:ind w:left="0" w:right="0"/>
      </w:pPr>
      <w:r>
        <w:t>题目</w:t>
      </w:r>
    </w:p>
    <w:p w14:paraId="307570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已知无向图 G 含有 16 条边，其中度为 4 的顶点个数为 3，度为 3 的顶点个数为 4，其他顶点的度均小于 3。图 G 所含的顶点个数至少是（）</w:t>
      </w:r>
    </w:p>
    <w:p w14:paraId="10C28C27">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BC4C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059798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97805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r w14:paraId="0DB27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459E0E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DAF47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w:t>
            </w:r>
          </w:p>
        </w:tc>
      </w:tr>
      <w:tr w14:paraId="72974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3E7A80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7C056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13</w:t>
            </w:r>
          </w:p>
        </w:tc>
      </w:tr>
      <w:tr w14:paraId="7C4AA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68D7C5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CE4CE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w:t>
            </w:r>
          </w:p>
        </w:tc>
      </w:tr>
    </w:tbl>
    <w:p w14:paraId="40D75FB9">
      <w:pPr>
        <w:pStyle w:val="4"/>
        <w:keepNext w:val="0"/>
        <w:keepLines w:val="0"/>
        <w:widowControl/>
        <w:suppressLineNumbers w:val="0"/>
        <w:spacing w:before="0" w:beforeAutospacing="0" w:after="0" w:afterAutospacing="0"/>
        <w:ind w:left="0" w:right="0"/>
      </w:pPr>
      <w:r>
        <w:t>2022年真题 第6题</w:t>
      </w:r>
    </w:p>
    <w:p w14:paraId="6B0EB0A6">
      <w:pPr>
        <w:pStyle w:val="5"/>
        <w:keepNext w:val="0"/>
        <w:keepLines w:val="0"/>
        <w:widowControl/>
        <w:suppressLineNumbers w:val="0"/>
        <w:spacing w:before="0" w:beforeAutospacing="0" w:after="24" w:afterAutospacing="0"/>
        <w:ind w:left="0" w:right="0"/>
      </w:pPr>
      <w:r>
        <w:t>题目</w:t>
      </w:r>
    </w:p>
    <w:p w14:paraId="3DFC31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对于无向图 G=(V, E)，下列选项中，正确的是（）。</w:t>
      </w:r>
    </w:p>
    <w:p w14:paraId="387B198D">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7AF6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605F97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F2A94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|V| &gt; |E| 时，G 一定是连通的</w:t>
            </w:r>
          </w:p>
        </w:tc>
      </w:tr>
      <w:tr w14:paraId="05567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2FBE5B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CC180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|V| &lt; |E| 时，G 一定是连通的</w:t>
            </w:r>
          </w:p>
        </w:tc>
      </w:tr>
      <w:tr w14:paraId="6B027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C92175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184F1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|V| = |E| - 1 时，G 一定是不连通的</w:t>
            </w:r>
          </w:p>
        </w:tc>
      </w:tr>
      <w:tr w14:paraId="4A155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CFA82C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C6702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|V| &gt; |E| + 1 时，G 一定是不连通的</w:t>
            </w:r>
          </w:p>
        </w:tc>
      </w:tr>
    </w:tbl>
    <w:p w14:paraId="49EEBE65">
      <w:pPr>
        <w:pStyle w:val="4"/>
        <w:keepNext w:val="0"/>
        <w:keepLines w:val="0"/>
        <w:widowControl/>
        <w:suppressLineNumbers w:val="0"/>
        <w:spacing w:before="0" w:beforeAutospacing="0" w:after="0" w:afterAutospacing="0"/>
        <w:ind w:left="0" w:right="0"/>
      </w:pPr>
      <w:r>
        <w:t>2025年真题 第6题</w:t>
      </w:r>
    </w:p>
    <w:p w14:paraId="0329587C">
      <w:pPr>
        <w:pStyle w:val="5"/>
        <w:keepNext w:val="0"/>
        <w:keepLines w:val="0"/>
        <w:widowControl/>
        <w:suppressLineNumbers w:val="0"/>
        <w:spacing w:before="0" w:beforeAutospacing="0" w:after="24" w:afterAutospacing="0"/>
        <w:ind w:left="0" w:right="0"/>
      </w:pPr>
      <w:r>
        <w:t>题目</w:t>
      </w:r>
    </w:p>
    <w:p w14:paraId="7DEB8E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下列关于图的叙述中，正确的是？（）。</w:t>
      </w:r>
    </w:p>
    <w:p w14:paraId="25C7D16C">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36F2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22AAAE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E8E7B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有向图必定存在入度为 0 的顶点</w:t>
            </w:r>
          </w:p>
        </w:tc>
      </w:tr>
      <w:tr w14:paraId="050DD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0D3E4B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05F67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有向无环图的拓扑排序有序序列存在且唯一</w:t>
            </w:r>
          </w:p>
        </w:tc>
      </w:tr>
      <w:tr w14:paraId="4FF25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0CC454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1E46A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各顶点的度均大于等于 2 的无向图必有回路</w:t>
            </w:r>
          </w:p>
        </w:tc>
      </w:tr>
      <w:tr w14:paraId="3C36F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BEA488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A65BA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可用 BFS 算法求出带权图中的每一对顶点的最短路径</w:t>
            </w:r>
          </w:p>
        </w:tc>
      </w:tr>
    </w:tbl>
    <w:p w14:paraId="08A66C40">
      <w:pPr>
        <w:pStyle w:val="3"/>
        <w:bidi w:val="0"/>
        <w:rPr>
          <w:rFonts w:hint="eastAsia"/>
          <w:lang w:val="en-US" w:eastAsia="zh-CN"/>
        </w:rPr>
      </w:pPr>
      <w:r>
        <w:rPr>
          <w:rFonts w:hint="eastAsia"/>
          <w:lang w:val="en-US" w:eastAsia="zh-CN"/>
        </w:rPr>
        <w:t>5.2 图的存储及基本操作</w:t>
      </w:r>
    </w:p>
    <w:p w14:paraId="631C5EC1">
      <w:pPr>
        <w:pStyle w:val="4"/>
        <w:bidi w:val="0"/>
        <w:rPr>
          <w:rFonts w:hint="eastAsia"/>
          <w:lang w:val="en-US" w:eastAsia="zh-CN"/>
        </w:rPr>
      </w:pPr>
      <w:r>
        <w:rPr>
          <w:rFonts w:hint="eastAsia"/>
          <w:lang w:val="en-US" w:eastAsia="zh-CN"/>
        </w:rPr>
        <w:t>5.2.1 邻接矩阵</w:t>
      </w:r>
    </w:p>
    <w:p w14:paraId="4E6A631B">
      <w:pPr>
        <w:pStyle w:val="5"/>
        <w:keepNext w:val="0"/>
        <w:keepLines w:val="0"/>
        <w:widowControl/>
        <w:suppressLineNumbers w:val="0"/>
        <w:spacing w:before="0" w:beforeAutospacing="0" w:after="0" w:afterAutospacing="0"/>
        <w:ind w:left="0" w:right="0"/>
      </w:pPr>
      <w:r>
        <w:t>2013年真题 第7题</w:t>
      </w:r>
    </w:p>
    <w:p w14:paraId="29885339">
      <w:pPr>
        <w:pStyle w:val="6"/>
        <w:keepNext w:val="0"/>
        <w:keepLines w:val="0"/>
        <w:widowControl/>
        <w:suppressLineNumbers w:val="0"/>
        <w:spacing w:before="0" w:beforeAutospacing="0" w:after="24" w:afterAutospacing="0"/>
        <w:ind w:left="0" w:right="0"/>
      </w:pPr>
      <w:r>
        <w:t>题目</w:t>
      </w:r>
    </w:p>
    <w:p w14:paraId="27262F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设图的邻接矩阵 A 如下所示。各顶点的度依次是 ( )</w:t>
      </w:r>
    </w:p>
    <w:p w14:paraId="41A99F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657350" cy="1076325"/>
            <wp:effectExtent l="0" t="0" r="3810" b="5715"/>
            <wp:docPr id="87" name="图片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8" descr="IMG_256"/>
                    <pic:cNvPicPr>
                      <a:picLocks noChangeAspect="1"/>
                    </pic:cNvPicPr>
                  </pic:nvPicPr>
                  <pic:blipFill>
                    <a:blip r:embed="rId86"/>
                    <a:stretch>
                      <a:fillRect/>
                    </a:stretch>
                  </pic:blipFill>
                  <pic:spPr>
                    <a:xfrm>
                      <a:off x="0" y="0"/>
                      <a:ext cx="1657350" cy="1076325"/>
                    </a:xfrm>
                    <a:prstGeom prst="rect">
                      <a:avLst/>
                    </a:prstGeom>
                    <a:noFill/>
                    <a:ln w="9525">
                      <a:noFill/>
                    </a:ln>
                  </pic:spPr>
                </pic:pic>
              </a:graphicData>
            </a:graphic>
          </wp:inline>
        </w:drawing>
      </w:r>
    </w:p>
    <w:p w14:paraId="102CB490">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046E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3CF07D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0290A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1, 2, 1, 2</w:t>
            </w:r>
          </w:p>
        </w:tc>
      </w:tr>
      <w:tr w14:paraId="2FF29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7FFF23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93626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2, 2, 1, 1</w:t>
            </w:r>
          </w:p>
        </w:tc>
      </w:tr>
      <w:tr w14:paraId="523AD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40B3ED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D742B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3, 4, 2, 3</w:t>
            </w:r>
          </w:p>
        </w:tc>
      </w:tr>
      <w:tr w14:paraId="53D79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FA4944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20B4C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4, 4, 2, 2</w:t>
            </w:r>
          </w:p>
        </w:tc>
      </w:tr>
    </w:tbl>
    <w:p w14:paraId="439913C7">
      <w:pPr>
        <w:pStyle w:val="5"/>
        <w:keepNext w:val="0"/>
        <w:keepLines w:val="0"/>
        <w:widowControl/>
        <w:suppressLineNumbers w:val="0"/>
        <w:spacing w:before="0" w:beforeAutospacing="0" w:after="0" w:afterAutospacing="0"/>
        <w:ind w:left="0" w:right="0"/>
      </w:pPr>
      <w:r>
        <w:t>2015年真题 第42题</w:t>
      </w:r>
    </w:p>
    <w:p w14:paraId="33ED0A31">
      <w:pPr>
        <w:pStyle w:val="6"/>
        <w:keepNext w:val="0"/>
        <w:keepLines w:val="0"/>
        <w:widowControl/>
        <w:suppressLineNumbers w:val="0"/>
        <w:spacing w:before="0" w:beforeAutospacing="0" w:after="24" w:afterAutospacing="0"/>
        <w:ind w:left="0" w:right="0"/>
      </w:pPr>
      <w:r>
        <w:t>题目</w:t>
      </w:r>
    </w:p>
    <w:p w14:paraId="2163B4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已知含有 5 个顶点的图 G 如下图所示。</w:t>
      </w:r>
    </w:p>
    <w:p w14:paraId="45C238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019300" cy="1076325"/>
            <wp:effectExtent l="0" t="0" r="7620" b="5715"/>
            <wp:docPr id="89" name="图片 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0" descr="IMG_256"/>
                    <pic:cNvPicPr>
                      <a:picLocks noChangeAspect="1"/>
                    </pic:cNvPicPr>
                  </pic:nvPicPr>
                  <pic:blipFill>
                    <a:blip r:embed="rId88"/>
                    <a:stretch>
                      <a:fillRect/>
                    </a:stretch>
                  </pic:blipFill>
                  <pic:spPr>
                    <a:xfrm>
                      <a:off x="0" y="0"/>
                      <a:ext cx="2019300" cy="1076325"/>
                    </a:xfrm>
                    <a:prstGeom prst="rect">
                      <a:avLst/>
                    </a:prstGeom>
                    <a:noFill/>
                    <a:ln w="9525">
                      <a:noFill/>
                    </a:ln>
                  </pic:spPr>
                </pic:pic>
              </a:graphicData>
            </a:graphic>
          </wp:inline>
        </w:drawing>
      </w:r>
    </w:p>
    <w:p w14:paraId="29B9BB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请回答下列问题：</w:t>
      </w:r>
    </w:p>
    <w:p w14:paraId="59C761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写出图 G 的邻接矩阵 A （行、列下标均从 0 开始）。</w:t>
      </w:r>
    </w:p>
    <w:p w14:paraId="7C7324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(2) 求 </w:t>
      </w:r>
      <m:oMath>
        <m:sSup>
          <m:sSupPr/>
          <m:e>
            <m:r>
              <m:rPr/>
              <m:t>A</m:t>
            </m:r>
          </m:e>
          <m:sup>
            <m:r>
              <m:rPr/>
              <m:t>2</m:t>
            </m:r>
          </m:sup>
        </m:sSup>
      </m:oMath>
      <w:r>
        <w:rPr>
          <w:rFonts w:ascii="Times New Roman" w:hAnsi="Times New Roman" w:eastAsia="宋体" w:cs="Times New Roman"/>
          <w:kern w:val="0"/>
          <w:sz w:val="24"/>
          <w:szCs w:val="24"/>
          <w:lang w:val="en-US" w:eastAsia="zh-CN" w:bidi="ar"/>
        </w:rPr>
        <w:t xml:space="preserve">，矩阵 </w:t>
      </w:r>
      <m:oMath>
        <m:sSup>
          <m:sSupPr/>
          <m:e>
            <m:r>
              <m:rPr/>
              <m:t>A</m:t>
            </m:r>
          </m:e>
          <m:sup>
            <m:r>
              <m:rPr/>
              <m:t>2</m:t>
            </m:r>
          </m:sup>
        </m:sSup>
      </m:oMath>
      <w:r>
        <w:rPr>
          <w:rFonts w:ascii="Times New Roman" w:hAnsi="Times New Roman" w:eastAsia="宋体" w:cs="Times New Roman"/>
          <w:kern w:val="0"/>
          <w:sz w:val="24"/>
          <w:szCs w:val="24"/>
          <w:lang w:val="en-US" w:eastAsia="zh-CN" w:bidi="ar"/>
        </w:rPr>
        <w:t xml:space="preserve"> 中位于 0 行 3 列元素值的含义是什么？</w:t>
      </w:r>
    </w:p>
    <w:p w14:paraId="272EC5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(3) 若已知具有 </w:t>
      </w:r>
      <m:oMath>
        <m:r>
          <m:rPr/>
          <m:t>n(n≥2)</m:t>
        </m:r>
      </m:oMath>
      <w:r>
        <w:rPr>
          <w:rFonts w:ascii="Times New Roman" w:hAnsi="Times New Roman" w:eastAsia="宋体" w:cs="Times New Roman"/>
          <w:kern w:val="0"/>
          <w:sz w:val="24"/>
          <w:szCs w:val="24"/>
          <w:lang w:val="en-US" w:eastAsia="zh-CN" w:bidi="ar"/>
        </w:rPr>
        <w:t xml:space="preserve"> 个顶点的图的邻接矩阵为 B，则 </w:t>
      </w:r>
      <m:oMath>
        <m:sSup>
          <m:sSupPr/>
          <m:e>
            <m:r>
              <m:rPr/>
              <m:t>B</m:t>
            </m:r>
          </m:e>
          <m:sup>
            <m:r>
              <m:rPr/>
              <m:t>m</m:t>
            </m:r>
          </m:sup>
        </m:sSup>
        <m:r>
          <m:rPr/>
          <m:t>(2≤m≤n)</m:t>
        </m:r>
      </m:oMath>
      <w:r>
        <w:rPr>
          <w:rFonts w:ascii="Times New Roman" w:hAnsi="Times New Roman" w:eastAsia="宋体" w:cs="Times New Roman"/>
          <w:kern w:val="0"/>
          <w:sz w:val="24"/>
          <w:szCs w:val="24"/>
          <w:lang w:val="en-US" w:eastAsia="zh-CN" w:bidi="ar"/>
        </w:rPr>
        <w:t xml:space="preserve"> 中非零元素的含义是什么？</w:t>
      </w:r>
    </w:p>
    <w:p w14:paraId="1D60EC34">
      <w:pPr>
        <w:pStyle w:val="4"/>
        <w:bidi w:val="0"/>
        <w:rPr>
          <w:rFonts w:hint="eastAsia"/>
          <w:lang w:val="en-US" w:eastAsia="zh-CN"/>
        </w:rPr>
      </w:pPr>
      <w:r>
        <w:rPr>
          <w:rFonts w:hint="eastAsia"/>
          <w:lang w:val="en-US" w:eastAsia="zh-CN"/>
        </w:rPr>
        <w:t>5.2.2 邻接多重表</w:t>
      </w:r>
    </w:p>
    <w:p w14:paraId="7E6F1D54">
      <w:pPr>
        <w:pStyle w:val="5"/>
        <w:keepNext w:val="0"/>
        <w:keepLines w:val="0"/>
        <w:widowControl/>
        <w:suppressLineNumbers w:val="0"/>
        <w:spacing w:before="0" w:beforeAutospacing="0" w:after="0" w:afterAutospacing="0"/>
        <w:ind w:left="0" w:right="0"/>
      </w:pPr>
      <w:r>
        <w:t>2024年真题 第4题</w:t>
      </w:r>
    </w:p>
    <w:p w14:paraId="48729D6B">
      <w:pPr>
        <w:pStyle w:val="6"/>
        <w:keepNext w:val="0"/>
        <w:keepLines w:val="0"/>
        <w:widowControl/>
        <w:suppressLineNumbers w:val="0"/>
        <w:spacing w:before="0" w:beforeAutospacing="0" w:after="24" w:afterAutospacing="0"/>
        <w:ind w:left="0" w:right="0"/>
      </w:pPr>
      <w:r>
        <w:t>题目</w:t>
      </w:r>
    </w:p>
    <w:p w14:paraId="168E7E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给定无向图的邻接多重表，求顶点 b、d 的度（ ）</w:t>
      </w:r>
    </w:p>
    <w:p w14:paraId="7E4A2A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047875" cy="1076325"/>
            <wp:effectExtent l="0" t="0" r="9525" b="5715"/>
            <wp:docPr id="92" name="图片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52" descr="IMG_256"/>
                    <pic:cNvPicPr>
                      <a:picLocks noChangeAspect="1"/>
                    </pic:cNvPicPr>
                  </pic:nvPicPr>
                  <pic:blipFill>
                    <a:blip r:embed="rId90"/>
                    <a:stretch>
                      <a:fillRect/>
                    </a:stretch>
                  </pic:blipFill>
                  <pic:spPr>
                    <a:xfrm>
                      <a:off x="0" y="0"/>
                      <a:ext cx="2047875" cy="1076325"/>
                    </a:xfrm>
                    <a:prstGeom prst="rect">
                      <a:avLst/>
                    </a:prstGeom>
                    <a:noFill/>
                    <a:ln w="9525">
                      <a:noFill/>
                    </a:ln>
                  </pic:spPr>
                </pic:pic>
              </a:graphicData>
            </a:graphic>
          </wp:inline>
        </w:drawing>
      </w:r>
    </w:p>
    <w:p w14:paraId="2E917118">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EABE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25B2D4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C5B6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2, 4</w:t>
            </w:r>
          </w:p>
        </w:tc>
      </w:tr>
      <w:tr w14:paraId="445CD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E0CF54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29D2F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4, 2</w:t>
            </w:r>
          </w:p>
        </w:tc>
      </w:tr>
      <w:tr w14:paraId="7489C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9EB0E9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5696E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3, 2</w:t>
            </w:r>
          </w:p>
        </w:tc>
      </w:tr>
      <w:tr w14:paraId="68314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270EF7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59B53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2, 3</w:t>
            </w:r>
          </w:p>
        </w:tc>
      </w:tr>
    </w:tbl>
    <w:p w14:paraId="78607CEA">
      <w:pPr>
        <w:pStyle w:val="3"/>
        <w:bidi w:val="0"/>
        <w:rPr>
          <w:rFonts w:hint="eastAsia"/>
          <w:lang w:val="en-US" w:eastAsia="zh-CN"/>
        </w:rPr>
      </w:pPr>
      <w:r>
        <w:rPr>
          <w:rFonts w:hint="eastAsia"/>
          <w:lang w:val="en-US" w:eastAsia="zh-CN"/>
        </w:rPr>
        <w:t>5.3 图的遍历</w:t>
      </w:r>
    </w:p>
    <w:p w14:paraId="7F3667E5">
      <w:pPr>
        <w:pStyle w:val="4"/>
        <w:bidi w:val="0"/>
        <w:rPr>
          <w:rFonts w:hint="eastAsia"/>
          <w:lang w:val="en-US" w:eastAsia="zh-CN"/>
        </w:rPr>
      </w:pPr>
      <w:r>
        <w:rPr>
          <w:rFonts w:hint="eastAsia"/>
          <w:lang w:val="en-US" w:eastAsia="zh-CN"/>
        </w:rPr>
        <w:t>5.3.1 深度优先搜索</w:t>
      </w:r>
    </w:p>
    <w:p w14:paraId="56466859">
      <w:pPr>
        <w:pStyle w:val="5"/>
        <w:keepNext w:val="0"/>
        <w:keepLines w:val="0"/>
        <w:widowControl/>
        <w:suppressLineNumbers w:val="0"/>
        <w:spacing w:before="0" w:beforeAutospacing="0" w:after="0" w:afterAutospacing="0"/>
        <w:ind w:left="0" w:right="0"/>
      </w:pPr>
      <w:r>
        <w:t>2015年真题 第5题</w:t>
      </w:r>
    </w:p>
    <w:p w14:paraId="32154155">
      <w:pPr>
        <w:pStyle w:val="6"/>
        <w:keepNext w:val="0"/>
        <w:keepLines w:val="0"/>
        <w:widowControl/>
        <w:suppressLineNumbers w:val="0"/>
        <w:spacing w:before="0" w:beforeAutospacing="0" w:after="24" w:afterAutospacing="0"/>
        <w:ind w:left="0" w:right="0"/>
      </w:pPr>
      <w:r>
        <w:t>题目</w:t>
      </w:r>
    </w:p>
    <w:p w14:paraId="39EA48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设有向图 G=(V,E)，顶点集 </w:t>
      </w:r>
      <m:oMath>
        <m:r>
          <m:rPr/>
          <m:t>V={</m:t>
        </m:r>
        <m:sSub>
          <m:sSubPr/>
          <m:e>
            <m:r>
              <m:rPr/>
              <m:t>v</m:t>
            </m:r>
          </m:e>
          <m:sub>
            <m:r>
              <m:rPr/>
              <m:t>0</m:t>
            </m:r>
          </m:sub>
        </m:sSub>
        <m:r>
          <m:rPr/>
          <m:t>,</m:t>
        </m:r>
        <m:sSub>
          <m:sSubPr/>
          <m:e>
            <m:r>
              <m:rPr/>
              <m:t>v</m:t>
            </m:r>
          </m:e>
          <m:sub>
            <m:r>
              <m:rPr/>
              <m:t>1</m:t>
            </m:r>
          </m:sub>
        </m:sSub>
        <m:r>
          <m:rPr/>
          <m:t>,</m:t>
        </m:r>
        <m:sSub>
          <m:sSubPr/>
          <m:e>
            <m:r>
              <m:rPr/>
              <m:t>v</m:t>
            </m:r>
          </m:e>
          <m:sub>
            <m:r>
              <m:rPr/>
              <m:t>2</m:t>
            </m:r>
          </m:sub>
        </m:sSub>
        <m:r>
          <m:rPr/>
          <m:t>,</m:t>
        </m:r>
        <m:sSub>
          <m:sSubPr/>
          <m:e>
            <m:r>
              <m:rPr/>
              <m:t>v</m:t>
            </m:r>
          </m:e>
          <m:sub>
            <m:r>
              <m:rPr/>
              <m:t>3</m:t>
            </m:r>
          </m:sub>
        </m:sSub>
        <m:r>
          <m:rPr/>
          <m:t>}</m:t>
        </m:r>
      </m:oMath>
      <w:r>
        <w:rPr>
          <w:rFonts w:ascii="Times New Roman" w:hAnsi="Times New Roman" w:eastAsia="宋体" w:cs="Times New Roman"/>
          <w:kern w:val="0"/>
          <w:sz w:val="24"/>
          <w:szCs w:val="24"/>
          <w:lang w:val="en-US" w:eastAsia="zh-CN" w:bidi="ar"/>
        </w:rPr>
        <w:t xml:space="preserve">，边集 </w:t>
      </w:r>
      <m:oMath>
        <m:r>
          <m:rPr/>
          <m:t>E={&lt;</m:t>
        </m:r>
        <m:sSub>
          <m:sSubPr/>
          <m:e>
            <m:r>
              <m:rPr/>
              <m:t>v</m:t>
            </m:r>
          </m:e>
          <m:sub>
            <m:r>
              <m:rPr/>
              <m:t>0</m:t>
            </m:r>
          </m:sub>
        </m:sSub>
        <m:r>
          <m:rPr/>
          <m:t>,</m:t>
        </m:r>
        <m:sSub>
          <m:sSubPr/>
          <m:e>
            <m:r>
              <m:rPr/>
              <m:t>v</m:t>
            </m:r>
          </m:e>
          <m:sub>
            <m:r>
              <m:rPr/>
              <m:t>1</m:t>
            </m:r>
          </m:sub>
        </m:sSub>
        <m:r>
          <m:rPr/>
          <m:t>&gt;,&lt;</m:t>
        </m:r>
        <m:sSub>
          <m:sSubPr/>
          <m:e>
            <m:r>
              <m:rPr/>
              <m:t>v</m:t>
            </m:r>
          </m:e>
          <m:sub>
            <m:r>
              <m:rPr/>
              <m:t>0</m:t>
            </m:r>
          </m:sub>
        </m:sSub>
        <m:r>
          <m:rPr/>
          <m:t>,</m:t>
        </m:r>
        <m:sSub>
          <m:sSubPr/>
          <m:e>
            <m:r>
              <m:rPr/>
              <m:t>v</m:t>
            </m:r>
          </m:e>
          <m:sub>
            <m:r>
              <m:rPr/>
              <m:t>2</m:t>
            </m:r>
          </m:sub>
        </m:sSub>
        <m:r>
          <m:rPr/>
          <m:t>&gt;,&lt;</m:t>
        </m:r>
        <m:sSub>
          <m:sSubPr/>
          <m:e>
            <m:r>
              <m:rPr/>
              <m:t>v</m:t>
            </m:r>
          </m:e>
          <m:sub>
            <m:r>
              <m:rPr/>
              <m:t>0</m:t>
            </m:r>
          </m:sub>
        </m:sSub>
        <m:r>
          <m:rPr/>
          <m:t>,</m:t>
        </m:r>
        <m:sSub>
          <m:sSubPr/>
          <m:e>
            <m:r>
              <m:rPr/>
              <m:t>v</m:t>
            </m:r>
          </m:e>
          <m:sub>
            <m:r>
              <m:rPr/>
              <m:t>3</m:t>
            </m:r>
          </m:sub>
        </m:sSub>
        <m:r>
          <m:rPr/>
          <m:t>&gt;,&lt;</m:t>
        </m:r>
        <m:sSub>
          <m:sSubPr/>
          <m:e>
            <m:r>
              <m:rPr/>
              <m:t>v</m:t>
            </m:r>
          </m:e>
          <m:sub>
            <m:r>
              <m:rPr/>
              <m:t>1</m:t>
            </m:r>
          </m:sub>
        </m:sSub>
        <m:r>
          <m:rPr/>
          <m:t>,</m:t>
        </m:r>
        <m:sSub>
          <m:sSubPr/>
          <m:e>
            <m:r>
              <m:rPr/>
              <m:t>v</m:t>
            </m:r>
          </m:e>
          <m:sub>
            <m:r>
              <m:rPr/>
              <m:t>3</m:t>
            </m:r>
          </m:sub>
        </m:sSub>
        <m:r>
          <m:rPr/>
          <m:t>&gt;}</m:t>
        </m:r>
      </m:oMath>
      <w:r>
        <w:rPr>
          <w:rFonts w:ascii="Times New Roman" w:hAnsi="Times New Roman" w:eastAsia="宋体" w:cs="Times New Roman"/>
          <w:kern w:val="0"/>
          <w:sz w:val="24"/>
          <w:szCs w:val="24"/>
          <w:lang w:val="en-US" w:eastAsia="zh-CN" w:bidi="ar"/>
        </w:rPr>
        <w:t xml:space="preserve">。若从顶点 </w:t>
      </w:r>
      <m:oMath>
        <m:sSub>
          <m:sSubPr/>
          <m:e>
            <m:r>
              <m:rPr/>
              <m:t>v</m:t>
            </m:r>
          </m:e>
          <m:sub>
            <m:r>
              <m:rPr/>
              <m:t>0</m:t>
            </m:r>
          </m:sub>
        </m:sSub>
      </m:oMath>
      <w:r>
        <w:rPr>
          <w:rFonts w:ascii="Times New Roman" w:hAnsi="Times New Roman" w:eastAsia="宋体" w:cs="Times New Roman"/>
          <w:kern w:val="0"/>
          <w:sz w:val="24"/>
          <w:szCs w:val="24"/>
          <w:lang w:val="en-US" w:eastAsia="zh-CN" w:bidi="ar"/>
        </w:rPr>
        <w:t xml:space="preserve"> 开始对图进行深度优先遍历，则可能得到的不同遍历序列个数是（ ）。</w:t>
      </w:r>
    </w:p>
    <w:p w14:paraId="2BFD8D7A">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A7C2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B5F267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3EE2E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01838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187A1A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DFB92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4700E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766304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04F03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283DC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EE3E24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B4156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bl>
    <w:p w14:paraId="466347A9">
      <w:pPr>
        <w:pStyle w:val="5"/>
        <w:keepNext w:val="0"/>
        <w:keepLines w:val="0"/>
        <w:widowControl/>
        <w:suppressLineNumbers w:val="0"/>
        <w:spacing w:before="0" w:beforeAutospacing="0" w:after="0" w:afterAutospacing="0"/>
        <w:ind w:left="0" w:right="0"/>
      </w:pPr>
      <w:r>
        <w:t>2016年真题 第6题</w:t>
      </w:r>
    </w:p>
    <w:p w14:paraId="4858160E">
      <w:pPr>
        <w:pStyle w:val="6"/>
        <w:keepNext w:val="0"/>
        <w:keepLines w:val="0"/>
        <w:widowControl/>
        <w:suppressLineNumbers w:val="0"/>
        <w:spacing w:before="0" w:beforeAutospacing="0" w:after="24" w:afterAutospacing="0"/>
        <w:ind w:left="0" w:right="0"/>
      </w:pPr>
      <w:r>
        <w:t>题目</w:t>
      </w:r>
    </w:p>
    <w:p w14:paraId="2CE3F6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下列选项中，不是下图深度优先搜索序列的是（ ）</w:t>
      </w:r>
    </w:p>
    <w:p w14:paraId="3A0D6C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095375" cy="1076325"/>
            <wp:effectExtent l="0" t="0" r="1905" b="5715"/>
            <wp:docPr id="95" name="图片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55" descr="IMG_256"/>
                    <pic:cNvPicPr>
                      <a:picLocks noChangeAspect="1"/>
                    </pic:cNvPicPr>
                  </pic:nvPicPr>
                  <pic:blipFill>
                    <a:blip r:embed="rId93"/>
                    <a:stretch>
                      <a:fillRect/>
                    </a:stretch>
                  </pic:blipFill>
                  <pic:spPr>
                    <a:xfrm>
                      <a:off x="0" y="0"/>
                      <a:ext cx="1095375" cy="1076325"/>
                    </a:xfrm>
                    <a:prstGeom prst="rect">
                      <a:avLst/>
                    </a:prstGeom>
                    <a:noFill/>
                    <a:ln w="9525">
                      <a:noFill/>
                    </a:ln>
                  </pic:spPr>
                </pic:pic>
              </a:graphicData>
            </a:graphic>
          </wp:inline>
        </w:drawing>
      </w:r>
    </w:p>
    <w:p w14:paraId="1926E8D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FC87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2B8161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F204F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V</m:t>
                  </m:r>
                </m:e>
                <m:sub>
                  <m:r>
                    <m:rPr/>
                    <m:t>1</m:t>
                  </m:r>
                </m:sub>
              </m:sSub>
              <m:r>
                <m:rPr/>
                <m:t>,</m:t>
              </m:r>
              <m:sSub>
                <m:sSubPr/>
                <m:e>
                  <m:r>
                    <m:rPr/>
                    <m:t>V</m:t>
                  </m:r>
                </m:e>
                <m:sub>
                  <m:r>
                    <m:rPr/>
                    <m:t>5</m:t>
                  </m:r>
                </m:sub>
              </m:sSub>
              <m:r>
                <m:rPr/>
                <m:t>,</m:t>
              </m:r>
              <m:sSub>
                <m:sSubPr/>
                <m:e>
                  <m:r>
                    <m:rPr/>
                    <m:t>V</m:t>
                  </m:r>
                </m:e>
                <m:sub>
                  <m:r>
                    <m:rPr/>
                    <m:t>4</m:t>
                  </m:r>
                </m:sub>
              </m:sSub>
              <m:r>
                <m:rPr/>
                <m:t>,</m:t>
              </m:r>
              <m:sSub>
                <m:sSubPr/>
                <m:e>
                  <m:r>
                    <m:rPr/>
                    <m:t>V</m:t>
                  </m:r>
                </m:e>
                <m:sub>
                  <m:r>
                    <m:rPr/>
                    <m:t>3</m:t>
                  </m:r>
                </m:sub>
              </m:sSub>
              <m:r>
                <m:rPr/>
                <m:t>,</m:t>
              </m:r>
              <m:sSub>
                <m:sSubPr/>
                <m:e>
                  <m:r>
                    <m:rPr/>
                    <m:t>V</m:t>
                  </m:r>
                </m:e>
                <m:sub>
                  <m:r>
                    <m:rPr/>
                    <m:t>2</m:t>
                  </m:r>
                </m:sub>
              </m:sSub>
            </m:oMath>
            <w:r>
              <w:t>​</w:t>
            </w:r>
          </w:p>
        </w:tc>
      </w:tr>
      <w:tr w14:paraId="1156B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5D55A5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F6EB7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V</m:t>
                  </m:r>
                </m:e>
                <m:sub>
                  <m:r>
                    <m:rPr/>
                    <m:t>1</m:t>
                  </m:r>
                </m:sub>
              </m:sSub>
              <m:r>
                <m:rPr/>
                <m:t>,</m:t>
              </m:r>
              <m:sSub>
                <m:sSubPr/>
                <m:e>
                  <m:r>
                    <m:rPr/>
                    <m:t>V</m:t>
                  </m:r>
                </m:e>
                <m:sub>
                  <m:r>
                    <m:rPr/>
                    <m:t>3</m:t>
                  </m:r>
                </m:sub>
              </m:sSub>
              <m:r>
                <m:rPr/>
                <m:t>,</m:t>
              </m:r>
              <m:sSub>
                <m:sSubPr/>
                <m:e>
                  <m:r>
                    <m:rPr/>
                    <m:t>V</m:t>
                  </m:r>
                </m:e>
                <m:sub>
                  <m:r>
                    <m:rPr/>
                    <m:t>2</m:t>
                  </m:r>
                </m:sub>
              </m:sSub>
              <m:r>
                <m:rPr/>
                <m:t>,</m:t>
              </m:r>
              <m:sSub>
                <m:sSubPr/>
                <m:e>
                  <m:r>
                    <m:rPr/>
                    <m:t>V</m:t>
                  </m:r>
                </m:e>
                <m:sub>
                  <m:r>
                    <m:rPr/>
                    <m:t>5</m:t>
                  </m:r>
                </m:sub>
              </m:sSub>
              <m:r>
                <m:rPr/>
                <m:t>,</m:t>
              </m:r>
              <m:sSub>
                <m:sSubPr/>
                <m:e>
                  <m:r>
                    <m:rPr/>
                    <m:t>V</m:t>
                  </m:r>
                </m:e>
                <m:sub>
                  <m:r>
                    <m:rPr/>
                    <m:t>4</m:t>
                  </m:r>
                </m:sub>
              </m:sSub>
            </m:oMath>
            <w:r>
              <w:t>​</w:t>
            </w:r>
          </w:p>
        </w:tc>
      </w:tr>
      <w:tr w14:paraId="0943E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2E0D4B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FB854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V</m:t>
                  </m:r>
                </m:e>
                <m:sub>
                  <m:r>
                    <m:rPr/>
                    <m:t>1</m:t>
                  </m:r>
                </m:sub>
              </m:sSub>
              <m:r>
                <m:rPr/>
                <m:t>,</m:t>
              </m:r>
              <m:sSub>
                <m:sSubPr/>
                <m:e>
                  <m:r>
                    <m:rPr/>
                    <m:t>V</m:t>
                  </m:r>
                </m:e>
                <m:sub>
                  <m:r>
                    <m:rPr/>
                    <m:t>2</m:t>
                  </m:r>
                </m:sub>
              </m:sSub>
              <m:r>
                <m:rPr/>
                <m:t>,</m:t>
              </m:r>
              <m:sSub>
                <m:sSubPr/>
                <m:e>
                  <m:r>
                    <m:rPr/>
                    <m:t>V</m:t>
                  </m:r>
                </m:e>
                <m:sub>
                  <m:r>
                    <m:rPr/>
                    <m:t>5</m:t>
                  </m:r>
                </m:sub>
              </m:sSub>
              <m:r>
                <m:rPr/>
                <m:t>,</m:t>
              </m:r>
              <m:sSub>
                <m:sSubPr/>
                <m:e>
                  <m:r>
                    <m:rPr/>
                    <m:t>V</m:t>
                  </m:r>
                </m:e>
                <m:sub>
                  <m:r>
                    <m:rPr/>
                    <m:t>4</m:t>
                  </m:r>
                </m:sub>
              </m:sSub>
              <m:r>
                <m:rPr/>
                <m:t>,</m:t>
              </m:r>
              <m:sSub>
                <m:sSubPr/>
                <m:e>
                  <m:r>
                    <m:rPr/>
                    <m:t>V</m:t>
                  </m:r>
                </m:e>
                <m:sub>
                  <m:r>
                    <m:rPr/>
                    <m:t>3</m:t>
                  </m:r>
                </m:sub>
              </m:sSub>
            </m:oMath>
            <w:r>
              <w:t>​</w:t>
            </w:r>
          </w:p>
        </w:tc>
      </w:tr>
      <w:tr w14:paraId="49FA3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BADD16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079AC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V</m:t>
                  </m:r>
                </m:e>
                <m:sub>
                  <m:r>
                    <m:rPr/>
                    <m:t>1</m:t>
                  </m:r>
                </m:sub>
              </m:sSub>
              <m:r>
                <m:rPr/>
                <m:t>,</m:t>
              </m:r>
              <m:sSub>
                <m:sSubPr/>
                <m:e>
                  <m:r>
                    <m:rPr/>
                    <m:t>V</m:t>
                  </m:r>
                </m:e>
                <m:sub>
                  <m:r>
                    <m:rPr/>
                    <m:t>2</m:t>
                  </m:r>
                </m:sub>
              </m:sSub>
              <m:r>
                <m:rPr/>
                <m:t>,</m:t>
              </m:r>
              <m:sSub>
                <m:sSubPr/>
                <m:e>
                  <m:r>
                    <m:rPr/>
                    <m:t>V</m:t>
                  </m:r>
                </m:e>
                <m:sub>
                  <m:r>
                    <m:rPr/>
                    <m:t>3</m:t>
                  </m:r>
                </m:sub>
              </m:sSub>
              <m:r>
                <m:rPr/>
                <m:t>,</m:t>
              </m:r>
              <m:sSub>
                <m:sSubPr/>
                <m:e>
                  <m:r>
                    <m:rPr/>
                    <m:t>V</m:t>
                  </m:r>
                </m:e>
                <m:sub>
                  <m:r>
                    <m:rPr/>
                    <m:t>4</m:t>
                  </m:r>
                </m:sub>
              </m:sSub>
              <m:r>
                <m:rPr/>
                <m:t>,</m:t>
              </m:r>
              <m:sSub>
                <m:sSubPr/>
                <m:e>
                  <m:r>
                    <m:rPr/>
                    <m:t>V</m:t>
                  </m:r>
                </m:e>
                <m:sub>
                  <m:r>
                    <m:rPr/>
                    <m:t>5</m:t>
                  </m:r>
                </m:sub>
              </m:sSub>
            </m:oMath>
            <w:r>
              <w:t>​</w:t>
            </w:r>
          </w:p>
        </w:tc>
      </w:tr>
    </w:tbl>
    <w:p w14:paraId="5D0E8A54">
      <w:pPr>
        <w:pStyle w:val="4"/>
        <w:bidi w:val="0"/>
        <w:rPr>
          <w:rFonts w:hint="eastAsia"/>
          <w:lang w:val="en-US" w:eastAsia="zh-CN"/>
        </w:rPr>
      </w:pPr>
      <w:r>
        <w:rPr>
          <w:rFonts w:hint="eastAsia"/>
          <w:lang w:val="en-US" w:eastAsia="zh-CN"/>
        </w:rPr>
        <w:t>5.3.2 广度优先搜索</w:t>
      </w:r>
    </w:p>
    <w:p w14:paraId="2F643B00">
      <w:pPr>
        <w:pStyle w:val="5"/>
        <w:keepNext w:val="0"/>
        <w:keepLines w:val="0"/>
        <w:widowControl/>
        <w:suppressLineNumbers w:val="0"/>
        <w:spacing w:before="0" w:beforeAutospacing="0" w:after="0" w:afterAutospacing="0"/>
        <w:ind w:left="0" w:right="0"/>
      </w:pPr>
      <w:r>
        <w:t>2012年真题 第5题</w:t>
      </w:r>
    </w:p>
    <w:p w14:paraId="2F7D083D">
      <w:pPr>
        <w:pStyle w:val="6"/>
        <w:keepNext w:val="0"/>
        <w:keepLines w:val="0"/>
        <w:widowControl/>
        <w:suppressLineNumbers w:val="0"/>
        <w:spacing w:before="0" w:beforeAutospacing="0" w:after="24" w:afterAutospacing="0"/>
        <w:ind w:left="0" w:right="0"/>
      </w:pPr>
      <w:r>
        <w:t>题目</w:t>
      </w:r>
    </w:p>
    <w:p w14:paraId="5B9FAB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对有 n 个结点、e 条边且使用邻接表存储的有向图进行广度优先遍历，其算法时间复杂度是（ ）。</w:t>
      </w:r>
    </w:p>
    <w:p w14:paraId="7CBEB719">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C20C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F316F1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FB978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5E2CF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ABA597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13BBD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O(e)</m:t>
              </m:r>
            </m:oMath>
            <w:r>
              <w:t>​</w:t>
            </w:r>
          </w:p>
        </w:tc>
      </w:tr>
      <w:tr w14:paraId="6C448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159BFA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A46DC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O(n+e)</m:t>
              </m:r>
            </m:oMath>
            <w:r>
              <w:t>​</w:t>
            </w:r>
          </w:p>
        </w:tc>
      </w:tr>
      <w:tr w14:paraId="2A10F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00C5C0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22682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O(n×e)</m:t>
              </m:r>
            </m:oMath>
            <w:r>
              <w:t>​</w:t>
            </w:r>
          </w:p>
        </w:tc>
      </w:tr>
    </w:tbl>
    <w:p w14:paraId="1263E996">
      <w:pPr>
        <w:pStyle w:val="5"/>
        <w:keepNext w:val="0"/>
        <w:keepLines w:val="0"/>
        <w:widowControl/>
        <w:suppressLineNumbers w:val="0"/>
        <w:spacing w:before="0" w:beforeAutospacing="0" w:after="0" w:afterAutospacing="0"/>
        <w:ind w:left="0" w:right="0"/>
      </w:pPr>
      <w:r>
        <w:t>2013年真题 第8题</w:t>
      </w:r>
    </w:p>
    <w:p w14:paraId="26D724F7">
      <w:pPr>
        <w:pStyle w:val="6"/>
        <w:keepNext w:val="0"/>
        <w:keepLines w:val="0"/>
        <w:widowControl/>
        <w:suppressLineNumbers w:val="0"/>
        <w:spacing w:before="0" w:beforeAutospacing="0" w:after="24" w:afterAutospacing="0"/>
        <w:ind w:left="0" w:right="0"/>
      </w:pPr>
      <w:r>
        <w:t>题目</w:t>
      </w:r>
    </w:p>
    <w:p w14:paraId="72DA10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若对如下无向图进行遍历，则下列选项中，不是广度优先遍历序列的是 ( )</w:t>
      </w:r>
    </w:p>
    <w:p w14:paraId="6FB4A2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543050" cy="1076325"/>
            <wp:effectExtent l="0" t="0" r="11430" b="5715"/>
            <wp:docPr id="97" name="图片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57" descr="IMG_256"/>
                    <pic:cNvPicPr>
                      <a:picLocks noChangeAspect="1"/>
                    </pic:cNvPicPr>
                  </pic:nvPicPr>
                  <pic:blipFill>
                    <a:blip r:embed="rId95"/>
                    <a:stretch>
                      <a:fillRect/>
                    </a:stretch>
                  </pic:blipFill>
                  <pic:spPr>
                    <a:xfrm>
                      <a:off x="0" y="0"/>
                      <a:ext cx="1543050" cy="1076325"/>
                    </a:xfrm>
                    <a:prstGeom prst="rect">
                      <a:avLst/>
                    </a:prstGeom>
                    <a:noFill/>
                    <a:ln w="9525">
                      <a:noFill/>
                    </a:ln>
                  </pic:spPr>
                </pic:pic>
              </a:graphicData>
            </a:graphic>
          </wp:inline>
        </w:drawing>
      </w:r>
    </w:p>
    <w:p w14:paraId="7C0DD8A8">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70AC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7634B0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76EF0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h, c, a, b, d, e, g, f</w:t>
            </w:r>
          </w:p>
        </w:tc>
      </w:tr>
      <w:tr w14:paraId="3C33D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E5526A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629B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e, a, f, g, b, h, c, d</w:t>
            </w:r>
          </w:p>
        </w:tc>
      </w:tr>
      <w:tr w14:paraId="4B0AC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2D0148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FFBB4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 b, c, a, h, e, f, g</w:t>
            </w:r>
          </w:p>
        </w:tc>
      </w:tr>
      <w:tr w14:paraId="0F3D9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E4873B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02A25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 b, c, d, h, e, f, g</w:t>
            </w:r>
          </w:p>
        </w:tc>
      </w:tr>
    </w:tbl>
    <w:p w14:paraId="5CEF0918">
      <w:pPr>
        <w:pStyle w:val="3"/>
        <w:bidi w:val="0"/>
        <w:rPr>
          <w:rFonts w:hint="eastAsia"/>
          <w:lang w:val="en-US" w:eastAsia="zh-CN"/>
        </w:rPr>
      </w:pPr>
      <w:r>
        <w:rPr>
          <w:rFonts w:hint="eastAsia"/>
          <w:lang w:val="en-US" w:eastAsia="zh-CN"/>
        </w:rPr>
        <w:t>5.4 最小生成树</w:t>
      </w:r>
    </w:p>
    <w:p w14:paraId="2B8CFB35">
      <w:pPr>
        <w:pStyle w:val="4"/>
        <w:keepNext w:val="0"/>
        <w:keepLines w:val="0"/>
        <w:widowControl/>
        <w:suppressLineNumbers w:val="0"/>
        <w:spacing w:before="0" w:beforeAutospacing="0" w:after="0" w:afterAutospacing="0"/>
        <w:ind w:left="0" w:right="0"/>
      </w:pPr>
      <w:r>
        <w:t>2020年真题 第7题</w:t>
      </w:r>
    </w:p>
    <w:p w14:paraId="67B5938B">
      <w:pPr>
        <w:pStyle w:val="5"/>
        <w:keepNext w:val="0"/>
        <w:keepLines w:val="0"/>
        <w:widowControl/>
        <w:suppressLineNumbers w:val="0"/>
        <w:spacing w:before="0" w:beforeAutospacing="0" w:after="24" w:afterAutospacing="0"/>
        <w:ind w:left="0" w:right="0"/>
      </w:pPr>
      <w:r>
        <w:t>题目</w:t>
      </w:r>
    </w:p>
    <w:p w14:paraId="37BF68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已知无向图 G 如下所示，使用克鲁斯卡尔（Kruskal）算法求图 G 的最小生成树，加入到最小生成树中的边依次是（ ）。</w:t>
      </w:r>
    </w:p>
    <w:p w14:paraId="5B76B6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047875" cy="1076325"/>
            <wp:effectExtent l="0" t="0" r="9525" b="5715"/>
            <wp:docPr id="98" name="图片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9" descr="IMG_256"/>
                    <pic:cNvPicPr>
                      <a:picLocks noChangeAspect="1"/>
                    </pic:cNvPicPr>
                  </pic:nvPicPr>
                  <pic:blipFill>
                    <a:blip r:embed="rId97"/>
                    <a:stretch>
                      <a:fillRect/>
                    </a:stretch>
                  </pic:blipFill>
                  <pic:spPr>
                    <a:xfrm>
                      <a:off x="0" y="0"/>
                      <a:ext cx="2047875" cy="1076325"/>
                    </a:xfrm>
                    <a:prstGeom prst="rect">
                      <a:avLst/>
                    </a:prstGeom>
                    <a:noFill/>
                    <a:ln w="9525">
                      <a:noFill/>
                    </a:ln>
                  </pic:spPr>
                </pic:pic>
              </a:graphicData>
            </a:graphic>
          </wp:inline>
        </w:drawing>
      </w:r>
    </w:p>
    <w:p w14:paraId="02245075">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00D6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F141B1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A5A90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(b,f) (b,d) (a,e) (c,e) (b,e)</w:t>
            </w:r>
          </w:p>
        </w:tc>
      </w:tr>
      <w:tr w14:paraId="11F74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56A0C8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3C9C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(b,f) (b,d) (b,e) (a,e) (e,c)</w:t>
            </w:r>
          </w:p>
        </w:tc>
      </w:tr>
      <w:tr w14:paraId="6168B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E012E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3CBF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(a,e) (b,e) (c,e) (b,d) (b,f)</w:t>
            </w:r>
          </w:p>
        </w:tc>
      </w:tr>
      <w:tr w14:paraId="67226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9594F1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5FDE1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(a,e) (c,e) (b,e) (b,f) (b,d)</w:t>
            </w:r>
          </w:p>
        </w:tc>
      </w:tr>
    </w:tbl>
    <w:p w14:paraId="7FC119D2">
      <w:pPr>
        <w:pStyle w:val="4"/>
        <w:keepNext w:val="0"/>
        <w:keepLines w:val="0"/>
        <w:widowControl/>
        <w:suppressLineNumbers w:val="0"/>
        <w:spacing w:before="0" w:beforeAutospacing="0" w:after="0" w:afterAutospacing="0"/>
        <w:ind w:left="0" w:right="0"/>
      </w:pPr>
      <w:r>
        <w:t>2012年真题 第8题</w:t>
      </w:r>
    </w:p>
    <w:p w14:paraId="7F6CCFE8">
      <w:pPr>
        <w:pStyle w:val="5"/>
        <w:keepNext w:val="0"/>
        <w:keepLines w:val="0"/>
        <w:widowControl/>
        <w:suppressLineNumbers w:val="0"/>
        <w:spacing w:before="0" w:beforeAutospacing="0" w:after="24" w:afterAutospacing="0"/>
        <w:ind w:left="0" w:right="0"/>
      </w:pPr>
      <w:r>
        <w:t>题目</w:t>
      </w:r>
    </w:p>
    <w:p w14:paraId="29FE49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下列关于最小生成树的叙述中，正确的是（ ）。</w:t>
      </w:r>
    </w:p>
    <w:p w14:paraId="72642A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最小生成树的代价唯一</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所有权值最小的边一定会出现在所有的最小生成树中</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使用普里姆（Prim）算法从不同顶点开始得到的最小生成树一定相同</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IV. 使用普里姆算法和克鲁斯卡尔（Kruskal）算法得到的最小生成树总不相同</w:t>
      </w:r>
    </w:p>
    <w:p w14:paraId="383179B9">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FCCC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0248FC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32219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w:t>
            </w:r>
          </w:p>
        </w:tc>
      </w:tr>
      <w:tr w14:paraId="0E1C1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F7C83F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94235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w:t>
            </w:r>
          </w:p>
        </w:tc>
      </w:tr>
      <w:tr w14:paraId="1EC3C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9AC87D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4C271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w:t>
            </w:r>
          </w:p>
        </w:tc>
      </w:tr>
      <w:tr w14:paraId="0C5B2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B5EC85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9342B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II、IV</w:t>
            </w:r>
          </w:p>
        </w:tc>
      </w:tr>
    </w:tbl>
    <w:p w14:paraId="02D89362">
      <w:pPr>
        <w:pStyle w:val="4"/>
        <w:keepNext w:val="0"/>
        <w:keepLines w:val="0"/>
        <w:widowControl/>
        <w:suppressLineNumbers w:val="0"/>
        <w:spacing w:before="0" w:beforeAutospacing="0" w:after="0" w:afterAutospacing="0"/>
        <w:ind w:left="0" w:right="0"/>
      </w:pPr>
      <w:r>
        <w:t>2015年真题 第6题</w:t>
      </w:r>
    </w:p>
    <w:p w14:paraId="4328067F">
      <w:pPr>
        <w:pStyle w:val="5"/>
        <w:keepNext w:val="0"/>
        <w:keepLines w:val="0"/>
        <w:widowControl/>
        <w:suppressLineNumbers w:val="0"/>
        <w:spacing w:before="0" w:beforeAutospacing="0" w:after="24" w:afterAutospacing="0"/>
        <w:ind w:left="0" w:right="0"/>
      </w:pPr>
      <w:r>
        <w:t>题目</w:t>
      </w:r>
    </w:p>
    <w:p w14:paraId="4B0B42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求下面带权图的最小（代价）生成树时，可能是克鲁斯卡（Kruskal）算法第 2 次选中但不是普里姆（Prim）算法（从 </w:t>
      </w:r>
      <m:oMath>
        <m:sSub>
          <m:sSubPr/>
          <m:e>
            <m:r>
              <m:rPr/>
              <m:t>V</m:t>
            </m:r>
          </m:e>
          <m:sub>
            <m:r>
              <m:rPr/>
              <m:t>4</m:t>
            </m:r>
          </m:sub>
        </m:sSub>
      </m:oMath>
      <w:r>
        <w:rPr>
          <w:rFonts w:ascii="Times New Roman" w:hAnsi="Times New Roman" w:eastAsia="宋体" w:cs="Times New Roman"/>
          <w:kern w:val="0"/>
          <w:sz w:val="24"/>
          <w:szCs w:val="24"/>
          <w:lang w:val="en-US" w:eastAsia="zh-CN" w:bidi="ar"/>
        </w:rPr>
        <w:t xml:space="preserve"> 开始）第 2 次选中的边是（ ）。</w:t>
      </w:r>
    </w:p>
    <w:p w14:paraId="5ABC4E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343025" cy="1076325"/>
            <wp:effectExtent l="0" t="0" r="13335" b="5715"/>
            <wp:docPr id="101" name="图片 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2" descr="IMG_256"/>
                    <pic:cNvPicPr>
                      <a:picLocks noChangeAspect="1"/>
                    </pic:cNvPicPr>
                  </pic:nvPicPr>
                  <pic:blipFill>
                    <a:blip r:embed="rId100"/>
                    <a:stretch>
                      <a:fillRect/>
                    </a:stretch>
                  </pic:blipFill>
                  <pic:spPr>
                    <a:xfrm>
                      <a:off x="0" y="0"/>
                      <a:ext cx="1343025" cy="1076325"/>
                    </a:xfrm>
                    <a:prstGeom prst="rect">
                      <a:avLst/>
                    </a:prstGeom>
                    <a:noFill/>
                    <a:ln w="9525">
                      <a:noFill/>
                    </a:ln>
                  </pic:spPr>
                </pic:pic>
              </a:graphicData>
            </a:graphic>
          </wp:inline>
        </w:drawing>
      </w:r>
    </w:p>
    <w:p w14:paraId="432DB6EF">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96DF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9B5963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FC34D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(V1, V3)</w:t>
            </w:r>
          </w:p>
        </w:tc>
      </w:tr>
      <w:tr w14:paraId="17F3F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7D98E4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8FDEC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(V1, V4)</w:t>
            </w:r>
          </w:p>
        </w:tc>
      </w:tr>
      <w:tr w14:paraId="0991D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151053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04347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(V2, V3)</w:t>
            </w:r>
          </w:p>
        </w:tc>
      </w:tr>
      <w:tr w14:paraId="03557A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3FBDFF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3B3A0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(V3, V4)</w:t>
            </w:r>
          </w:p>
        </w:tc>
      </w:tr>
    </w:tbl>
    <w:p w14:paraId="35A51FEA">
      <w:pPr>
        <w:pStyle w:val="4"/>
        <w:keepNext w:val="0"/>
        <w:keepLines w:val="0"/>
        <w:widowControl/>
        <w:suppressLineNumbers w:val="0"/>
        <w:spacing w:before="0" w:beforeAutospacing="0" w:after="0" w:afterAutospacing="0"/>
        <w:ind w:left="0" w:right="0"/>
      </w:pPr>
      <w:r>
        <w:t>2023年真题 第6题</w:t>
      </w:r>
    </w:p>
    <w:p w14:paraId="29B6D0C3">
      <w:pPr>
        <w:pStyle w:val="5"/>
        <w:keepNext w:val="0"/>
        <w:keepLines w:val="0"/>
        <w:widowControl/>
        <w:suppressLineNumbers w:val="0"/>
        <w:spacing w:before="0" w:beforeAutospacing="0" w:after="24" w:afterAutospacing="0"/>
        <w:ind w:left="0" w:right="0"/>
      </w:pPr>
      <w:r>
        <w:t>题目</w:t>
      </w:r>
    </w:p>
    <w:p w14:paraId="56056E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已知无向连通图 G 中各边的权值均为 1，下列算法中，一定能够求出图 G 中从某顶点到其余各个顶点最短路径的是（）。</w:t>
      </w:r>
    </w:p>
    <w:p w14:paraId="5272A5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普利姆算法</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克鲁斯卡尔算法</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图的广度优先搜索</w:t>
      </w:r>
    </w:p>
    <w:p w14:paraId="2B0B488E">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9ADB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877F4B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95359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w:t>
            </w:r>
          </w:p>
        </w:tc>
      </w:tr>
      <w:tr w14:paraId="0DE15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C82E8F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DE294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15C21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5F7A2B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21E09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 和 I</w:t>
            </w:r>
          </w:p>
        </w:tc>
      </w:tr>
      <w:tr w14:paraId="182E4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BE2B2D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50A3E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II, III</w:t>
            </w:r>
          </w:p>
        </w:tc>
      </w:tr>
    </w:tbl>
    <w:p w14:paraId="1B721934">
      <w:pPr>
        <w:pStyle w:val="4"/>
        <w:keepNext w:val="0"/>
        <w:keepLines w:val="0"/>
        <w:widowControl/>
        <w:suppressLineNumbers w:val="0"/>
        <w:spacing w:before="0" w:beforeAutospacing="0" w:after="0" w:afterAutospacing="0"/>
        <w:ind w:left="0" w:right="0"/>
      </w:pPr>
      <w:r>
        <w:t>2017年真题 第42题</w:t>
      </w:r>
    </w:p>
    <w:p w14:paraId="095C3A93">
      <w:pPr>
        <w:pStyle w:val="5"/>
        <w:keepNext w:val="0"/>
        <w:keepLines w:val="0"/>
        <w:widowControl/>
        <w:suppressLineNumbers w:val="0"/>
        <w:spacing w:before="0" w:beforeAutospacing="0" w:after="24" w:afterAutospacing="0"/>
        <w:ind w:left="0" w:right="0"/>
      </w:pPr>
      <w:r>
        <w:t>题目</w:t>
      </w:r>
    </w:p>
    <w:p w14:paraId="4FF2AC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使用 Prim（普里姆）算法求带权连通图的最小（代价）生成树（MST）。请回答下列问题。</w:t>
      </w:r>
    </w:p>
    <w:p w14:paraId="7C3A04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对下列图 G，从顶点 A 开始求 G 的 MST，依次给出按算法选出的边。</w:t>
      </w:r>
    </w:p>
    <w:p w14:paraId="0576E8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095375" cy="1076325"/>
            <wp:effectExtent l="0" t="0" r="1905" b="5715"/>
            <wp:docPr id="104" name="图片 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5" descr="IMG_256"/>
                    <pic:cNvPicPr>
                      <a:picLocks noChangeAspect="1"/>
                    </pic:cNvPicPr>
                  </pic:nvPicPr>
                  <pic:blipFill>
                    <a:blip r:embed="rId103"/>
                    <a:stretch>
                      <a:fillRect/>
                    </a:stretch>
                  </pic:blipFill>
                  <pic:spPr>
                    <a:xfrm>
                      <a:off x="0" y="0"/>
                      <a:ext cx="1095375" cy="1076325"/>
                    </a:xfrm>
                    <a:prstGeom prst="rect">
                      <a:avLst/>
                    </a:prstGeom>
                    <a:noFill/>
                    <a:ln w="9525">
                      <a:noFill/>
                    </a:ln>
                  </pic:spPr>
                </pic:pic>
              </a:graphicData>
            </a:graphic>
          </wp:inline>
        </w:drawing>
      </w:r>
    </w:p>
    <w:p w14:paraId="7FC347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图 G 的 MST 是唯一的吗？</w:t>
      </w:r>
    </w:p>
    <w:p w14:paraId="58BFE5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对任意的带权连通图，满足什么条件时，其 MST 是唯一的？</w:t>
      </w:r>
    </w:p>
    <w:p w14:paraId="543EBBB3">
      <w:pPr>
        <w:pStyle w:val="4"/>
        <w:keepNext w:val="0"/>
        <w:keepLines w:val="0"/>
        <w:widowControl/>
        <w:suppressLineNumbers w:val="0"/>
        <w:spacing w:before="0" w:beforeAutospacing="0" w:after="0" w:afterAutospacing="0"/>
        <w:ind w:left="0" w:right="0"/>
      </w:pPr>
      <w:r>
        <w:t>2018年真题 第42题</w:t>
      </w:r>
    </w:p>
    <w:p w14:paraId="0851F3A7">
      <w:pPr>
        <w:pStyle w:val="5"/>
        <w:keepNext w:val="0"/>
        <w:keepLines w:val="0"/>
        <w:widowControl/>
        <w:suppressLineNumbers w:val="0"/>
        <w:spacing w:before="0" w:beforeAutospacing="0" w:after="24" w:afterAutospacing="0"/>
        <w:ind w:left="0" w:right="0"/>
      </w:pPr>
      <w:r>
        <w:t>题目</w:t>
      </w:r>
    </w:p>
    <w:p w14:paraId="3A7102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拟建设一个光通信骨干网络连通 BJ、CS、XA、QD、JN、NJ、TL 和 WH 等 8 个城市，题 42 图中无向边上的权值表示两个城市间备选光缆的铺设费用。</w:t>
      </w:r>
    </w:p>
    <w:p w14:paraId="13F81C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343025" cy="1076325"/>
            <wp:effectExtent l="0" t="0" r="13335" b="5715"/>
            <wp:docPr id="107" name="图片 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67" descr="IMG_256"/>
                    <pic:cNvPicPr>
                      <a:picLocks noChangeAspect="1"/>
                    </pic:cNvPicPr>
                  </pic:nvPicPr>
                  <pic:blipFill>
                    <a:blip r:embed="rId105"/>
                    <a:stretch>
                      <a:fillRect/>
                    </a:stretch>
                  </pic:blipFill>
                  <pic:spPr>
                    <a:xfrm>
                      <a:off x="0" y="0"/>
                      <a:ext cx="1343025" cy="1076325"/>
                    </a:xfrm>
                    <a:prstGeom prst="rect">
                      <a:avLst/>
                    </a:prstGeom>
                    <a:noFill/>
                    <a:ln w="9525">
                      <a:noFill/>
                    </a:ln>
                  </pic:spPr>
                </pic:pic>
              </a:graphicData>
            </a:graphic>
          </wp:inline>
        </w:drawing>
      </w:r>
    </w:p>
    <w:p w14:paraId="3239DB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请回答下列问题。</w:t>
      </w:r>
    </w:p>
    <w:p w14:paraId="292054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仅从铺设费用角度出发，给出所有可能的</w:t>
      </w:r>
      <w:r>
        <w:rPr>
          <w:rStyle w:val="15"/>
          <w:rFonts w:ascii="Times New Roman" w:hAnsi="Times New Roman" w:eastAsia="宋体" w:cs="Times New Roman"/>
          <w:kern w:val="0"/>
          <w:sz w:val="24"/>
          <w:szCs w:val="24"/>
          <w:lang w:val="en-US" w:eastAsia="zh-CN" w:bidi="ar"/>
        </w:rPr>
        <w:t>最经济</w:t>
      </w:r>
      <w:r>
        <w:rPr>
          <w:rFonts w:ascii="Times New Roman" w:hAnsi="Times New Roman" w:eastAsia="宋体" w:cs="Times New Roman"/>
          <w:kern w:val="0"/>
          <w:sz w:val="24"/>
          <w:szCs w:val="24"/>
          <w:lang w:val="en-US" w:eastAsia="zh-CN" w:bidi="ar"/>
        </w:rPr>
        <w:t>的光缆铺设方案（用带权图表示），并计算相应方案的总费用。</w:t>
      </w:r>
    </w:p>
    <w:p w14:paraId="050ABD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题 42 图可采用图的哪一种存储结构？给出求解问题 (1) 所使用的算法名称。</w:t>
      </w:r>
    </w:p>
    <w:p w14:paraId="54CAA2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假设每个城市采用一个路由器按 (1) 中得到的最经济方案组网，主机 H1 直接连接在 TL 的路由器上，主机 H2 直接连接在 BJ 的路由器上。若 H1 向 H2 发送一个 TTL=5 的 IP 分组，则 H2 是否可以收到该 IP 分组？</w:t>
      </w:r>
    </w:p>
    <w:p w14:paraId="7B0A1D53">
      <w:pPr>
        <w:pStyle w:val="3"/>
        <w:bidi w:val="0"/>
        <w:rPr>
          <w:rFonts w:hint="eastAsia"/>
          <w:lang w:val="en-US" w:eastAsia="zh-CN"/>
        </w:rPr>
      </w:pPr>
      <w:r>
        <w:rPr>
          <w:rFonts w:hint="eastAsia"/>
          <w:lang w:val="en-US" w:eastAsia="zh-CN"/>
        </w:rPr>
        <w:t>5.5 最短路径</w:t>
      </w:r>
    </w:p>
    <w:p w14:paraId="0F296B53">
      <w:pPr>
        <w:pStyle w:val="4"/>
        <w:keepNext w:val="0"/>
        <w:keepLines w:val="0"/>
        <w:widowControl/>
        <w:suppressLineNumbers w:val="0"/>
        <w:spacing w:before="0" w:beforeAutospacing="0" w:after="0" w:afterAutospacing="0"/>
        <w:ind w:left="0" w:right="0"/>
      </w:pPr>
      <w:r>
        <w:t>2012年真题 第7题</w:t>
      </w:r>
    </w:p>
    <w:p w14:paraId="6C0813DC">
      <w:pPr>
        <w:pStyle w:val="5"/>
        <w:keepNext w:val="0"/>
        <w:keepLines w:val="0"/>
        <w:widowControl/>
        <w:suppressLineNumbers w:val="0"/>
        <w:spacing w:before="0" w:beforeAutospacing="0" w:after="24" w:afterAutospacing="0"/>
        <w:ind w:left="0" w:right="0"/>
      </w:pPr>
      <w:r>
        <w:t>题目</w:t>
      </w:r>
    </w:p>
    <w:p w14:paraId="28FC9E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对如下有向带权图，若采用迪杰斯特拉（Dijkstra）算法求从源点 a 到其他各顶点的最短路径，则得到的第一条最短路径的目标顶点是 b，第二条最短路径的目标顶点是 c，后续得到的其余最短路径的目标顶点依次是（ ）。</w:t>
      </w:r>
    </w:p>
    <w:p w14:paraId="246200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133600" cy="1076325"/>
            <wp:effectExtent l="0" t="0" r="0" b="5715"/>
            <wp:docPr id="108" name="图片 6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69" descr="IMG_256"/>
                    <pic:cNvPicPr>
                      <a:picLocks noChangeAspect="1"/>
                    </pic:cNvPicPr>
                  </pic:nvPicPr>
                  <pic:blipFill>
                    <a:blip r:embed="rId107"/>
                    <a:stretch>
                      <a:fillRect/>
                    </a:stretch>
                  </pic:blipFill>
                  <pic:spPr>
                    <a:xfrm>
                      <a:off x="0" y="0"/>
                      <a:ext cx="2133600" cy="1076325"/>
                    </a:xfrm>
                    <a:prstGeom prst="rect">
                      <a:avLst/>
                    </a:prstGeom>
                    <a:noFill/>
                    <a:ln w="9525">
                      <a:noFill/>
                    </a:ln>
                  </pic:spPr>
                </pic:pic>
              </a:graphicData>
            </a:graphic>
          </wp:inline>
        </w:drawing>
      </w:r>
    </w:p>
    <w:p w14:paraId="4B0292A2">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455E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6A3148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0229D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 e, f</w:t>
            </w:r>
          </w:p>
        </w:tc>
      </w:tr>
      <w:tr w14:paraId="3701A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FABD21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7FC47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e, d, f</w:t>
            </w:r>
          </w:p>
        </w:tc>
      </w:tr>
      <w:tr w14:paraId="744942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98BDDE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1CF6E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f, d, e</w:t>
            </w:r>
          </w:p>
        </w:tc>
      </w:tr>
      <w:tr w14:paraId="2527A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2294EE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582DD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f, e, d</w:t>
            </w:r>
          </w:p>
        </w:tc>
      </w:tr>
    </w:tbl>
    <w:p w14:paraId="1E3488C8">
      <w:pPr>
        <w:pStyle w:val="4"/>
        <w:keepNext w:val="0"/>
        <w:keepLines w:val="0"/>
        <w:widowControl/>
        <w:suppressLineNumbers w:val="0"/>
        <w:spacing w:before="0" w:beforeAutospacing="0" w:after="0" w:afterAutospacing="0"/>
        <w:ind w:left="0" w:right="0"/>
      </w:pPr>
      <w:r>
        <w:t>2016年真题 第8题</w:t>
      </w:r>
    </w:p>
    <w:p w14:paraId="5B9F997A">
      <w:pPr>
        <w:pStyle w:val="5"/>
        <w:keepNext w:val="0"/>
        <w:keepLines w:val="0"/>
        <w:widowControl/>
        <w:suppressLineNumbers w:val="0"/>
        <w:spacing w:before="0" w:beforeAutospacing="0" w:after="24" w:afterAutospacing="0"/>
        <w:ind w:left="0" w:right="0"/>
      </w:pPr>
      <w:r>
        <w:t>题目</w:t>
      </w:r>
    </w:p>
    <w:p w14:paraId="185EA8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使用迪杰斯特拉（Dijkstra）算法求下图中从顶点 1 到其他各顶点的最短路径，依次得到的各最短路径的目标顶点是（ ）。</w:t>
      </w:r>
    </w:p>
    <w:p w14:paraId="1F9A5E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438400" cy="1076325"/>
            <wp:effectExtent l="0" t="0" r="0" b="5715"/>
            <wp:docPr id="110" name="图片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71" descr="IMG_256"/>
                    <pic:cNvPicPr>
                      <a:picLocks noChangeAspect="1"/>
                    </pic:cNvPicPr>
                  </pic:nvPicPr>
                  <pic:blipFill>
                    <a:blip r:embed="rId109"/>
                    <a:stretch>
                      <a:fillRect/>
                    </a:stretch>
                  </pic:blipFill>
                  <pic:spPr>
                    <a:xfrm>
                      <a:off x="0" y="0"/>
                      <a:ext cx="2438400" cy="1076325"/>
                    </a:xfrm>
                    <a:prstGeom prst="rect">
                      <a:avLst/>
                    </a:prstGeom>
                    <a:noFill/>
                    <a:ln w="9525">
                      <a:noFill/>
                    </a:ln>
                  </pic:spPr>
                </pic:pic>
              </a:graphicData>
            </a:graphic>
          </wp:inline>
        </w:drawing>
      </w:r>
    </w:p>
    <w:p w14:paraId="553749BC">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2C08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CD4A4B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ED4AF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5, 2, 3, 4, 6</w:t>
            </w:r>
          </w:p>
        </w:tc>
      </w:tr>
      <w:tr w14:paraId="474A8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E08390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0DC81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5, 2, 3, 6, 4</w:t>
            </w:r>
          </w:p>
        </w:tc>
      </w:tr>
      <w:tr w14:paraId="14198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500B6E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64DA9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5, 2, 4, 3, 6</w:t>
            </w:r>
          </w:p>
        </w:tc>
      </w:tr>
      <w:tr w14:paraId="61588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F4E75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3EAFC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5, 2, 6, 3, 4</w:t>
            </w:r>
          </w:p>
        </w:tc>
      </w:tr>
    </w:tbl>
    <w:p w14:paraId="797D0E53">
      <w:pPr>
        <w:pStyle w:val="4"/>
        <w:keepNext w:val="0"/>
        <w:keepLines w:val="0"/>
        <w:widowControl/>
        <w:suppressLineNumbers w:val="0"/>
        <w:spacing w:before="0" w:beforeAutospacing="0" w:after="0" w:afterAutospacing="0"/>
        <w:ind w:left="0" w:right="0"/>
      </w:pPr>
      <w:r>
        <w:t>2021年真题 第8题</w:t>
      </w:r>
    </w:p>
    <w:p w14:paraId="523B1B85">
      <w:pPr>
        <w:pStyle w:val="5"/>
        <w:keepNext w:val="0"/>
        <w:keepLines w:val="0"/>
        <w:widowControl/>
        <w:suppressLineNumbers w:val="0"/>
        <w:spacing w:before="0" w:beforeAutospacing="0" w:after="24" w:afterAutospacing="0"/>
        <w:ind w:left="0" w:right="0"/>
      </w:pPr>
      <w:r>
        <w:t>题目</w:t>
      </w:r>
    </w:p>
    <w:p w14:paraId="6D7F59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使用 Dijkstra 算法求下图中从顶点 1 到其余各顶点的最短路径，将当前找到的从顶点 1 到顶点 2, 3, 4, 5 的最短路径长度保存在数组 </w:t>
      </w:r>
      <w:r>
        <w:rPr>
          <w:rStyle w:val="16"/>
          <w:rFonts w:ascii="Times New Roman" w:hAnsi="Times New Roman" w:eastAsia="宋体" w:cs="Times New Roman"/>
          <w:kern w:val="0"/>
          <w:sz w:val="24"/>
          <w:szCs w:val="24"/>
          <w:lang w:val="en-US" w:eastAsia="zh-CN" w:bidi="ar"/>
        </w:rPr>
        <w:t>dist</w:t>
      </w:r>
      <w:r>
        <w:rPr>
          <w:rFonts w:ascii="Times New Roman" w:hAnsi="Times New Roman" w:eastAsia="宋体" w:cs="Times New Roman"/>
          <w:kern w:val="0"/>
          <w:sz w:val="24"/>
          <w:szCs w:val="24"/>
          <w:lang w:val="en-US" w:eastAsia="zh-CN" w:bidi="ar"/>
        </w:rPr>
        <w:t xml:space="preserve"> 中，求出第二条最短路径后，</w:t>
      </w:r>
      <w:r>
        <w:rPr>
          <w:rStyle w:val="16"/>
          <w:rFonts w:ascii="Times New Roman" w:hAnsi="Times New Roman" w:eastAsia="宋体" w:cs="Times New Roman"/>
          <w:kern w:val="0"/>
          <w:sz w:val="24"/>
          <w:szCs w:val="24"/>
          <w:lang w:val="en-US" w:eastAsia="zh-CN" w:bidi="ar"/>
        </w:rPr>
        <w:t>dist</w:t>
      </w:r>
      <w:r>
        <w:rPr>
          <w:rFonts w:ascii="Times New Roman" w:hAnsi="Times New Roman" w:eastAsia="宋体" w:cs="Times New Roman"/>
          <w:kern w:val="0"/>
          <w:sz w:val="24"/>
          <w:szCs w:val="24"/>
          <w:lang w:val="en-US" w:eastAsia="zh-CN" w:bidi="ar"/>
        </w:rPr>
        <w:t xml:space="preserve"> 中的内容更新为（ ）。</w:t>
      </w:r>
    </w:p>
    <w:p w14:paraId="2B2C55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152525" cy="1076325"/>
            <wp:effectExtent l="0" t="0" r="5715" b="5715"/>
            <wp:docPr id="113" name="图片 7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73" descr="IMG_256"/>
                    <pic:cNvPicPr>
                      <a:picLocks noChangeAspect="1"/>
                    </pic:cNvPicPr>
                  </pic:nvPicPr>
                  <pic:blipFill>
                    <a:blip r:embed="rId111"/>
                    <a:stretch>
                      <a:fillRect/>
                    </a:stretch>
                  </pic:blipFill>
                  <pic:spPr>
                    <a:xfrm>
                      <a:off x="0" y="0"/>
                      <a:ext cx="1152525" cy="1076325"/>
                    </a:xfrm>
                    <a:prstGeom prst="rect">
                      <a:avLst/>
                    </a:prstGeom>
                    <a:noFill/>
                    <a:ln w="9525">
                      <a:noFill/>
                    </a:ln>
                  </pic:spPr>
                </pic:pic>
              </a:graphicData>
            </a:graphic>
          </wp:inline>
        </w:drawing>
      </w:r>
    </w:p>
    <w:p w14:paraId="69CFCD82">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AD17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D4BB20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85481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26, 3, 14, 6</w:t>
            </w:r>
          </w:p>
        </w:tc>
      </w:tr>
      <w:tr w14:paraId="7209E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BE3B33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0DB6F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25, 3, 14, 6</w:t>
            </w:r>
          </w:p>
        </w:tc>
      </w:tr>
      <w:tr w14:paraId="4ABC2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F49CD5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A0C67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21, 3, 14, 6</w:t>
            </w:r>
          </w:p>
        </w:tc>
      </w:tr>
      <w:tr w14:paraId="6FFBE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54B70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7B68C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15, 3, 14, 6</w:t>
            </w:r>
          </w:p>
        </w:tc>
      </w:tr>
    </w:tbl>
    <w:p w14:paraId="28CD929F">
      <w:pPr>
        <w:pStyle w:val="4"/>
        <w:keepNext w:val="0"/>
        <w:keepLines w:val="0"/>
        <w:widowControl/>
        <w:suppressLineNumbers w:val="0"/>
        <w:spacing w:before="0" w:beforeAutospacing="0" w:after="0" w:afterAutospacing="0"/>
        <w:ind w:left="0" w:right="0"/>
      </w:pPr>
      <w:r>
        <w:t>2009年真题 第41题</w:t>
      </w:r>
    </w:p>
    <w:p w14:paraId="292EB222">
      <w:pPr>
        <w:pStyle w:val="5"/>
        <w:keepNext w:val="0"/>
        <w:keepLines w:val="0"/>
        <w:widowControl/>
        <w:suppressLineNumbers w:val="0"/>
        <w:spacing w:before="0" w:beforeAutospacing="0" w:after="24" w:afterAutospacing="0"/>
        <w:ind w:left="0" w:right="0"/>
      </w:pPr>
      <w:r>
        <w:t>题目</w:t>
      </w:r>
    </w:p>
    <w:p w14:paraId="7D9192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带权图（权值非负，表示边连接的两顶点间的距离）的最短路径问题是找出从初始顶点到目标顶点之间的一条最短路径。假设从初始顶点到目标顶点之间存在路径，现有一种解决该问题的方法：</w:t>
      </w:r>
    </w:p>
    <w:p w14:paraId="36DC5A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① 设最短路径初始时仅包含初始顶点，令当前顶点 u 为初始顶点；</w:t>
      </w:r>
    </w:p>
    <w:p w14:paraId="45F036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② 选择离 u 最近且尚未在最短路径中的一个顶点 v，加入到最短路径中，修改当前顶点 u=v；</w:t>
      </w:r>
    </w:p>
    <w:p w14:paraId="1DFAAC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③ 重复步骤②，直到 u 是目标顶点时为止。</w:t>
      </w:r>
    </w:p>
    <w:p w14:paraId="1415EC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请问上述方法能否求得最短路径？若该方法可行，请证明之；否则，请举例说明。</w:t>
      </w:r>
    </w:p>
    <w:p w14:paraId="5DBE3CD3">
      <w:pPr>
        <w:pStyle w:val="4"/>
        <w:keepNext w:val="0"/>
        <w:keepLines w:val="0"/>
        <w:widowControl/>
        <w:suppressLineNumbers w:val="0"/>
        <w:spacing w:before="0" w:beforeAutospacing="0" w:after="0" w:afterAutospacing="0"/>
        <w:ind w:left="0" w:right="0"/>
      </w:pPr>
      <w:r>
        <w:t>2014年真题 第42题</w:t>
      </w:r>
    </w:p>
    <w:p w14:paraId="35A6F056">
      <w:pPr>
        <w:pStyle w:val="5"/>
        <w:keepNext w:val="0"/>
        <w:keepLines w:val="0"/>
        <w:widowControl/>
        <w:suppressLineNumbers w:val="0"/>
        <w:spacing w:before="0" w:beforeAutospacing="0" w:after="24" w:afterAutospacing="0"/>
        <w:ind w:left="0" w:right="0"/>
      </w:pPr>
      <w:r>
        <w:t>题目</w:t>
      </w:r>
    </w:p>
    <w:p w14:paraId="5AA6F8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某网络中的路由器运行 OSPF 路由协议，题 42 表是路由器 R1 维护的主要链路状态信息（LSI），题 42 图是根据题 42 表及 R1 的接口名构造出来的网络拓扑。</w:t>
      </w:r>
    </w:p>
    <w:p w14:paraId="590478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题 42 表：R1 所维护的 LSI</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1165"/>
        <w:gridCol w:w="1788"/>
        <w:gridCol w:w="1788"/>
        <w:gridCol w:w="1788"/>
        <w:gridCol w:w="1788"/>
        <w:gridCol w:w="1165"/>
      </w:tblGrid>
      <w:tr w14:paraId="7F453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B8DC7E">
            <w:pPr>
              <w:keepNext w:val="0"/>
              <w:keepLines w:val="0"/>
              <w:widowControl/>
              <w:suppressLineNumbers w:val="0"/>
              <w:jc w:val="center"/>
              <w:rPr>
                <w:b/>
                <w:bCs/>
              </w:rPr>
            </w:pPr>
            <w:r>
              <w:rPr>
                <w:rFonts w:ascii="宋体" w:hAnsi="宋体" w:eastAsia="宋体" w:cs="宋体"/>
                <w:b/>
                <w:bCs/>
                <w:kern w:val="0"/>
                <w:sz w:val="24"/>
                <w:szCs w:val="24"/>
                <w:lang w:val="en-US" w:eastAsia="zh-CN" w:bidi="ar"/>
              </w:rPr>
              <w:t>项目</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529F5FF">
            <w:pPr>
              <w:keepNext w:val="0"/>
              <w:keepLines w:val="0"/>
              <w:widowControl/>
              <w:suppressLineNumbers w:val="0"/>
              <w:jc w:val="center"/>
              <w:rPr>
                <w:b/>
                <w:bCs/>
              </w:rPr>
            </w:pPr>
            <w:r>
              <w:rPr>
                <w:rFonts w:ascii="宋体" w:hAnsi="宋体" w:eastAsia="宋体" w:cs="宋体"/>
                <w:b/>
                <w:bCs/>
                <w:kern w:val="0"/>
                <w:sz w:val="24"/>
                <w:szCs w:val="24"/>
                <w:lang w:val="en-US" w:eastAsia="zh-CN" w:bidi="ar"/>
              </w:rPr>
              <w:t>字段</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EBD2F1">
            <w:pPr>
              <w:keepNext w:val="0"/>
              <w:keepLines w:val="0"/>
              <w:widowControl/>
              <w:suppressLineNumbers w:val="0"/>
              <w:jc w:val="center"/>
              <w:rPr>
                <w:b/>
                <w:bCs/>
              </w:rPr>
            </w:pPr>
            <w:r>
              <w:rPr>
                <w:rFonts w:ascii="宋体" w:hAnsi="宋体" w:eastAsia="宋体" w:cs="宋体"/>
                <w:b/>
                <w:bCs/>
                <w:kern w:val="0"/>
                <w:sz w:val="24"/>
                <w:szCs w:val="24"/>
                <w:lang w:val="en-US" w:eastAsia="zh-CN" w:bidi="ar"/>
              </w:rPr>
              <w:t>R1 的 LSI</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F984916">
            <w:pPr>
              <w:keepNext w:val="0"/>
              <w:keepLines w:val="0"/>
              <w:widowControl/>
              <w:suppressLineNumbers w:val="0"/>
              <w:jc w:val="center"/>
              <w:rPr>
                <w:b/>
                <w:bCs/>
              </w:rPr>
            </w:pPr>
            <w:r>
              <w:rPr>
                <w:rFonts w:ascii="宋体" w:hAnsi="宋体" w:eastAsia="宋体" w:cs="宋体"/>
                <w:b/>
                <w:bCs/>
                <w:kern w:val="0"/>
                <w:sz w:val="24"/>
                <w:szCs w:val="24"/>
                <w:lang w:val="en-US" w:eastAsia="zh-CN" w:bidi="ar"/>
              </w:rPr>
              <w:t>R2 的 LSI</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F4B4C31">
            <w:pPr>
              <w:keepNext w:val="0"/>
              <w:keepLines w:val="0"/>
              <w:widowControl/>
              <w:suppressLineNumbers w:val="0"/>
              <w:jc w:val="center"/>
              <w:rPr>
                <w:b/>
                <w:bCs/>
              </w:rPr>
            </w:pPr>
            <w:r>
              <w:rPr>
                <w:rFonts w:ascii="宋体" w:hAnsi="宋体" w:eastAsia="宋体" w:cs="宋体"/>
                <w:b/>
                <w:bCs/>
                <w:kern w:val="0"/>
                <w:sz w:val="24"/>
                <w:szCs w:val="24"/>
                <w:lang w:val="en-US" w:eastAsia="zh-CN" w:bidi="ar"/>
              </w:rPr>
              <w:t>R3 的 LSI</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B31E93">
            <w:pPr>
              <w:keepNext w:val="0"/>
              <w:keepLines w:val="0"/>
              <w:widowControl/>
              <w:suppressLineNumbers w:val="0"/>
              <w:jc w:val="center"/>
              <w:rPr>
                <w:b/>
                <w:bCs/>
              </w:rPr>
            </w:pPr>
            <w:r>
              <w:rPr>
                <w:rFonts w:ascii="宋体" w:hAnsi="宋体" w:eastAsia="宋体" w:cs="宋体"/>
                <w:b/>
                <w:bCs/>
                <w:kern w:val="0"/>
                <w:sz w:val="24"/>
                <w:szCs w:val="24"/>
                <w:lang w:val="en-US" w:eastAsia="zh-CN" w:bidi="ar"/>
              </w:rPr>
              <w:t>R4 的 LSI</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6F0EDB">
            <w:pPr>
              <w:keepNext w:val="0"/>
              <w:keepLines w:val="0"/>
              <w:widowControl/>
              <w:suppressLineNumbers w:val="0"/>
              <w:jc w:val="center"/>
              <w:rPr>
                <w:b/>
                <w:bCs/>
              </w:rPr>
            </w:pPr>
            <w:r>
              <w:rPr>
                <w:rFonts w:ascii="宋体" w:hAnsi="宋体" w:eastAsia="宋体" w:cs="宋体"/>
                <w:b/>
                <w:bCs/>
                <w:kern w:val="0"/>
                <w:sz w:val="24"/>
                <w:szCs w:val="24"/>
                <w:lang w:val="en-US" w:eastAsia="zh-CN" w:bidi="ar"/>
              </w:rPr>
              <w:t>备注</w:t>
            </w:r>
          </w:p>
        </w:tc>
      </w:tr>
      <w:tr w14:paraId="79576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23BA657">
            <w:pPr>
              <w:keepNext w:val="0"/>
              <w:keepLines w:val="0"/>
              <w:widowControl/>
              <w:suppressLineNumbers w:val="0"/>
              <w:jc w:val="left"/>
            </w:pPr>
            <w:r>
              <w:rPr>
                <w:rFonts w:ascii="宋体" w:hAnsi="宋体" w:eastAsia="宋体" w:cs="宋体"/>
                <w:kern w:val="0"/>
                <w:sz w:val="24"/>
                <w:szCs w:val="24"/>
                <w:lang w:val="en-US" w:eastAsia="zh-CN" w:bidi="ar"/>
              </w:rPr>
              <w:t>Router ID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EFEBD5">
            <w:pPr>
              <w:rPr>
                <w:rFonts w:hint="eastAsia" w:ascii="宋体"/>
                <w:sz w:val="24"/>
                <w:szCs w:val="24"/>
              </w:rPr>
            </w:pP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E426FF4">
            <w:pPr>
              <w:keepNext w:val="0"/>
              <w:keepLines w:val="0"/>
              <w:widowControl/>
              <w:suppressLineNumbers w:val="0"/>
              <w:jc w:val="left"/>
            </w:pPr>
            <w:r>
              <w:rPr>
                <w:rFonts w:ascii="宋体" w:hAnsi="宋体" w:eastAsia="宋体" w:cs="宋体"/>
                <w:kern w:val="0"/>
                <w:sz w:val="24"/>
                <w:szCs w:val="24"/>
                <w:lang w:val="en-US" w:eastAsia="zh-CN" w:bidi="ar"/>
              </w:rPr>
              <w:t>10.1.1.1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CB1C5A">
            <w:pPr>
              <w:keepNext w:val="0"/>
              <w:keepLines w:val="0"/>
              <w:widowControl/>
              <w:suppressLineNumbers w:val="0"/>
              <w:jc w:val="left"/>
            </w:pPr>
            <w:r>
              <w:rPr>
                <w:rFonts w:ascii="宋体" w:hAnsi="宋体" w:eastAsia="宋体" w:cs="宋体"/>
                <w:kern w:val="0"/>
                <w:sz w:val="24"/>
                <w:szCs w:val="24"/>
                <w:lang w:val="en-US" w:eastAsia="zh-CN" w:bidi="ar"/>
              </w:rPr>
              <w:t>10.1.1.2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39DECBA">
            <w:pPr>
              <w:keepNext w:val="0"/>
              <w:keepLines w:val="0"/>
              <w:widowControl/>
              <w:suppressLineNumbers w:val="0"/>
              <w:jc w:val="left"/>
            </w:pPr>
            <w:r>
              <w:rPr>
                <w:rFonts w:ascii="宋体" w:hAnsi="宋体" w:eastAsia="宋体" w:cs="宋体"/>
                <w:kern w:val="0"/>
                <w:sz w:val="24"/>
                <w:szCs w:val="24"/>
                <w:lang w:val="en-US" w:eastAsia="zh-CN" w:bidi="ar"/>
              </w:rPr>
              <w:t>10.1.1.5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961425">
            <w:pPr>
              <w:keepNext w:val="0"/>
              <w:keepLines w:val="0"/>
              <w:widowControl/>
              <w:suppressLineNumbers w:val="0"/>
              <w:jc w:val="left"/>
            </w:pPr>
            <w:r>
              <w:rPr>
                <w:rFonts w:ascii="宋体" w:hAnsi="宋体" w:eastAsia="宋体" w:cs="宋体"/>
                <w:kern w:val="0"/>
                <w:sz w:val="24"/>
                <w:szCs w:val="24"/>
                <w:lang w:val="en-US" w:eastAsia="zh-CN" w:bidi="ar"/>
              </w:rPr>
              <w:t>10.1.1.6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791253">
            <w:pPr>
              <w:keepNext w:val="0"/>
              <w:keepLines w:val="0"/>
              <w:widowControl/>
              <w:suppressLineNumbers w:val="0"/>
              <w:jc w:val="left"/>
            </w:pPr>
            <w:r>
              <w:rPr>
                <w:rFonts w:ascii="宋体" w:hAnsi="宋体" w:eastAsia="宋体" w:cs="宋体"/>
                <w:kern w:val="0"/>
                <w:sz w:val="24"/>
                <w:szCs w:val="24"/>
                <w:lang w:val="en-US" w:eastAsia="zh-CN" w:bidi="ar"/>
              </w:rPr>
              <w:t>标识路由器的 IP 地址</w:t>
            </w:r>
          </w:p>
        </w:tc>
      </w:tr>
      <w:tr w14:paraId="41037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64DFA57">
            <w:pPr>
              <w:keepNext w:val="0"/>
              <w:keepLines w:val="0"/>
              <w:widowControl/>
              <w:suppressLineNumbers w:val="0"/>
              <w:jc w:val="left"/>
            </w:pPr>
            <w:r>
              <w:rPr>
                <w:rFonts w:ascii="宋体" w:hAnsi="宋体" w:eastAsia="宋体" w:cs="宋体"/>
                <w:kern w:val="0"/>
                <w:sz w:val="24"/>
                <w:szCs w:val="24"/>
                <w:lang w:val="en-US" w:eastAsia="zh-CN" w:bidi="ar"/>
              </w:rPr>
              <w:t>Link1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5703776">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F0EC25">
            <w:pPr>
              <w:keepNext w:val="0"/>
              <w:keepLines w:val="0"/>
              <w:widowControl/>
              <w:suppressLineNumbers w:val="0"/>
              <w:jc w:val="left"/>
            </w:pPr>
            <w:r>
              <w:rPr>
                <w:rFonts w:ascii="宋体" w:hAnsi="宋体" w:eastAsia="宋体" w:cs="宋体"/>
                <w:kern w:val="0"/>
                <w:sz w:val="24"/>
                <w:szCs w:val="24"/>
                <w:lang w:val="en-US" w:eastAsia="zh-CN" w:bidi="ar"/>
              </w:rPr>
              <w:t>10.1.1.2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C451E9">
            <w:pPr>
              <w:keepNext w:val="0"/>
              <w:keepLines w:val="0"/>
              <w:widowControl/>
              <w:suppressLineNumbers w:val="0"/>
              <w:jc w:val="left"/>
            </w:pPr>
            <w:r>
              <w:rPr>
                <w:rFonts w:ascii="宋体" w:hAnsi="宋体" w:eastAsia="宋体" w:cs="宋体"/>
                <w:kern w:val="0"/>
                <w:sz w:val="24"/>
                <w:szCs w:val="24"/>
                <w:lang w:val="en-US" w:eastAsia="zh-CN" w:bidi="ar"/>
              </w:rPr>
              <w:t>10.1.1.1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00FA427">
            <w:pPr>
              <w:keepNext w:val="0"/>
              <w:keepLines w:val="0"/>
              <w:widowControl/>
              <w:suppressLineNumbers w:val="0"/>
              <w:jc w:val="left"/>
            </w:pPr>
            <w:r>
              <w:rPr>
                <w:rFonts w:ascii="宋体" w:hAnsi="宋体" w:eastAsia="宋体" w:cs="宋体"/>
                <w:kern w:val="0"/>
                <w:sz w:val="24"/>
                <w:szCs w:val="24"/>
                <w:lang w:val="en-US" w:eastAsia="zh-CN" w:bidi="ar"/>
              </w:rPr>
              <w:t>10.1.1.6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827B1E9">
            <w:pPr>
              <w:keepNext w:val="0"/>
              <w:keepLines w:val="0"/>
              <w:widowControl/>
              <w:suppressLineNumbers w:val="0"/>
              <w:jc w:val="left"/>
            </w:pPr>
            <w:r>
              <w:rPr>
                <w:rFonts w:ascii="宋体" w:hAnsi="宋体" w:eastAsia="宋体" w:cs="宋体"/>
                <w:kern w:val="0"/>
                <w:sz w:val="24"/>
                <w:szCs w:val="24"/>
                <w:lang w:val="en-US" w:eastAsia="zh-CN" w:bidi="ar"/>
              </w:rPr>
              <w:t>10.1.1.5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9D5A40">
            <w:pPr>
              <w:keepNext w:val="0"/>
              <w:keepLines w:val="0"/>
              <w:widowControl/>
              <w:suppressLineNumbers w:val="0"/>
              <w:jc w:val="left"/>
            </w:pPr>
            <w:r>
              <w:rPr>
                <w:rFonts w:ascii="宋体" w:hAnsi="宋体" w:eastAsia="宋体" w:cs="宋体"/>
                <w:kern w:val="0"/>
                <w:sz w:val="24"/>
                <w:szCs w:val="24"/>
                <w:lang w:val="en-US" w:eastAsia="zh-CN" w:bidi="ar"/>
              </w:rPr>
              <w:t>所连路由器的 Router ID</w:t>
            </w:r>
          </w:p>
        </w:tc>
      </w:tr>
      <w:tr w14:paraId="5BB30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AEBB1A3">
            <w:pPr>
              <w:keepNext w:val="0"/>
              <w:keepLines w:val="0"/>
              <w:widowControl/>
              <w:suppressLineNumbers w:val="0"/>
              <w:jc w:val="left"/>
            </w:pPr>
            <w:r>
              <w:rPr>
                <w:rFonts w:ascii="宋体" w:hAnsi="宋体" w:eastAsia="宋体" w:cs="宋体"/>
                <w:kern w:val="0"/>
                <w:sz w:val="24"/>
                <w:szCs w:val="24"/>
                <w:lang w:val="en-US" w:eastAsia="zh-CN" w:bidi="ar"/>
              </w:rPr>
              <w:t>Link1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CCF7B69">
            <w:pPr>
              <w:keepNext w:val="0"/>
              <w:keepLines w:val="0"/>
              <w:widowControl/>
              <w:suppressLineNumbers w:val="0"/>
              <w:jc w:val="left"/>
            </w:pPr>
            <w:r>
              <w:rPr>
                <w:rFonts w:ascii="宋体" w:hAnsi="宋体" w:eastAsia="宋体" w:cs="宋体"/>
                <w:kern w:val="0"/>
                <w:sz w:val="24"/>
                <w:szCs w:val="24"/>
                <w:lang w:val="en-US" w:eastAsia="zh-CN" w:bidi="ar"/>
              </w:rPr>
              <w:t>IP</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CB39FC4">
            <w:pPr>
              <w:keepNext w:val="0"/>
              <w:keepLines w:val="0"/>
              <w:widowControl/>
              <w:suppressLineNumbers w:val="0"/>
              <w:jc w:val="left"/>
            </w:pPr>
            <w:r>
              <w:rPr>
                <w:rFonts w:ascii="宋体" w:hAnsi="宋体" w:eastAsia="宋体" w:cs="宋体"/>
                <w:kern w:val="0"/>
                <w:sz w:val="24"/>
                <w:szCs w:val="24"/>
                <w:lang w:val="en-US" w:eastAsia="zh-CN" w:bidi="ar"/>
              </w:rPr>
              <w:t>10.1.1.1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3547CE1">
            <w:pPr>
              <w:keepNext w:val="0"/>
              <w:keepLines w:val="0"/>
              <w:widowControl/>
              <w:suppressLineNumbers w:val="0"/>
              <w:jc w:val="left"/>
            </w:pPr>
            <w:r>
              <w:rPr>
                <w:rFonts w:ascii="宋体" w:hAnsi="宋体" w:eastAsia="宋体" w:cs="宋体"/>
                <w:kern w:val="0"/>
                <w:sz w:val="24"/>
                <w:szCs w:val="24"/>
                <w:lang w:val="en-US" w:eastAsia="zh-CN" w:bidi="ar"/>
              </w:rPr>
              <w:t>10.1.1.2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FB31B0">
            <w:pPr>
              <w:keepNext w:val="0"/>
              <w:keepLines w:val="0"/>
              <w:widowControl/>
              <w:suppressLineNumbers w:val="0"/>
              <w:jc w:val="left"/>
            </w:pPr>
            <w:r>
              <w:rPr>
                <w:rFonts w:ascii="宋体" w:hAnsi="宋体" w:eastAsia="宋体" w:cs="宋体"/>
                <w:kern w:val="0"/>
                <w:sz w:val="24"/>
                <w:szCs w:val="24"/>
                <w:lang w:val="en-US" w:eastAsia="zh-CN" w:bidi="ar"/>
              </w:rPr>
              <w:t>10.1.1.5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AECE16">
            <w:pPr>
              <w:keepNext w:val="0"/>
              <w:keepLines w:val="0"/>
              <w:widowControl/>
              <w:suppressLineNumbers w:val="0"/>
              <w:jc w:val="left"/>
            </w:pPr>
            <w:r>
              <w:rPr>
                <w:rFonts w:ascii="宋体" w:hAnsi="宋体" w:eastAsia="宋体" w:cs="宋体"/>
                <w:kern w:val="0"/>
                <w:sz w:val="24"/>
                <w:szCs w:val="24"/>
                <w:lang w:val="en-US" w:eastAsia="zh-CN" w:bidi="ar"/>
              </w:rPr>
              <w:t>10.1.1.6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D66FE6C">
            <w:pPr>
              <w:keepNext w:val="0"/>
              <w:keepLines w:val="0"/>
              <w:widowControl/>
              <w:suppressLineNumbers w:val="0"/>
              <w:jc w:val="left"/>
            </w:pPr>
            <w:r>
              <w:rPr>
                <w:rFonts w:ascii="宋体" w:hAnsi="宋体" w:eastAsia="宋体" w:cs="宋体"/>
                <w:kern w:val="0"/>
                <w:sz w:val="24"/>
                <w:szCs w:val="24"/>
                <w:lang w:val="en-US" w:eastAsia="zh-CN" w:bidi="ar"/>
              </w:rPr>
              <w:t>Link1 的本地 IP 地址</w:t>
            </w:r>
          </w:p>
        </w:tc>
      </w:tr>
      <w:tr w14:paraId="188B2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C4D3074">
            <w:pPr>
              <w:keepNext w:val="0"/>
              <w:keepLines w:val="0"/>
              <w:widowControl/>
              <w:suppressLineNumbers w:val="0"/>
              <w:jc w:val="left"/>
            </w:pPr>
            <w:r>
              <w:rPr>
                <w:rFonts w:ascii="宋体" w:hAnsi="宋体" w:eastAsia="宋体" w:cs="宋体"/>
                <w:kern w:val="0"/>
                <w:sz w:val="24"/>
                <w:szCs w:val="24"/>
                <w:lang w:val="en-US" w:eastAsia="zh-CN" w:bidi="ar"/>
              </w:rPr>
              <w:t>Link1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1715978">
            <w:pPr>
              <w:keepNext w:val="0"/>
              <w:keepLines w:val="0"/>
              <w:widowControl/>
              <w:suppressLineNumbers w:val="0"/>
              <w:jc w:val="left"/>
            </w:pPr>
            <w:r>
              <w:rPr>
                <w:rFonts w:ascii="宋体" w:hAnsi="宋体" w:eastAsia="宋体" w:cs="宋体"/>
                <w:kern w:val="0"/>
                <w:sz w:val="24"/>
                <w:szCs w:val="24"/>
                <w:lang w:val="en-US" w:eastAsia="zh-CN" w:bidi="ar"/>
              </w:rPr>
              <w:t>Metric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A8629B">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92B384">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06BB49">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B6F9BE">
            <w:pPr>
              <w:keepNext w:val="0"/>
              <w:keepLines w:val="0"/>
              <w:widowControl/>
              <w:suppressLineNumbers w:val="0"/>
              <w:jc w:val="left"/>
            </w:pPr>
            <w:r>
              <w:rPr>
                <w:rFonts w:ascii="宋体" w:hAnsi="宋体" w:eastAsia="宋体" w:cs="宋体"/>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3555CC1">
            <w:pPr>
              <w:keepNext w:val="0"/>
              <w:keepLines w:val="0"/>
              <w:widowControl/>
              <w:suppressLineNumbers w:val="0"/>
              <w:jc w:val="left"/>
            </w:pPr>
            <w:r>
              <w:rPr>
                <w:rFonts w:ascii="宋体" w:hAnsi="宋体" w:eastAsia="宋体" w:cs="宋体"/>
                <w:kern w:val="0"/>
                <w:sz w:val="24"/>
                <w:szCs w:val="24"/>
                <w:lang w:val="en-US" w:eastAsia="zh-CN" w:bidi="ar"/>
              </w:rPr>
              <w:t>Link1 的费用</w:t>
            </w:r>
          </w:p>
        </w:tc>
      </w:tr>
      <w:tr w14:paraId="4AF34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F02B7A7">
            <w:pPr>
              <w:keepNext w:val="0"/>
              <w:keepLines w:val="0"/>
              <w:widowControl/>
              <w:suppressLineNumbers w:val="0"/>
              <w:jc w:val="left"/>
            </w:pPr>
            <w:r>
              <w:rPr>
                <w:rFonts w:ascii="宋体" w:hAnsi="宋体" w:eastAsia="宋体" w:cs="宋体"/>
                <w:kern w:val="0"/>
                <w:sz w:val="24"/>
                <w:szCs w:val="24"/>
                <w:lang w:val="en-US" w:eastAsia="zh-CN" w:bidi="ar"/>
              </w:rPr>
              <w:t>Link2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0B1B958">
            <w:pPr>
              <w:keepNext w:val="0"/>
              <w:keepLines w:val="0"/>
              <w:widowControl/>
              <w:suppressLineNumbers w:val="0"/>
              <w:jc w:val="left"/>
            </w:pPr>
            <w:r>
              <w:rPr>
                <w:rFonts w:ascii="宋体" w:hAnsi="宋体" w:eastAsia="宋体" w:cs="宋体"/>
                <w:kern w:val="0"/>
                <w:sz w:val="24"/>
                <w:szCs w:val="24"/>
                <w:lang w:val="en-US" w:eastAsia="zh-CN" w:bidi="ar"/>
              </w:rPr>
              <w:t>ID</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6AC59EC">
            <w:pPr>
              <w:keepNext w:val="0"/>
              <w:keepLines w:val="0"/>
              <w:widowControl/>
              <w:suppressLineNumbers w:val="0"/>
              <w:jc w:val="left"/>
            </w:pPr>
            <w:r>
              <w:rPr>
                <w:rFonts w:ascii="宋体" w:hAnsi="宋体" w:eastAsia="宋体" w:cs="宋体"/>
                <w:kern w:val="0"/>
                <w:sz w:val="24"/>
                <w:szCs w:val="24"/>
                <w:lang w:val="en-US" w:eastAsia="zh-CN" w:bidi="ar"/>
              </w:rPr>
              <w:t>10.1.1.5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3EE722B">
            <w:pPr>
              <w:keepNext w:val="0"/>
              <w:keepLines w:val="0"/>
              <w:widowControl/>
              <w:suppressLineNumbers w:val="0"/>
              <w:jc w:val="left"/>
            </w:pPr>
            <w:r>
              <w:rPr>
                <w:rFonts w:ascii="宋体" w:hAnsi="宋体" w:eastAsia="宋体" w:cs="宋体"/>
                <w:kern w:val="0"/>
                <w:sz w:val="24"/>
                <w:szCs w:val="24"/>
                <w:lang w:val="en-US" w:eastAsia="zh-CN" w:bidi="ar"/>
              </w:rPr>
              <w:t>10.1.1.6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51AF3CF">
            <w:pPr>
              <w:keepNext w:val="0"/>
              <w:keepLines w:val="0"/>
              <w:widowControl/>
              <w:suppressLineNumbers w:val="0"/>
              <w:jc w:val="left"/>
            </w:pPr>
            <w:r>
              <w:rPr>
                <w:rFonts w:ascii="宋体" w:hAnsi="宋体" w:eastAsia="宋体" w:cs="宋体"/>
                <w:kern w:val="0"/>
                <w:sz w:val="24"/>
                <w:szCs w:val="24"/>
                <w:lang w:val="en-US" w:eastAsia="zh-CN" w:bidi="ar"/>
              </w:rPr>
              <w:t>10.1.1.1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4FA3718">
            <w:pPr>
              <w:keepNext w:val="0"/>
              <w:keepLines w:val="0"/>
              <w:widowControl/>
              <w:suppressLineNumbers w:val="0"/>
              <w:jc w:val="left"/>
            </w:pPr>
            <w:r>
              <w:rPr>
                <w:rFonts w:ascii="宋体" w:hAnsi="宋体" w:eastAsia="宋体" w:cs="宋体"/>
                <w:kern w:val="0"/>
                <w:sz w:val="24"/>
                <w:szCs w:val="24"/>
                <w:lang w:val="en-US" w:eastAsia="zh-CN" w:bidi="ar"/>
              </w:rPr>
              <w:t>10.1.1.2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2FFE1A">
            <w:pPr>
              <w:keepNext w:val="0"/>
              <w:keepLines w:val="0"/>
              <w:widowControl/>
              <w:suppressLineNumbers w:val="0"/>
              <w:jc w:val="left"/>
            </w:pPr>
            <w:r>
              <w:rPr>
                <w:rFonts w:ascii="宋体" w:hAnsi="宋体" w:eastAsia="宋体" w:cs="宋体"/>
                <w:kern w:val="0"/>
                <w:sz w:val="24"/>
                <w:szCs w:val="24"/>
                <w:lang w:val="en-US" w:eastAsia="zh-CN" w:bidi="ar"/>
              </w:rPr>
              <w:t>所连路由器的 Router ID</w:t>
            </w:r>
          </w:p>
        </w:tc>
      </w:tr>
      <w:tr w14:paraId="61BB7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AC64FFF">
            <w:pPr>
              <w:keepNext w:val="0"/>
              <w:keepLines w:val="0"/>
              <w:widowControl/>
              <w:suppressLineNumbers w:val="0"/>
              <w:jc w:val="left"/>
            </w:pPr>
            <w:r>
              <w:rPr>
                <w:rFonts w:ascii="宋体" w:hAnsi="宋体" w:eastAsia="宋体" w:cs="宋体"/>
                <w:kern w:val="0"/>
                <w:sz w:val="24"/>
                <w:szCs w:val="24"/>
                <w:lang w:val="en-US" w:eastAsia="zh-CN" w:bidi="ar"/>
              </w:rPr>
              <w:t>Link2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B2C1EB">
            <w:pPr>
              <w:keepNext w:val="0"/>
              <w:keepLines w:val="0"/>
              <w:widowControl/>
              <w:suppressLineNumbers w:val="0"/>
              <w:jc w:val="left"/>
            </w:pPr>
            <w:r>
              <w:rPr>
                <w:rFonts w:ascii="宋体" w:hAnsi="宋体" w:eastAsia="宋体" w:cs="宋体"/>
                <w:kern w:val="0"/>
                <w:sz w:val="24"/>
                <w:szCs w:val="24"/>
                <w:lang w:val="en-US" w:eastAsia="zh-CN" w:bidi="ar"/>
              </w:rPr>
              <w:t>IP</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726EED6">
            <w:pPr>
              <w:keepNext w:val="0"/>
              <w:keepLines w:val="0"/>
              <w:widowControl/>
              <w:suppressLineNumbers w:val="0"/>
              <w:jc w:val="left"/>
            </w:pPr>
            <w:r>
              <w:rPr>
                <w:rFonts w:ascii="宋体" w:hAnsi="宋体" w:eastAsia="宋体" w:cs="宋体"/>
                <w:kern w:val="0"/>
                <w:sz w:val="24"/>
                <w:szCs w:val="24"/>
                <w:lang w:val="en-US" w:eastAsia="zh-CN" w:bidi="ar"/>
              </w:rPr>
              <w:t>10.1.1.9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AA4671">
            <w:pPr>
              <w:keepNext w:val="0"/>
              <w:keepLines w:val="0"/>
              <w:widowControl/>
              <w:suppressLineNumbers w:val="0"/>
              <w:jc w:val="left"/>
            </w:pPr>
            <w:r>
              <w:rPr>
                <w:rFonts w:ascii="宋体" w:hAnsi="宋体" w:eastAsia="宋体" w:cs="宋体"/>
                <w:kern w:val="0"/>
                <w:sz w:val="24"/>
                <w:szCs w:val="24"/>
                <w:lang w:val="en-US" w:eastAsia="zh-CN" w:bidi="ar"/>
              </w:rPr>
              <w:t>10.1.1.13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DD8836F">
            <w:pPr>
              <w:keepNext w:val="0"/>
              <w:keepLines w:val="0"/>
              <w:widowControl/>
              <w:suppressLineNumbers w:val="0"/>
              <w:jc w:val="left"/>
            </w:pPr>
            <w:r>
              <w:rPr>
                <w:rFonts w:ascii="宋体" w:hAnsi="宋体" w:eastAsia="宋体" w:cs="宋体"/>
                <w:kern w:val="0"/>
                <w:sz w:val="24"/>
                <w:szCs w:val="24"/>
                <w:lang w:val="en-US" w:eastAsia="zh-CN" w:bidi="ar"/>
              </w:rPr>
              <w:t>10.1.1.10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62CB01F">
            <w:pPr>
              <w:keepNext w:val="0"/>
              <w:keepLines w:val="0"/>
              <w:widowControl/>
              <w:suppressLineNumbers w:val="0"/>
              <w:jc w:val="left"/>
            </w:pPr>
            <w:r>
              <w:rPr>
                <w:rFonts w:ascii="宋体" w:hAnsi="宋体" w:eastAsia="宋体" w:cs="宋体"/>
                <w:kern w:val="0"/>
                <w:sz w:val="24"/>
                <w:szCs w:val="24"/>
                <w:lang w:val="en-US" w:eastAsia="zh-CN" w:bidi="ar"/>
              </w:rPr>
              <w:t>10.1.1.14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164DE62">
            <w:pPr>
              <w:keepNext w:val="0"/>
              <w:keepLines w:val="0"/>
              <w:widowControl/>
              <w:suppressLineNumbers w:val="0"/>
              <w:jc w:val="left"/>
            </w:pPr>
            <w:r>
              <w:rPr>
                <w:rFonts w:ascii="宋体" w:hAnsi="宋体" w:eastAsia="宋体" w:cs="宋体"/>
                <w:kern w:val="0"/>
                <w:sz w:val="24"/>
                <w:szCs w:val="24"/>
                <w:lang w:val="en-US" w:eastAsia="zh-CN" w:bidi="ar"/>
              </w:rPr>
              <w:t>Link2 的本地 IP 地址</w:t>
            </w:r>
          </w:p>
        </w:tc>
      </w:tr>
      <w:tr w14:paraId="4031E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A83AA06">
            <w:pPr>
              <w:keepNext w:val="0"/>
              <w:keepLines w:val="0"/>
              <w:widowControl/>
              <w:suppressLineNumbers w:val="0"/>
              <w:jc w:val="left"/>
            </w:pPr>
            <w:r>
              <w:rPr>
                <w:rFonts w:ascii="宋体" w:hAnsi="宋体" w:eastAsia="宋体" w:cs="宋体"/>
                <w:kern w:val="0"/>
                <w:sz w:val="24"/>
                <w:szCs w:val="24"/>
                <w:lang w:val="en-US" w:eastAsia="zh-CN" w:bidi="ar"/>
              </w:rPr>
              <w:t>Link2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52DC745">
            <w:pPr>
              <w:keepNext w:val="0"/>
              <w:keepLines w:val="0"/>
              <w:widowControl/>
              <w:suppressLineNumbers w:val="0"/>
              <w:jc w:val="left"/>
            </w:pPr>
            <w:r>
              <w:rPr>
                <w:rFonts w:ascii="宋体" w:hAnsi="宋体" w:eastAsia="宋体" w:cs="宋体"/>
                <w:kern w:val="0"/>
                <w:sz w:val="24"/>
                <w:szCs w:val="24"/>
                <w:lang w:val="en-US" w:eastAsia="zh-CN" w:bidi="ar"/>
              </w:rPr>
              <w:t>Metric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BD863B">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EB6A86E">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82E7702">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6F842DB">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D73EDC5">
            <w:pPr>
              <w:keepNext w:val="0"/>
              <w:keepLines w:val="0"/>
              <w:widowControl/>
              <w:suppressLineNumbers w:val="0"/>
              <w:jc w:val="left"/>
            </w:pPr>
            <w:r>
              <w:rPr>
                <w:rFonts w:ascii="宋体" w:hAnsi="宋体" w:eastAsia="宋体" w:cs="宋体"/>
                <w:kern w:val="0"/>
                <w:sz w:val="24"/>
                <w:szCs w:val="24"/>
                <w:lang w:val="en-US" w:eastAsia="zh-CN" w:bidi="ar"/>
              </w:rPr>
              <w:t>Link2 的费用</w:t>
            </w:r>
          </w:p>
        </w:tc>
      </w:tr>
      <w:tr w14:paraId="54D15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94B4E1F">
            <w:pPr>
              <w:keepNext w:val="0"/>
              <w:keepLines w:val="0"/>
              <w:widowControl/>
              <w:suppressLineNumbers w:val="0"/>
              <w:jc w:val="left"/>
            </w:pPr>
            <w:r>
              <w:rPr>
                <w:rFonts w:ascii="宋体" w:hAnsi="宋体" w:eastAsia="宋体" w:cs="宋体"/>
                <w:kern w:val="0"/>
                <w:sz w:val="24"/>
                <w:szCs w:val="24"/>
                <w:lang w:val="en-US" w:eastAsia="zh-CN" w:bidi="ar"/>
              </w:rPr>
              <w:t>Net1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A721284">
            <w:pPr>
              <w:keepNext w:val="0"/>
              <w:keepLines w:val="0"/>
              <w:widowControl/>
              <w:suppressLineNumbers w:val="0"/>
              <w:jc w:val="left"/>
            </w:pPr>
            <w:r>
              <w:rPr>
                <w:rFonts w:ascii="宋体" w:hAnsi="宋体" w:eastAsia="宋体" w:cs="宋体"/>
                <w:kern w:val="0"/>
                <w:sz w:val="24"/>
                <w:szCs w:val="24"/>
                <w:lang w:val="en-US" w:eastAsia="zh-CN" w:bidi="ar"/>
              </w:rPr>
              <w:t>Prefix</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594D8EA">
            <w:pPr>
              <w:keepNext w:val="0"/>
              <w:keepLines w:val="0"/>
              <w:widowControl/>
              <w:suppressLineNumbers w:val="0"/>
              <w:jc w:val="left"/>
            </w:pPr>
            <w:r>
              <w:rPr>
                <w:rFonts w:ascii="宋体" w:hAnsi="宋体" w:eastAsia="宋体" w:cs="宋体"/>
                <w:kern w:val="0"/>
                <w:sz w:val="24"/>
                <w:szCs w:val="24"/>
                <w:lang w:val="en-US" w:eastAsia="zh-CN" w:bidi="ar"/>
              </w:rPr>
              <w:t>192.1.1.0/24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30F792C">
            <w:pPr>
              <w:keepNext w:val="0"/>
              <w:keepLines w:val="0"/>
              <w:widowControl/>
              <w:suppressLineNumbers w:val="0"/>
              <w:jc w:val="left"/>
            </w:pPr>
            <w:r>
              <w:rPr>
                <w:rFonts w:ascii="宋体" w:hAnsi="宋体" w:eastAsia="宋体" w:cs="宋体"/>
                <w:kern w:val="0"/>
                <w:sz w:val="24"/>
                <w:szCs w:val="24"/>
                <w:lang w:val="en-US" w:eastAsia="zh-CN" w:bidi="ar"/>
              </w:rPr>
              <w:t>192.1.6.0/24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EBC2C8">
            <w:pPr>
              <w:keepNext w:val="0"/>
              <w:keepLines w:val="0"/>
              <w:widowControl/>
              <w:suppressLineNumbers w:val="0"/>
              <w:jc w:val="left"/>
            </w:pPr>
            <w:r>
              <w:rPr>
                <w:rFonts w:ascii="宋体" w:hAnsi="宋体" w:eastAsia="宋体" w:cs="宋体"/>
                <w:kern w:val="0"/>
                <w:sz w:val="24"/>
                <w:szCs w:val="24"/>
                <w:lang w:val="en-US" w:eastAsia="zh-CN" w:bidi="ar"/>
              </w:rPr>
              <w:t>192.1.5.0/24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68DBEAD">
            <w:pPr>
              <w:keepNext w:val="0"/>
              <w:keepLines w:val="0"/>
              <w:widowControl/>
              <w:suppressLineNumbers w:val="0"/>
              <w:jc w:val="left"/>
            </w:pPr>
            <w:r>
              <w:rPr>
                <w:rFonts w:ascii="宋体" w:hAnsi="宋体" w:eastAsia="宋体" w:cs="宋体"/>
                <w:kern w:val="0"/>
                <w:sz w:val="24"/>
                <w:szCs w:val="24"/>
                <w:lang w:val="en-US" w:eastAsia="zh-CN" w:bidi="ar"/>
              </w:rPr>
              <w:t>192.1.7.0/24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AF34D4F">
            <w:pPr>
              <w:keepNext w:val="0"/>
              <w:keepLines w:val="0"/>
              <w:widowControl/>
              <w:suppressLineNumbers w:val="0"/>
              <w:jc w:val="left"/>
            </w:pPr>
            <w:r>
              <w:rPr>
                <w:rFonts w:ascii="宋体" w:hAnsi="宋体" w:eastAsia="宋体" w:cs="宋体"/>
                <w:kern w:val="0"/>
                <w:sz w:val="24"/>
                <w:szCs w:val="24"/>
                <w:lang w:val="en-US" w:eastAsia="zh-CN" w:bidi="ar"/>
              </w:rPr>
              <w:t>直连网络 Net1 的网络前缀</w:t>
            </w:r>
          </w:p>
        </w:tc>
      </w:tr>
      <w:tr w14:paraId="07A77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EEB19F7">
            <w:pPr>
              <w:keepNext w:val="0"/>
              <w:keepLines w:val="0"/>
              <w:widowControl/>
              <w:suppressLineNumbers w:val="0"/>
              <w:jc w:val="left"/>
            </w:pPr>
            <w:r>
              <w:rPr>
                <w:rFonts w:ascii="宋体" w:hAnsi="宋体" w:eastAsia="宋体" w:cs="宋体"/>
                <w:kern w:val="0"/>
                <w:sz w:val="24"/>
                <w:szCs w:val="24"/>
                <w:lang w:val="en-US" w:eastAsia="zh-CN" w:bidi="ar"/>
              </w:rPr>
              <w:t>Net1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0FAA84">
            <w:pPr>
              <w:keepNext w:val="0"/>
              <w:keepLines w:val="0"/>
              <w:widowControl/>
              <w:suppressLineNumbers w:val="0"/>
              <w:jc w:val="left"/>
            </w:pPr>
            <w:r>
              <w:rPr>
                <w:rFonts w:ascii="宋体" w:hAnsi="宋体" w:eastAsia="宋体" w:cs="宋体"/>
                <w:kern w:val="0"/>
                <w:sz w:val="24"/>
                <w:szCs w:val="24"/>
                <w:lang w:val="en-US" w:eastAsia="zh-CN" w:bidi="ar"/>
              </w:rPr>
              <w:t>Metric</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A98AF55">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F78EF72">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3A1A39">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4AC15CC">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5B02B5C">
            <w:pPr>
              <w:keepNext w:val="0"/>
              <w:keepLines w:val="0"/>
              <w:widowControl/>
              <w:suppressLineNumbers w:val="0"/>
              <w:jc w:val="left"/>
            </w:pPr>
            <w:r>
              <w:rPr>
                <w:rFonts w:ascii="宋体" w:hAnsi="宋体" w:eastAsia="宋体" w:cs="宋体"/>
                <w:kern w:val="0"/>
                <w:sz w:val="24"/>
                <w:szCs w:val="24"/>
                <w:lang w:val="en-US" w:eastAsia="zh-CN" w:bidi="ar"/>
              </w:rPr>
              <w:t>到达直连网络 Net1 的费用</w:t>
            </w:r>
          </w:p>
        </w:tc>
      </w:tr>
    </w:tbl>
    <w:p w14:paraId="750848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题 42 图：R1 构造的网络拓扑</w:t>
      </w:r>
    </w:p>
    <w:p w14:paraId="348286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162175" cy="1076325"/>
            <wp:effectExtent l="0" t="0" r="1905" b="5715"/>
            <wp:docPr id="116" name="图片 7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76" descr="IMG_256"/>
                    <pic:cNvPicPr>
                      <a:picLocks noChangeAspect="1"/>
                    </pic:cNvPicPr>
                  </pic:nvPicPr>
                  <pic:blipFill>
                    <a:blip r:embed="rId114"/>
                    <a:stretch>
                      <a:fillRect/>
                    </a:stretch>
                  </pic:blipFill>
                  <pic:spPr>
                    <a:xfrm>
                      <a:off x="0" y="0"/>
                      <a:ext cx="2162175" cy="1076325"/>
                    </a:xfrm>
                    <a:prstGeom prst="rect">
                      <a:avLst/>
                    </a:prstGeom>
                    <a:noFill/>
                    <a:ln w="9525">
                      <a:noFill/>
                    </a:ln>
                  </pic:spPr>
                </pic:pic>
              </a:graphicData>
            </a:graphic>
          </wp:inline>
        </w:drawing>
      </w:r>
    </w:p>
    <w:p w14:paraId="42D7C4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请回答下列问题。</w:t>
      </w:r>
    </w:p>
    <w:p w14:paraId="1F9F10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（1）本题中的网络可抽象为数据结构中的哪种逻辑结构？</w:t>
      </w:r>
    </w:p>
    <w:p w14:paraId="5A2F19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（2）针对题 42 表中的内容，设计合理的链式存储结构，以保存题 42 表中的链路状态信息（LSI）。要求给出链式存储结构的数据类型定义，并画出对应题 42 表的链式存储结构示意图（示意图中可仅以 ID 标识结点）。</w:t>
      </w:r>
    </w:p>
    <w:p w14:paraId="6575D1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（3）按照迪杰斯特拉（Dijkstra）算法的策略，依次给出 R1 到达题 42 图中子网 192.1.x.x 的最短路径及费用。</w:t>
      </w:r>
    </w:p>
    <w:p w14:paraId="0DCA50B9">
      <w:pPr>
        <w:pStyle w:val="3"/>
        <w:bidi w:val="0"/>
        <w:rPr>
          <w:rFonts w:hint="eastAsia"/>
          <w:lang w:val="en-US" w:eastAsia="zh-CN"/>
        </w:rPr>
      </w:pPr>
      <w:r>
        <w:rPr>
          <w:rFonts w:hint="eastAsia"/>
          <w:lang w:val="en-US" w:eastAsia="zh-CN"/>
        </w:rPr>
        <w:t>5.6 拓扑排序</w:t>
      </w:r>
    </w:p>
    <w:p w14:paraId="5B53D3C1">
      <w:pPr>
        <w:pStyle w:val="4"/>
        <w:keepNext w:val="0"/>
        <w:keepLines w:val="0"/>
        <w:widowControl/>
        <w:suppressLineNumbers w:val="0"/>
        <w:spacing w:before="0" w:beforeAutospacing="0" w:after="0" w:afterAutospacing="0"/>
        <w:ind w:left="0" w:right="0"/>
      </w:pPr>
      <w:r>
        <w:t>2010年真题 第8题</w:t>
      </w:r>
    </w:p>
    <w:p w14:paraId="65BF1BFA">
      <w:pPr>
        <w:pStyle w:val="5"/>
        <w:keepNext w:val="0"/>
        <w:keepLines w:val="0"/>
        <w:widowControl/>
        <w:suppressLineNumbers w:val="0"/>
        <w:spacing w:before="0" w:beforeAutospacing="0" w:after="24" w:afterAutospacing="0"/>
        <w:ind w:left="0" w:right="0"/>
      </w:pPr>
      <w:r>
        <w:t>题目</w:t>
      </w:r>
    </w:p>
    <w:p w14:paraId="2E88BC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对下图进行拓扑排序，可以得到不同拓扑序列的个数是（ ）。</w:t>
      </w:r>
    </w:p>
    <w:p w14:paraId="784E74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876425" cy="1076325"/>
            <wp:effectExtent l="0" t="0" r="13335" b="5715"/>
            <wp:docPr id="117" name="图片 7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78" descr="IMG_256"/>
                    <pic:cNvPicPr>
                      <a:picLocks noChangeAspect="1"/>
                    </pic:cNvPicPr>
                  </pic:nvPicPr>
                  <pic:blipFill>
                    <a:blip r:embed="rId116"/>
                    <a:stretch>
                      <a:fillRect/>
                    </a:stretch>
                  </pic:blipFill>
                  <pic:spPr>
                    <a:xfrm>
                      <a:off x="0" y="0"/>
                      <a:ext cx="1876425" cy="1076325"/>
                    </a:xfrm>
                    <a:prstGeom prst="rect">
                      <a:avLst/>
                    </a:prstGeom>
                    <a:noFill/>
                    <a:ln w="9525">
                      <a:noFill/>
                    </a:ln>
                  </pic:spPr>
                </pic:pic>
              </a:graphicData>
            </a:graphic>
          </wp:inline>
        </w:drawing>
      </w:r>
    </w:p>
    <w:p w14:paraId="3FB2075F">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2F69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66A472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4AECA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53A4E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8262C3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0EC2B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6121D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FD368D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0A56F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3B083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BE74E2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85106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bl>
    <w:p w14:paraId="394C9C70">
      <w:pPr>
        <w:pStyle w:val="4"/>
        <w:keepNext w:val="0"/>
        <w:keepLines w:val="0"/>
        <w:widowControl/>
        <w:suppressLineNumbers w:val="0"/>
        <w:spacing w:before="0" w:beforeAutospacing="0" w:after="0" w:afterAutospacing="0"/>
        <w:ind w:left="0" w:right="0"/>
      </w:pPr>
      <w:r>
        <w:t>2011年真题 第8题</w:t>
      </w:r>
    </w:p>
    <w:p w14:paraId="70503944">
      <w:pPr>
        <w:pStyle w:val="5"/>
        <w:keepNext w:val="0"/>
        <w:keepLines w:val="0"/>
        <w:widowControl/>
        <w:suppressLineNumbers w:val="0"/>
        <w:spacing w:before="0" w:beforeAutospacing="0" w:after="24" w:afterAutospacing="0"/>
        <w:ind w:left="0" w:right="0"/>
      </w:pPr>
      <w:r>
        <w:t>题目</w:t>
      </w:r>
    </w:p>
    <w:p w14:paraId="54DE20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下列关于图的叙述中，正确的是（ ）。</w:t>
      </w:r>
    </w:p>
    <w:p w14:paraId="51DCD4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回路是简单路径</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存储稀疏图，用邻接矩阵比邻接表更省空间</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若有向图中存在拓扑序列，则该图不存在回路</w:t>
      </w:r>
    </w:p>
    <w:p w14:paraId="5FF16614">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CD4B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52C41C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6CE6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w:t>
            </w:r>
          </w:p>
        </w:tc>
      </w:tr>
      <w:tr w14:paraId="357E4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E8A9F0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A96BD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7E886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41CDAA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1D0A7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2EBB86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112AE9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7E018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w:t>
            </w:r>
          </w:p>
        </w:tc>
      </w:tr>
    </w:tbl>
    <w:p w14:paraId="44DFEFFB">
      <w:pPr>
        <w:pStyle w:val="4"/>
        <w:keepNext w:val="0"/>
        <w:keepLines w:val="0"/>
        <w:widowControl/>
        <w:suppressLineNumbers w:val="0"/>
        <w:spacing w:before="0" w:beforeAutospacing="0" w:after="0" w:afterAutospacing="0"/>
        <w:ind w:left="0" w:right="0"/>
      </w:pPr>
      <w:r>
        <w:t>2012年真题 第6题</w:t>
      </w:r>
    </w:p>
    <w:p w14:paraId="12404613">
      <w:pPr>
        <w:pStyle w:val="5"/>
        <w:keepNext w:val="0"/>
        <w:keepLines w:val="0"/>
        <w:widowControl/>
        <w:suppressLineNumbers w:val="0"/>
        <w:spacing w:before="0" w:beforeAutospacing="0" w:after="24" w:afterAutospacing="0"/>
        <w:ind w:left="0" w:right="0"/>
      </w:pPr>
      <w:r>
        <w:t>题目</w:t>
      </w:r>
    </w:p>
    <w:p w14:paraId="1613C2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若用邻接矩阵存储有向图，矩阵中主对角线以下的元素均为零，则关于该图拓扑序列的结论是（ ）。</w:t>
      </w:r>
    </w:p>
    <w:p w14:paraId="61195B58">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CF17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B7E1BB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3CACC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存在，且唯一</w:t>
            </w:r>
          </w:p>
        </w:tc>
      </w:tr>
      <w:tr w14:paraId="67F5D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0F8D52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70EA0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存在，且不唯一</w:t>
            </w:r>
          </w:p>
        </w:tc>
      </w:tr>
      <w:tr w14:paraId="1C614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EAD435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D24DC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存在，可能不唯一</w:t>
            </w:r>
          </w:p>
        </w:tc>
      </w:tr>
      <w:tr w14:paraId="34ADB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9DC006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19468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无法确定是否存在</w:t>
            </w:r>
          </w:p>
        </w:tc>
      </w:tr>
    </w:tbl>
    <w:p w14:paraId="58BBA14D">
      <w:pPr>
        <w:pStyle w:val="4"/>
        <w:keepNext w:val="0"/>
        <w:keepLines w:val="0"/>
        <w:widowControl/>
        <w:suppressLineNumbers w:val="0"/>
        <w:spacing w:before="0" w:beforeAutospacing="0" w:after="0" w:afterAutospacing="0"/>
        <w:ind w:left="0" w:right="0"/>
      </w:pPr>
      <w:r>
        <w:t>2014年真题 第7题</w:t>
      </w:r>
    </w:p>
    <w:p w14:paraId="4389F5D8">
      <w:pPr>
        <w:pStyle w:val="5"/>
        <w:keepNext w:val="0"/>
        <w:keepLines w:val="0"/>
        <w:widowControl/>
        <w:suppressLineNumbers w:val="0"/>
        <w:spacing w:before="0" w:beforeAutospacing="0" w:after="24" w:afterAutospacing="0"/>
        <w:ind w:left="0" w:right="0"/>
      </w:pPr>
      <w:r>
        <w:t>题目</w:t>
      </w:r>
    </w:p>
    <w:p w14:paraId="33318C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对如下所示的有向图进行拓扑排序，得到的拓扑序列可能是（）</w:t>
      </w:r>
    </w:p>
    <w:p w14:paraId="170D11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381125" cy="1076325"/>
            <wp:effectExtent l="0" t="0" r="5715" b="5715"/>
            <wp:docPr id="122" name="图片 8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82" descr="IMG_256"/>
                    <pic:cNvPicPr>
                      <a:picLocks noChangeAspect="1"/>
                    </pic:cNvPicPr>
                  </pic:nvPicPr>
                  <pic:blipFill>
                    <a:blip r:embed="rId119"/>
                    <a:stretch>
                      <a:fillRect/>
                    </a:stretch>
                  </pic:blipFill>
                  <pic:spPr>
                    <a:xfrm>
                      <a:off x="0" y="0"/>
                      <a:ext cx="1381125" cy="1076325"/>
                    </a:xfrm>
                    <a:prstGeom prst="rect">
                      <a:avLst/>
                    </a:prstGeom>
                    <a:noFill/>
                    <a:ln w="9525">
                      <a:noFill/>
                    </a:ln>
                  </pic:spPr>
                </pic:pic>
              </a:graphicData>
            </a:graphic>
          </wp:inline>
        </w:drawing>
      </w:r>
    </w:p>
    <w:p w14:paraId="60B15E0C">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30EF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A086DA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2905D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3, 1, 2, 4, 5, 6</w:t>
            </w:r>
          </w:p>
        </w:tc>
      </w:tr>
      <w:tr w14:paraId="3E09D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6889FC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94D83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3, 1, 2, 4, 6, 5</w:t>
            </w:r>
          </w:p>
        </w:tc>
      </w:tr>
      <w:tr w14:paraId="76D4B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706E7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27F00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3, 1, 4, 2, 5, 6</w:t>
            </w:r>
          </w:p>
        </w:tc>
      </w:tr>
      <w:tr w14:paraId="75EBA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E7C327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494B5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3, 1, 4, 2, 6, 5</w:t>
            </w:r>
          </w:p>
        </w:tc>
      </w:tr>
    </w:tbl>
    <w:p w14:paraId="385985CE">
      <w:pPr>
        <w:pStyle w:val="4"/>
        <w:keepNext w:val="0"/>
        <w:keepLines w:val="0"/>
        <w:widowControl/>
        <w:suppressLineNumbers w:val="0"/>
        <w:spacing w:before="0" w:beforeAutospacing="0" w:after="0" w:afterAutospacing="0"/>
        <w:ind w:left="0" w:right="0"/>
      </w:pPr>
      <w:r>
        <w:t>2016年真题 第7题</w:t>
      </w:r>
    </w:p>
    <w:p w14:paraId="0CEA2785">
      <w:pPr>
        <w:pStyle w:val="5"/>
        <w:keepNext w:val="0"/>
        <w:keepLines w:val="0"/>
        <w:widowControl/>
        <w:suppressLineNumbers w:val="0"/>
        <w:spacing w:before="0" w:beforeAutospacing="0" w:after="24" w:afterAutospacing="0"/>
        <w:ind w:left="0" w:right="0"/>
      </w:pPr>
      <w:r>
        <w:t>题目</w:t>
      </w:r>
    </w:p>
    <w:p w14:paraId="10A837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若将 n 个顶点 e 条弧的有向图采用邻接表存储，则拓扑排序算法的时间复杂度是（ ）。</w:t>
      </w:r>
    </w:p>
    <w:p w14:paraId="7C24D0F6">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4A94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5CD4DC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A34A5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m:t>
              </m:r>
            </m:oMath>
            <w:r>
              <w:t>​</w:t>
            </w:r>
          </w:p>
        </w:tc>
      </w:tr>
      <w:tr w14:paraId="65E9F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C9DB09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A06C3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O(n+e)</m:t>
              </m:r>
            </m:oMath>
            <w:r>
              <w:t>​</w:t>
            </w:r>
          </w:p>
        </w:tc>
      </w:tr>
      <w:tr w14:paraId="29347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2BC9EF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2F0A7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m:t>
              </m:r>
              <m:sSup>
                <m:sSupPr/>
                <m:e>
                  <m:r>
                    <m:rPr/>
                    <m:t>n</m:t>
                  </m:r>
                </m:e>
                <m:sup>
                  <m:r>
                    <m:rPr/>
                    <m:t>2</m:t>
                  </m:r>
                </m:sup>
              </m:sSup>
              <m:r>
                <m:rPr/>
                <m:t>)</m:t>
              </m:r>
            </m:oMath>
            <w:r>
              <w:t>​</w:t>
            </w:r>
          </w:p>
        </w:tc>
      </w:tr>
      <w:tr w14:paraId="733A0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5DA99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4D62F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O(n×e)</m:t>
              </m:r>
            </m:oMath>
            <w:r>
              <w:t>​</w:t>
            </w:r>
          </w:p>
        </w:tc>
      </w:tr>
    </w:tbl>
    <w:p w14:paraId="4CED2434">
      <w:pPr>
        <w:pStyle w:val="4"/>
        <w:keepNext w:val="0"/>
        <w:keepLines w:val="0"/>
        <w:widowControl/>
        <w:suppressLineNumbers w:val="0"/>
        <w:spacing w:before="0" w:beforeAutospacing="0" w:after="0" w:afterAutospacing="0"/>
        <w:ind w:left="0" w:right="0"/>
      </w:pPr>
      <w:r>
        <w:t>2018年真题 第7题</w:t>
      </w:r>
    </w:p>
    <w:p w14:paraId="75865D2D">
      <w:pPr>
        <w:pStyle w:val="5"/>
        <w:keepNext w:val="0"/>
        <w:keepLines w:val="0"/>
        <w:widowControl/>
        <w:suppressLineNumbers w:val="0"/>
        <w:spacing w:before="0" w:beforeAutospacing="0" w:after="24" w:afterAutospacing="0"/>
        <w:ind w:left="0" w:right="0"/>
      </w:pPr>
      <w:r>
        <w:t>题目</w:t>
      </w:r>
    </w:p>
    <w:p w14:paraId="44FAE1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下列选项中，不是如下有向图的拓扑序列的是（ ）</w:t>
      </w:r>
    </w:p>
    <w:p w14:paraId="79D197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876425" cy="1076325"/>
            <wp:effectExtent l="0" t="0" r="13335" b="5715"/>
            <wp:docPr id="124" name="图片 8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84" descr="IMG_256"/>
                    <pic:cNvPicPr>
                      <a:picLocks noChangeAspect="1"/>
                    </pic:cNvPicPr>
                  </pic:nvPicPr>
                  <pic:blipFill>
                    <a:blip r:embed="rId121"/>
                    <a:stretch>
                      <a:fillRect/>
                    </a:stretch>
                  </pic:blipFill>
                  <pic:spPr>
                    <a:xfrm>
                      <a:off x="0" y="0"/>
                      <a:ext cx="1876425" cy="1076325"/>
                    </a:xfrm>
                    <a:prstGeom prst="rect">
                      <a:avLst/>
                    </a:prstGeom>
                    <a:noFill/>
                    <a:ln w="9525">
                      <a:noFill/>
                    </a:ln>
                  </pic:spPr>
                </pic:pic>
              </a:graphicData>
            </a:graphic>
          </wp:inline>
        </w:drawing>
      </w:r>
    </w:p>
    <w:p w14:paraId="69BB3C87">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825A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1EE4A4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DA70B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1, 5, 2, 3, 6, 4</w:t>
            </w:r>
          </w:p>
        </w:tc>
      </w:tr>
      <w:tr w14:paraId="7FCAC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4C1089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4B26C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5, 1, 2, 6, 3, 4</w:t>
            </w:r>
          </w:p>
        </w:tc>
      </w:tr>
      <w:tr w14:paraId="4BD684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C75A77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525A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5, 1, 2, 3, 6, 4</w:t>
            </w:r>
          </w:p>
        </w:tc>
      </w:tr>
      <w:tr w14:paraId="7B209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62833C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83C67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5, 2, 1, 6, 3, 4</w:t>
            </w:r>
          </w:p>
        </w:tc>
      </w:tr>
    </w:tbl>
    <w:p w14:paraId="25E767AE">
      <w:pPr>
        <w:pStyle w:val="4"/>
        <w:keepNext w:val="0"/>
        <w:keepLines w:val="0"/>
        <w:widowControl/>
        <w:suppressLineNumbers w:val="0"/>
        <w:spacing w:before="0" w:beforeAutospacing="0" w:after="0" w:afterAutospacing="0"/>
        <w:ind w:left="0" w:right="0"/>
      </w:pPr>
      <w:r>
        <w:t>2019年真题 第6题</w:t>
      </w:r>
    </w:p>
    <w:p w14:paraId="2CE47747">
      <w:pPr>
        <w:pStyle w:val="5"/>
        <w:keepNext w:val="0"/>
        <w:keepLines w:val="0"/>
        <w:widowControl/>
        <w:suppressLineNumbers w:val="0"/>
        <w:spacing w:before="0" w:beforeAutospacing="0" w:after="24" w:afterAutospacing="0"/>
        <w:ind w:left="0" w:right="0"/>
      </w:pPr>
      <w:r>
        <w:t>题目</w:t>
      </w:r>
    </w:p>
    <w:p w14:paraId="519844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用有向无环图描述表达式 (x+y)*((x+y)/x)，需要的顶点个数至少是（ ）。</w:t>
      </w:r>
    </w:p>
    <w:p w14:paraId="04F520BB">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4A7A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3D2CB2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0EE5E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r w14:paraId="4C2EE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F42D3E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AE722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w:t>
            </w:r>
          </w:p>
        </w:tc>
      </w:tr>
      <w:tr w14:paraId="1CA8F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C91B46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36A3F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w:t>
            </w:r>
          </w:p>
        </w:tc>
      </w:tr>
      <w:tr w14:paraId="0521B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D83C5A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7A312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w:t>
            </w:r>
          </w:p>
        </w:tc>
      </w:tr>
    </w:tbl>
    <w:p w14:paraId="58126B26">
      <w:pPr>
        <w:pStyle w:val="4"/>
        <w:keepNext w:val="0"/>
        <w:keepLines w:val="0"/>
        <w:widowControl/>
        <w:suppressLineNumbers w:val="0"/>
        <w:spacing w:before="0" w:beforeAutospacing="0" w:after="0" w:afterAutospacing="0"/>
        <w:ind w:left="0" w:right="0"/>
      </w:pPr>
      <w:r>
        <w:t>2020年真题 第6题</w:t>
      </w:r>
    </w:p>
    <w:p w14:paraId="336EA182">
      <w:pPr>
        <w:pStyle w:val="5"/>
        <w:keepNext w:val="0"/>
        <w:keepLines w:val="0"/>
        <w:widowControl/>
        <w:suppressLineNumbers w:val="0"/>
        <w:spacing w:before="0" w:beforeAutospacing="0" w:after="24" w:afterAutospacing="0"/>
        <w:ind w:left="0" w:right="0"/>
      </w:pPr>
      <w:r>
        <w:t>题目</w:t>
      </w:r>
    </w:p>
    <w:p w14:paraId="3CC8B9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修改递归方式实现的图的深度优先搜索（DFS）算法，将输出（访问）顶点信息的语句移到退出递归前（即执行输出语句后立刻退出递归）。采用修改后的算法遍历有向无环图 G，若输出结果中包含 G 中的全部顶点，则输出的顶点序列是 G 的（ ）。</w:t>
      </w:r>
    </w:p>
    <w:p w14:paraId="2CADD473">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2421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3FB38B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4F38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拓扑有序序列</w:t>
            </w:r>
          </w:p>
        </w:tc>
      </w:tr>
      <w:tr w14:paraId="25DF4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49AA91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A3F02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逆拓扑有序序列</w:t>
            </w:r>
          </w:p>
        </w:tc>
      </w:tr>
      <w:tr w14:paraId="006DA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5AF7AA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B00FF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广度优先搜索序列</w:t>
            </w:r>
          </w:p>
        </w:tc>
      </w:tr>
      <w:tr w14:paraId="54DB9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CC5129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29C2F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深度优先搜索序列</w:t>
            </w:r>
          </w:p>
        </w:tc>
      </w:tr>
    </w:tbl>
    <w:p w14:paraId="6F1D350A">
      <w:pPr>
        <w:pStyle w:val="4"/>
        <w:keepNext w:val="0"/>
        <w:keepLines w:val="0"/>
        <w:widowControl/>
        <w:suppressLineNumbers w:val="0"/>
        <w:spacing w:before="0" w:beforeAutospacing="0" w:after="0" w:afterAutospacing="0"/>
        <w:ind w:left="0" w:right="0"/>
      </w:pPr>
      <w:r>
        <w:t>2021年真题 第7题</w:t>
      </w:r>
    </w:p>
    <w:p w14:paraId="1677C08F">
      <w:pPr>
        <w:pStyle w:val="5"/>
        <w:keepNext w:val="0"/>
        <w:keepLines w:val="0"/>
        <w:widowControl/>
        <w:suppressLineNumbers w:val="0"/>
        <w:spacing w:before="0" w:beforeAutospacing="0" w:after="24" w:afterAutospacing="0"/>
        <w:ind w:left="0" w:right="0"/>
      </w:pPr>
      <w:r>
        <w:t>题目</w:t>
      </w:r>
    </w:p>
    <w:p w14:paraId="64B0AD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给定如下有向图，该图的拓扑有序序列的个数是（）。</w:t>
      </w:r>
    </w:p>
    <w:p w14:paraId="780B46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076325" cy="1076325"/>
            <wp:effectExtent l="0" t="0" r="5715" b="5715"/>
            <wp:docPr id="127" name="图片 8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88" descr="IMG_256"/>
                    <pic:cNvPicPr>
                      <a:picLocks noChangeAspect="1"/>
                    </pic:cNvPicPr>
                  </pic:nvPicPr>
                  <pic:blipFill>
                    <a:blip r:embed="rId125"/>
                    <a:stretch>
                      <a:fillRect/>
                    </a:stretch>
                  </pic:blipFill>
                  <pic:spPr>
                    <a:xfrm>
                      <a:off x="0" y="0"/>
                      <a:ext cx="1076325" cy="1076325"/>
                    </a:xfrm>
                    <a:prstGeom prst="rect">
                      <a:avLst/>
                    </a:prstGeom>
                    <a:noFill/>
                    <a:ln w="9525">
                      <a:noFill/>
                    </a:ln>
                  </pic:spPr>
                </pic:pic>
              </a:graphicData>
            </a:graphic>
          </wp:inline>
        </w:drawing>
      </w:r>
    </w:p>
    <w:p w14:paraId="79291C57">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4F59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56930E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4951A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r w14:paraId="36A38E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CD4AB7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731BD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322534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CF0457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A1F0D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689C3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4E3B7F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32427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bl>
    <w:p w14:paraId="131751E2">
      <w:pPr>
        <w:pStyle w:val="4"/>
        <w:keepNext w:val="0"/>
        <w:keepLines w:val="0"/>
        <w:widowControl/>
        <w:suppressLineNumbers w:val="0"/>
        <w:spacing w:before="0" w:beforeAutospacing="0" w:after="0" w:afterAutospacing="0"/>
        <w:ind w:left="0" w:right="0"/>
      </w:pPr>
      <w:r>
        <w:t>2025年真题 第6题</w:t>
      </w:r>
    </w:p>
    <w:p w14:paraId="3270C2C6">
      <w:pPr>
        <w:pStyle w:val="5"/>
        <w:keepNext w:val="0"/>
        <w:keepLines w:val="0"/>
        <w:widowControl/>
        <w:suppressLineNumbers w:val="0"/>
        <w:spacing w:before="0" w:beforeAutospacing="0" w:after="24" w:afterAutospacing="0"/>
        <w:ind w:left="0" w:right="0"/>
      </w:pPr>
      <w:r>
        <w:t>题目</w:t>
      </w:r>
    </w:p>
    <w:p w14:paraId="0E4898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下列关于图的叙述中，正确的是？（）。</w:t>
      </w:r>
    </w:p>
    <w:p w14:paraId="2954C997">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111E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252310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530CA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有向图必定存在入度为 0 的顶点</w:t>
            </w:r>
          </w:p>
        </w:tc>
      </w:tr>
      <w:tr w14:paraId="4AB15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0A07A6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AED33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有向无环图的拓扑排序有序序列存在且唯一</w:t>
            </w:r>
          </w:p>
        </w:tc>
      </w:tr>
      <w:tr w14:paraId="0BE9F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8C7D1B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0E27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各顶点的度均大于等于 2 的无向图必有回路</w:t>
            </w:r>
          </w:p>
        </w:tc>
      </w:tr>
      <w:tr w14:paraId="22644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AB5F0A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28C03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可用 BFS 算法求出带权图中的每一对顶点的最短路径</w:t>
            </w:r>
          </w:p>
        </w:tc>
      </w:tr>
    </w:tbl>
    <w:p w14:paraId="7789ADF8">
      <w:pPr>
        <w:pStyle w:val="3"/>
        <w:bidi w:val="0"/>
        <w:rPr>
          <w:rFonts w:hint="eastAsia"/>
          <w:lang w:val="en-US" w:eastAsia="zh-CN"/>
        </w:rPr>
      </w:pPr>
      <w:r>
        <w:rPr>
          <w:rFonts w:hint="eastAsia"/>
          <w:lang w:val="en-US" w:eastAsia="zh-CN"/>
        </w:rPr>
        <w:t>5.7 关键路径</w:t>
      </w:r>
    </w:p>
    <w:p w14:paraId="0D7F26A9">
      <w:pPr>
        <w:pStyle w:val="4"/>
        <w:keepNext w:val="0"/>
        <w:keepLines w:val="0"/>
        <w:widowControl/>
        <w:suppressLineNumbers w:val="0"/>
        <w:spacing w:before="0" w:beforeAutospacing="0" w:after="0" w:afterAutospacing="0"/>
        <w:ind w:left="0" w:right="0"/>
      </w:pPr>
      <w:r>
        <w:t>2013年真题 第9题</w:t>
      </w:r>
    </w:p>
    <w:p w14:paraId="57821A7A">
      <w:pPr>
        <w:pStyle w:val="5"/>
        <w:keepNext w:val="0"/>
        <w:keepLines w:val="0"/>
        <w:widowControl/>
        <w:suppressLineNumbers w:val="0"/>
        <w:spacing w:before="0" w:beforeAutospacing="0" w:after="24" w:afterAutospacing="0"/>
        <w:ind w:left="0" w:right="0"/>
      </w:pPr>
      <w:r>
        <w:t>题目</w:t>
      </w:r>
    </w:p>
    <w:p w14:paraId="1D8E91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 AOE 网表示一项包含 8 个活动的工程。通过同时加快若干活动的进度可以缩短整个工程的工期。下列选项中，加快其进度就可以缩短工程工期的是 ( )</w:t>
      </w:r>
    </w:p>
    <w:p w14:paraId="4F045E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933575" cy="1076325"/>
            <wp:effectExtent l="0" t="0" r="1905" b="5715"/>
            <wp:docPr id="130" name="图片 9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91" descr="IMG_256"/>
                    <pic:cNvPicPr>
                      <a:picLocks noChangeAspect="1"/>
                    </pic:cNvPicPr>
                  </pic:nvPicPr>
                  <pic:blipFill>
                    <a:blip r:embed="rId127"/>
                    <a:stretch>
                      <a:fillRect/>
                    </a:stretch>
                  </pic:blipFill>
                  <pic:spPr>
                    <a:xfrm>
                      <a:off x="0" y="0"/>
                      <a:ext cx="1933575" cy="1076325"/>
                    </a:xfrm>
                    <a:prstGeom prst="rect">
                      <a:avLst/>
                    </a:prstGeom>
                    <a:noFill/>
                    <a:ln w="9525">
                      <a:noFill/>
                    </a:ln>
                  </pic:spPr>
                </pic:pic>
              </a:graphicData>
            </a:graphic>
          </wp:inline>
        </w:drawing>
      </w:r>
    </w:p>
    <w:p w14:paraId="7106321D">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BFBE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DE054F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200C1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c 和 e</w:t>
            </w:r>
          </w:p>
        </w:tc>
      </w:tr>
      <w:tr w14:paraId="352B4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DA1621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164E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d 和 e</w:t>
            </w:r>
          </w:p>
        </w:tc>
      </w:tr>
      <w:tr w14:paraId="7C080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F0542E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AC5C0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f 和 d</w:t>
            </w:r>
          </w:p>
        </w:tc>
      </w:tr>
      <w:tr w14:paraId="68094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7F2FF3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CAE54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f 和 h</w:t>
            </w:r>
          </w:p>
        </w:tc>
      </w:tr>
    </w:tbl>
    <w:p w14:paraId="4F829AB7">
      <w:pPr>
        <w:pStyle w:val="4"/>
        <w:keepNext w:val="0"/>
        <w:keepLines w:val="0"/>
        <w:widowControl/>
        <w:suppressLineNumbers w:val="0"/>
        <w:spacing w:before="0" w:beforeAutospacing="0" w:after="0" w:afterAutospacing="0"/>
        <w:ind w:left="0" w:right="0"/>
      </w:pPr>
      <w:r>
        <w:t>2019年真题 第5题</w:t>
      </w:r>
    </w:p>
    <w:p w14:paraId="1ACC137C">
      <w:pPr>
        <w:pStyle w:val="5"/>
        <w:keepNext w:val="0"/>
        <w:keepLines w:val="0"/>
        <w:widowControl/>
        <w:suppressLineNumbers w:val="0"/>
        <w:spacing w:before="0" w:beforeAutospacing="0" w:after="24" w:afterAutospacing="0"/>
        <w:ind w:left="0" w:right="0"/>
      </w:pPr>
      <w:r>
        <w:t>题目</w:t>
      </w:r>
    </w:p>
    <w:p w14:paraId="50E98B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下图所示的 AOE 网表示一项包含 8 个活动的工程。活动 d 的最早开始时间和最迟开始时间分别是（ ）。</w:t>
      </w:r>
    </w:p>
    <w:p w14:paraId="4AAB73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305050" cy="1076325"/>
            <wp:effectExtent l="0" t="0" r="11430" b="5715"/>
            <wp:docPr id="132" name="图片 9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93" descr="IMG_256"/>
                    <pic:cNvPicPr>
                      <a:picLocks noChangeAspect="1"/>
                    </pic:cNvPicPr>
                  </pic:nvPicPr>
                  <pic:blipFill>
                    <a:blip r:embed="rId129"/>
                    <a:stretch>
                      <a:fillRect/>
                    </a:stretch>
                  </pic:blipFill>
                  <pic:spPr>
                    <a:xfrm>
                      <a:off x="0" y="0"/>
                      <a:ext cx="2305050" cy="1076325"/>
                    </a:xfrm>
                    <a:prstGeom prst="rect">
                      <a:avLst/>
                    </a:prstGeom>
                    <a:noFill/>
                    <a:ln w="9525">
                      <a:noFill/>
                    </a:ln>
                  </pic:spPr>
                </pic:pic>
              </a:graphicData>
            </a:graphic>
          </wp:inline>
        </w:drawing>
      </w:r>
    </w:p>
    <w:p w14:paraId="5897A758">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9E70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D24332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681BA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和 7</w:t>
            </w:r>
          </w:p>
        </w:tc>
      </w:tr>
      <w:tr w14:paraId="54263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3A28C7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96A70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 和 12</w:t>
            </w:r>
          </w:p>
        </w:tc>
      </w:tr>
      <w:tr w14:paraId="52B78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002277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A5E76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 和 14</w:t>
            </w:r>
          </w:p>
        </w:tc>
      </w:tr>
      <w:tr w14:paraId="02836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F67740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771D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 和 15</w:t>
            </w:r>
          </w:p>
        </w:tc>
      </w:tr>
    </w:tbl>
    <w:p w14:paraId="390EBB00">
      <w:pPr>
        <w:pStyle w:val="4"/>
        <w:keepNext w:val="0"/>
        <w:keepLines w:val="0"/>
        <w:widowControl/>
        <w:suppressLineNumbers w:val="0"/>
        <w:spacing w:before="0" w:beforeAutospacing="0" w:after="0" w:afterAutospacing="0"/>
        <w:ind w:left="0" w:right="0"/>
      </w:pPr>
      <w:r>
        <w:t>2020年真题 第8题</w:t>
      </w:r>
    </w:p>
    <w:p w14:paraId="5B02CE5A">
      <w:pPr>
        <w:pStyle w:val="5"/>
        <w:keepNext w:val="0"/>
        <w:keepLines w:val="0"/>
        <w:widowControl/>
        <w:suppressLineNumbers w:val="0"/>
        <w:spacing w:before="0" w:beforeAutospacing="0" w:after="24" w:afterAutospacing="0"/>
        <w:ind w:left="0" w:right="0"/>
      </w:pPr>
      <w:r>
        <w:t>题目</w:t>
      </w:r>
    </w:p>
    <w:p w14:paraId="77898F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若使 AOE 网估算工程进度则下列叙述中正确的是（ ）。</w:t>
      </w:r>
    </w:p>
    <w:p w14:paraId="5432AC93">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8E2D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D9AB08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75A7C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关键路径是从原点到汇点边数最多的一条路径</w:t>
            </w:r>
          </w:p>
        </w:tc>
      </w:tr>
      <w:tr w14:paraId="4CEE6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A22865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9F23B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关键路径是从原点到汇点路径长度最长的路径</w:t>
            </w:r>
          </w:p>
        </w:tc>
      </w:tr>
      <w:tr w14:paraId="526EA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B0F8F9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B18E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增加任一关键活动的时间不会延长工程的工期</w:t>
            </w:r>
          </w:p>
        </w:tc>
      </w:tr>
      <w:tr w14:paraId="68CB3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D78986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C8B47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缩短任一关键活动的时间将会缩短工程的工期</w:t>
            </w:r>
          </w:p>
        </w:tc>
      </w:tr>
    </w:tbl>
    <w:p w14:paraId="414364E8">
      <w:pPr>
        <w:pStyle w:val="4"/>
        <w:keepNext w:val="0"/>
        <w:keepLines w:val="0"/>
        <w:widowControl/>
        <w:suppressLineNumbers w:val="0"/>
        <w:spacing w:before="0" w:beforeAutospacing="0" w:after="0" w:afterAutospacing="0"/>
        <w:ind w:left="0" w:right="0"/>
      </w:pPr>
      <w:r>
        <w:t>2022年真题 第7题</w:t>
      </w:r>
    </w:p>
    <w:p w14:paraId="69B56C8F">
      <w:pPr>
        <w:pStyle w:val="5"/>
        <w:keepNext w:val="0"/>
        <w:keepLines w:val="0"/>
        <w:widowControl/>
        <w:suppressLineNumbers w:val="0"/>
        <w:spacing w:before="0" w:beforeAutospacing="0" w:after="24" w:afterAutospacing="0"/>
        <w:ind w:left="0" w:right="0"/>
      </w:pPr>
      <w:r>
        <w:t>题目</w:t>
      </w:r>
    </w:p>
    <w:p w14:paraId="36F3C6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下图是一个有 10 个活动的 AOE 网，时间余量最大的活动是（）。</w:t>
      </w:r>
    </w:p>
    <w:p w14:paraId="025A07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133600" cy="1076325"/>
            <wp:effectExtent l="0" t="0" r="0" b="5715"/>
            <wp:docPr id="134" name="图片 9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95" descr="IMG_256"/>
                    <pic:cNvPicPr>
                      <a:picLocks noChangeAspect="1"/>
                    </pic:cNvPicPr>
                  </pic:nvPicPr>
                  <pic:blipFill>
                    <a:blip r:embed="rId131"/>
                    <a:stretch>
                      <a:fillRect/>
                    </a:stretch>
                  </pic:blipFill>
                  <pic:spPr>
                    <a:xfrm>
                      <a:off x="0" y="0"/>
                      <a:ext cx="2133600" cy="1076325"/>
                    </a:xfrm>
                    <a:prstGeom prst="rect">
                      <a:avLst/>
                    </a:prstGeom>
                    <a:noFill/>
                    <a:ln w="9525">
                      <a:noFill/>
                    </a:ln>
                  </pic:spPr>
                </pic:pic>
              </a:graphicData>
            </a:graphic>
          </wp:inline>
        </w:drawing>
      </w:r>
    </w:p>
    <w:p w14:paraId="221310EB">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8323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F08AD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8891F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c</w:t>
            </w:r>
          </w:p>
        </w:tc>
      </w:tr>
      <w:tr w14:paraId="6AB25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0AA0F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98BAD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g</w:t>
            </w:r>
          </w:p>
        </w:tc>
      </w:tr>
      <w:tr w14:paraId="458C8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42E98E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66B17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h</w:t>
            </w:r>
          </w:p>
        </w:tc>
      </w:tr>
      <w:tr w14:paraId="38931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23BCA8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7AC19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j</w:t>
            </w:r>
          </w:p>
        </w:tc>
      </w:tr>
    </w:tbl>
    <w:p w14:paraId="1A35087C">
      <w:pPr>
        <w:pStyle w:val="4"/>
        <w:keepNext w:val="0"/>
        <w:keepLines w:val="0"/>
        <w:widowControl/>
        <w:suppressLineNumbers w:val="0"/>
        <w:spacing w:before="0" w:beforeAutospacing="0" w:after="0" w:afterAutospacing="0"/>
        <w:ind w:left="0" w:right="0"/>
      </w:pPr>
      <w:r>
        <w:t>2011年真题 第41题</w:t>
      </w:r>
    </w:p>
    <w:p w14:paraId="00661DC4">
      <w:pPr>
        <w:pStyle w:val="5"/>
        <w:keepNext w:val="0"/>
        <w:keepLines w:val="0"/>
        <w:widowControl/>
        <w:suppressLineNumbers w:val="0"/>
        <w:spacing w:before="0" w:beforeAutospacing="0" w:after="24" w:afterAutospacing="0"/>
        <w:ind w:left="0" w:right="0"/>
      </w:pPr>
      <w:r>
        <w:t>题目</w:t>
      </w:r>
    </w:p>
    <w:p w14:paraId="100247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已知有 6 个顶点（顶点编号为 0～5）的有向带权图 G，其邻接矩阵 A 为上三角矩阵，按行为主序（行优先）保存在如下的一维数组中：</w:t>
      </w:r>
    </w:p>
    <w:p w14:paraId="538E73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6"/>
          <w:rFonts w:ascii="Times New Roman" w:hAnsi="Times New Roman" w:eastAsia="宋体" w:cs="Times New Roman"/>
          <w:kern w:val="0"/>
          <w:sz w:val="24"/>
          <w:szCs w:val="24"/>
          <w:lang w:val="en-US" w:eastAsia="zh-CN" w:bidi="ar"/>
        </w:rPr>
        <w:t>4 6 ∞ ∞ ∞ 5 ∞ ∞ ∞ 4 3 ∞ ∞ 3 3</w:t>
      </w:r>
    </w:p>
    <w:p w14:paraId="3CA3F2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要求：</w:t>
      </w:r>
    </w:p>
    <w:p w14:paraId="561E66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写出图 G 的邻接矩阵 A。</w:t>
      </w:r>
    </w:p>
    <w:p w14:paraId="20300B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画出有向带权图 G。</w:t>
      </w:r>
    </w:p>
    <w:p w14:paraId="0F3807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求图 G 的关键路径，并计算该关键路径的长度。</w:t>
      </w:r>
    </w:p>
    <w:p w14:paraId="3485F52D">
      <w:pPr>
        <w:pStyle w:val="4"/>
        <w:keepNext w:val="0"/>
        <w:keepLines w:val="0"/>
        <w:widowControl/>
        <w:suppressLineNumbers w:val="0"/>
        <w:spacing w:before="0" w:beforeAutospacing="0" w:after="0" w:afterAutospacing="0"/>
        <w:ind w:left="0" w:right="0"/>
      </w:pPr>
      <w:r>
        <w:t>2025年真题 第42题</w:t>
      </w:r>
    </w:p>
    <w:p w14:paraId="11E3BC95">
      <w:pPr>
        <w:pStyle w:val="5"/>
        <w:keepNext w:val="0"/>
        <w:keepLines w:val="0"/>
        <w:widowControl/>
        <w:suppressLineNumbers w:val="0"/>
        <w:spacing w:before="0" w:beforeAutospacing="0" w:after="24" w:afterAutospacing="0"/>
        <w:ind w:left="0" w:right="0"/>
      </w:pPr>
      <w:r>
        <w:t>题目</w:t>
      </w:r>
    </w:p>
    <w:p w14:paraId="5C90A6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某工程包含 12 个活动，使用下图所示的 AOE 网描述，图中各边上标注了活动及其持续时间。</w:t>
      </w:r>
    </w:p>
    <w:p w14:paraId="7BAD672A">
      <w:pPr>
        <w:keepNext w:val="0"/>
        <w:keepLines w:val="0"/>
        <w:widowControl/>
        <w:suppressLineNumbers w:val="0"/>
        <w:pBdr>
          <w:top w:val="none" w:color="auto" w:sz="0" w:space="0"/>
          <w:left w:val="none" w:color="auto" w:sz="0" w:space="0"/>
          <w:bottom w:val="none" w:color="auto" w:sz="0" w:space="0"/>
          <w:right w:val="none" w:color="auto" w:sz="0" w:space="0"/>
        </w:pBdr>
        <w:jc w:val="center"/>
      </w:pPr>
      <w:r>
        <w:rPr>
          <w:rFonts w:ascii="宋体" w:hAnsi="宋体" w:eastAsia="宋体" w:cs="宋体"/>
          <w:kern w:val="0"/>
          <w:sz w:val="24"/>
          <w:szCs w:val="24"/>
          <w:lang w:val="en-US" w:eastAsia="zh-CN" w:bidi="ar"/>
        </w:rPr>
        <w:drawing>
          <wp:inline distT="0" distB="0" distL="114300" distR="114300">
            <wp:extent cx="2228850" cy="1076325"/>
            <wp:effectExtent l="0" t="0" r="0" b="0"/>
            <wp:docPr id="137" name="图片 9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98" descr="IMG_256"/>
                    <pic:cNvPicPr>
                      <a:picLocks noChangeAspect="1"/>
                    </pic:cNvPicPr>
                  </pic:nvPicPr>
                  <pic:blipFill>
                    <a:blip r:embed="rId134"/>
                    <a:stretch>
                      <a:fillRect/>
                    </a:stretch>
                  </pic:blipFill>
                  <pic:spPr>
                    <a:xfrm>
                      <a:off x="0" y="0"/>
                      <a:ext cx="2228850" cy="1076325"/>
                    </a:xfrm>
                    <a:prstGeom prst="rect">
                      <a:avLst/>
                    </a:prstGeom>
                    <a:noFill/>
                    <a:ln w="9525">
                      <a:noFill/>
                    </a:ln>
                  </pic:spPr>
                </pic:pic>
              </a:graphicData>
            </a:graphic>
          </wp:inline>
        </w:drawing>
      </w:r>
    </w:p>
    <w:p w14:paraId="3A4AC6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请回答下列问题（活动均用活动名表示）。</w:t>
      </w:r>
    </w:p>
    <w:p w14:paraId="043A05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完成该工程的最短时间是多少？哪些活动是关键活动？</w:t>
      </w:r>
    </w:p>
    <w:p w14:paraId="11D530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若以最短时间完成工程，则与活动 e 同时进行的活动可能有哪些？</w:t>
      </w:r>
    </w:p>
    <w:p w14:paraId="4D973C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时间余量最大的活动是哪个？其时间余量是多少？</w:t>
      </w:r>
    </w:p>
    <w:p w14:paraId="31A1B6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假设工程从时刻 0 启动，因某种原因，活动 b 在时刻 6 开始。为保证工程不延期，在其他活动持续时间保持不变的情况下，b 的持续时间最多是多少？若不改变 b 的持续时间，则压缩哪个活动的持续时间也能保证工程不延期？</w:t>
      </w:r>
    </w:p>
    <w:p w14:paraId="277A2017">
      <w:pPr>
        <w:pStyle w:val="2"/>
        <w:bidi w:val="0"/>
        <w:rPr>
          <w:rFonts w:hint="eastAsia"/>
          <w:lang w:val="en-US" w:eastAsia="zh-CN"/>
        </w:rPr>
      </w:pPr>
      <w:r>
        <w:rPr>
          <w:rFonts w:hint="eastAsia"/>
          <w:lang w:val="en-US" w:eastAsia="zh-CN"/>
        </w:rPr>
        <w:t>6 查找</w:t>
      </w:r>
    </w:p>
    <w:p w14:paraId="59AD6BA6">
      <w:pPr>
        <w:pStyle w:val="3"/>
        <w:bidi w:val="0"/>
        <w:rPr>
          <w:rFonts w:hint="eastAsia"/>
          <w:lang w:val="en-US" w:eastAsia="zh-CN"/>
        </w:rPr>
      </w:pPr>
      <w:r>
        <w:rPr>
          <w:rFonts w:hint="eastAsia"/>
          <w:lang w:val="en-US" w:eastAsia="zh-CN"/>
        </w:rPr>
        <w:t>6.1 线性结构</w:t>
      </w:r>
    </w:p>
    <w:p w14:paraId="56870EE6">
      <w:pPr>
        <w:pStyle w:val="4"/>
        <w:bidi w:val="0"/>
        <w:rPr>
          <w:rFonts w:hint="eastAsia"/>
          <w:lang w:val="en-US" w:eastAsia="zh-CN"/>
        </w:rPr>
      </w:pPr>
      <w:r>
        <w:rPr>
          <w:rFonts w:hint="eastAsia"/>
          <w:lang w:val="en-US" w:eastAsia="zh-CN"/>
        </w:rPr>
        <w:t>6.1.1 顺序查找</w:t>
      </w:r>
    </w:p>
    <w:p w14:paraId="6878AB23">
      <w:pPr>
        <w:pStyle w:val="5"/>
        <w:keepNext w:val="0"/>
        <w:keepLines w:val="0"/>
        <w:widowControl/>
        <w:suppressLineNumbers w:val="0"/>
        <w:spacing w:before="0" w:beforeAutospacing="0" w:after="0" w:afterAutospacing="0"/>
        <w:ind w:left="0" w:right="0"/>
      </w:pPr>
      <w:r>
        <w:t>2013年真题 第42题</w:t>
      </w:r>
    </w:p>
    <w:p w14:paraId="3306F81D">
      <w:pPr>
        <w:pStyle w:val="6"/>
        <w:keepNext w:val="0"/>
        <w:keepLines w:val="0"/>
        <w:widowControl/>
        <w:suppressLineNumbers w:val="0"/>
        <w:spacing w:before="0" w:beforeAutospacing="0" w:after="24" w:afterAutospacing="0"/>
        <w:ind w:left="0" w:right="0"/>
      </w:pPr>
      <w:r>
        <w:t>题目</w:t>
      </w:r>
    </w:p>
    <w:p w14:paraId="0F8753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设包含 4 个数据元素的集合 </w:t>
      </w:r>
      <m:oMath>
        <m:r>
          <m:rPr/>
          <m:t>S={</m:t>
        </m:r>
        <m:r>
          <m:rPr>
            <m:nor/>
            <m:sty m:val="p"/>
          </m:rPr>
          <m:t>“do”</m:t>
        </m:r>
        <m:r>
          <m:rPr/>
          <m:t>,</m:t>
        </m:r>
        <m:r>
          <m:rPr>
            <m:nor/>
            <m:sty m:val="p"/>
          </m:rPr>
          <m:t>“for”</m:t>
        </m:r>
        <m:r>
          <m:rPr/>
          <m:t>,</m:t>
        </m:r>
        <m:r>
          <m:rPr>
            <m:nor/>
            <m:sty m:val="p"/>
          </m:rPr>
          <m:t>“repeat”</m:t>
        </m:r>
        <m:r>
          <m:rPr/>
          <m:t>,</m:t>
        </m:r>
        <m:r>
          <m:rPr>
            <m:nor/>
            <m:sty m:val="p"/>
          </m:rPr>
          <m:t>“while”</m:t>
        </m:r>
        <m:r>
          <m:rPr/>
          <m:t>}</m:t>
        </m:r>
      </m:oMath>
      <w:r>
        <w:rPr>
          <w:rFonts w:ascii="Times New Roman" w:hAnsi="Times New Roman" w:eastAsia="宋体" w:cs="Times New Roman"/>
          <w:kern w:val="0"/>
          <w:sz w:val="24"/>
          <w:szCs w:val="24"/>
          <w:lang w:val="en-US" w:eastAsia="zh-CN" w:bidi="ar"/>
        </w:rPr>
        <w:t>，各元素的查找概率依次为：</w:t>
      </w:r>
      <m:oMath>
        <m:sSub>
          <m:sSubPr/>
          <m:e>
            <m:r>
              <m:rPr/>
              <m:t>p</m:t>
            </m:r>
          </m:e>
          <m:sub>
            <m:r>
              <m:rPr/>
              <m:t>1</m:t>
            </m:r>
          </m:sub>
        </m:sSub>
        <m:r>
          <m:rPr/>
          <m:t>=0.35</m:t>
        </m:r>
      </m:oMath>
      <w:r>
        <w:rPr>
          <w:rFonts w:ascii="Times New Roman" w:hAnsi="Times New Roman" w:eastAsia="宋体" w:cs="Times New Roman"/>
          <w:kern w:val="0"/>
          <w:sz w:val="24"/>
          <w:szCs w:val="24"/>
          <w:lang w:val="en-US" w:eastAsia="zh-CN" w:bidi="ar"/>
        </w:rPr>
        <w:t>，</w:t>
      </w:r>
      <m:oMath>
        <m:sSub>
          <m:sSubPr/>
          <m:e>
            <m:r>
              <m:rPr/>
              <m:t>p</m:t>
            </m:r>
          </m:e>
          <m:sub>
            <m:r>
              <m:rPr/>
              <m:t>2</m:t>
            </m:r>
          </m:sub>
        </m:sSub>
        <m:r>
          <m:rPr/>
          <m:t>=0.15</m:t>
        </m:r>
      </m:oMath>
      <w:r>
        <w:rPr>
          <w:rFonts w:ascii="Times New Roman" w:hAnsi="Times New Roman" w:eastAsia="宋体" w:cs="Times New Roman"/>
          <w:kern w:val="0"/>
          <w:sz w:val="24"/>
          <w:szCs w:val="24"/>
          <w:lang w:val="en-US" w:eastAsia="zh-CN" w:bidi="ar"/>
        </w:rPr>
        <w:t>，</w:t>
      </w:r>
      <m:oMath>
        <m:sSub>
          <m:sSubPr/>
          <m:e>
            <m:r>
              <m:rPr/>
              <m:t>p</m:t>
            </m:r>
          </m:e>
          <m:sub>
            <m:r>
              <m:rPr/>
              <m:t>3</m:t>
            </m:r>
          </m:sub>
        </m:sSub>
        <m:r>
          <m:rPr/>
          <m:t>=0.15</m:t>
        </m:r>
      </m:oMath>
      <w:r>
        <w:rPr>
          <w:rFonts w:ascii="Times New Roman" w:hAnsi="Times New Roman" w:eastAsia="宋体" w:cs="Times New Roman"/>
          <w:kern w:val="0"/>
          <w:sz w:val="24"/>
          <w:szCs w:val="24"/>
          <w:lang w:val="en-US" w:eastAsia="zh-CN" w:bidi="ar"/>
        </w:rPr>
        <w:t>，</w:t>
      </w:r>
      <m:oMath>
        <m:sSub>
          <m:sSubPr/>
          <m:e>
            <m:r>
              <m:rPr/>
              <m:t>p</m:t>
            </m:r>
          </m:e>
          <m:sub>
            <m:r>
              <m:rPr/>
              <m:t>4</m:t>
            </m:r>
          </m:sub>
        </m:sSub>
        <m:r>
          <m:rPr/>
          <m:t>=0.35</m:t>
        </m:r>
      </m:oMath>
      <w:r>
        <w:rPr>
          <w:rFonts w:ascii="Times New Roman" w:hAnsi="Times New Roman" w:eastAsia="宋体" w:cs="Times New Roman"/>
          <w:kern w:val="0"/>
          <w:sz w:val="24"/>
          <w:szCs w:val="24"/>
          <w:lang w:val="en-US" w:eastAsia="zh-CN" w:bidi="ar"/>
        </w:rPr>
        <w:t>。将 S 保存在一个长度为 4 的顺序表中，采用折半查找法，查找成功时的平均查找长度为 2.2。请回答：</w:t>
      </w:r>
    </w:p>
    <w:p w14:paraId="3472F1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若采用顺序存储结构保存 S，且要求平均查找长度更短，则元素应如何排列？应使用何种查找方法？查找成功时的平均查找长度是多少？</w:t>
      </w:r>
    </w:p>
    <w:p w14:paraId="7ABAB3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若采用链式存储结构保存 S，且要求平均查找长度更短，则元素应如何排列？应使用何种查找方法？查找成功时的平均查找长度是多少？</w:t>
      </w:r>
    </w:p>
    <w:p w14:paraId="5CC26325">
      <w:pPr>
        <w:pStyle w:val="4"/>
        <w:bidi w:val="0"/>
        <w:rPr>
          <w:rFonts w:hint="eastAsia"/>
          <w:lang w:val="en-US" w:eastAsia="zh-CN"/>
        </w:rPr>
      </w:pPr>
      <w:r>
        <w:rPr>
          <w:rFonts w:hint="eastAsia"/>
          <w:lang w:val="en-US" w:eastAsia="zh-CN"/>
        </w:rPr>
        <w:t>6.1.2 折半查找</w:t>
      </w:r>
    </w:p>
    <w:p w14:paraId="10955E35">
      <w:pPr>
        <w:pStyle w:val="5"/>
        <w:keepNext w:val="0"/>
        <w:keepLines w:val="0"/>
        <w:widowControl/>
        <w:suppressLineNumbers w:val="0"/>
        <w:spacing w:before="0" w:beforeAutospacing="0" w:after="0" w:afterAutospacing="0"/>
        <w:ind w:left="0" w:right="0"/>
      </w:pPr>
      <w:r>
        <w:t>2010年真题 第9题</w:t>
      </w:r>
    </w:p>
    <w:p w14:paraId="06C6240D">
      <w:pPr>
        <w:pStyle w:val="6"/>
        <w:keepNext w:val="0"/>
        <w:keepLines w:val="0"/>
        <w:widowControl/>
        <w:suppressLineNumbers w:val="0"/>
        <w:spacing w:before="0" w:beforeAutospacing="0" w:after="24" w:afterAutospacing="0"/>
        <w:ind w:left="0" w:right="0"/>
      </w:pPr>
      <w:r>
        <w:t>题目</w:t>
      </w:r>
    </w:p>
    <w:p w14:paraId="1D572A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已知一个长度为 16 的顺序表 L，其元素按关键字有序排列。若采用折半查找法查找一个 L 中不存在的元素，则关键字的比较次数最多是（ ）。</w:t>
      </w:r>
    </w:p>
    <w:p w14:paraId="2811D37C">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E547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19672D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48667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367DB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111BD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FDB77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r w14:paraId="35A499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AE0C67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FBA8D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w:t>
            </w:r>
          </w:p>
        </w:tc>
      </w:tr>
      <w:tr w14:paraId="3CE65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D1A13E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AAC57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7</w:t>
            </w:r>
          </w:p>
        </w:tc>
      </w:tr>
    </w:tbl>
    <w:p w14:paraId="3717696C">
      <w:pPr>
        <w:pStyle w:val="5"/>
        <w:keepNext w:val="0"/>
        <w:keepLines w:val="0"/>
        <w:widowControl/>
        <w:suppressLineNumbers w:val="0"/>
        <w:spacing w:before="0" w:beforeAutospacing="0" w:after="0" w:afterAutospacing="0"/>
        <w:ind w:left="0" w:right="0"/>
      </w:pPr>
      <w:r>
        <w:t>2015年真题 第7题</w:t>
      </w:r>
    </w:p>
    <w:p w14:paraId="1932AA06">
      <w:pPr>
        <w:pStyle w:val="6"/>
        <w:keepNext w:val="0"/>
        <w:keepLines w:val="0"/>
        <w:widowControl/>
        <w:suppressLineNumbers w:val="0"/>
        <w:spacing w:before="0" w:beforeAutospacing="0" w:after="24" w:afterAutospacing="0"/>
        <w:ind w:left="0" w:right="0"/>
      </w:pPr>
      <w:r>
        <w:t>题目</w:t>
      </w:r>
    </w:p>
    <w:p w14:paraId="47B027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下列选项中，不能构成折半查找中关键字比较序列的是（ ）。</w:t>
      </w:r>
    </w:p>
    <w:p w14:paraId="44E5BDBB">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27C9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AA076E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73DBD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500, 200, 450, 180</w:t>
            </w:r>
          </w:p>
        </w:tc>
      </w:tr>
      <w:tr w14:paraId="21915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F28CB4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EBAB1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500, 450, 200, 180</w:t>
            </w:r>
          </w:p>
        </w:tc>
      </w:tr>
      <w:tr w14:paraId="43812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3CD30D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766BE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180, 500, 200, 450</w:t>
            </w:r>
          </w:p>
        </w:tc>
      </w:tr>
      <w:tr w14:paraId="17B39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8A5CB2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5C23F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180, 200, 500, 450</w:t>
            </w:r>
          </w:p>
        </w:tc>
      </w:tr>
    </w:tbl>
    <w:p w14:paraId="70AF4E6D">
      <w:pPr>
        <w:pStyle w:val="5"/>
        <w:keepNext w:val="0"/>
        <w:keepLines w:val="0"/>
        <w:widowControl/>
        <w:suppressLineNumbers w:val="0"/>
        <w:spacing w:before="0" w:beforeAutospacing="0" w:after="0" w:afterAutospacing="0"/>
        <w:ind w:left="0" w:right="0"/>
      </w:pPr>
      <w:r>
        <w:t>2017年真题 第8题</w:t>
      </w:r>
    </w:p>
    <w:p w14:paraId="7C274FA9">
      <w:pPr>
        <w:pStyle w:val="6"/>
        <w:keepNext w:val="0"/>
        <w:keepLines w:val="0"/>
        <w:widowControl/>
        <w:suppressLineNumbers w:val="0"/>
        <w:spacing w:before="0" w:beforeAutospacing="0" w:after="24" w:afterAutospacing="0"/>
        <w:ind w:left="0" w:right="0"/>
      </w:pPr>
      <w:r>
        <w:t>题目</w:t>
      </w:r>
    </w:p>
    <w:p w14:paraId="7C2891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下列二叉树中，可能成为折半查找判定树（不含外部结点）的是（ ）。</w:t>
      </w:r>
    </w:p>
    <w:p w14:paraId="17B0BBB6">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82FB2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B5368D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A64A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drawing>
                <wp:inline distT="0" distB="0" distL="114300" distR="114300">
                  <wp:extent cx="1866900" cy="1076325"/>
                  <wp:effectExtent l="0" t="0" r="0" b="0"/>
                  <wp:docPr id="142" name="图片 10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03" descr="IMG_256"/>
                          <pic:cNvPicPr>
                            <a:picLocks noChangeAspect="1"/>
                          </pic:cNvPicPr>
                        </pic:nvPicPr>
                        <pic:blipFill>
                          <a:blip r:embed="rId139"/>
                          <a:stretch>
                            <a:fillRect/>
                          </a:stretch>
                        </pic:blipFill>
                        <pic:spPr>
                          <a:xfrm>
                            <a:off x="0" y="0"/>
                            <a:ext cx="1866900" cy="1076325"/>
                          </a:xfrm>
                          <a:prstGeom prst="rect">
                            <a:avLst/>
                          </a:prstGeom>
                          <a:noFill/>
                          <a:ln w="9525">
                            <a:noFill/>
                          </a:ln>
                        </pic:spPr>
                      </pic:pic>
                    </a:graphicData>
                  </a:graphic>
                </wp:inline>
              </w:drawing>
            </w:r>
          </w:p>
        </w:tc>
      </w:tr>
      <w:tr w14:paraId="6CFBD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FA27D3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1F0B9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drawing>
                <wp:inline distT="0" distB="0" distL="114300" distR="114300">
                  <wp:extent cx="1866900" cy="1076325"/>
                  <wp:effectExtent l="0" t="0" r="0" b="0"/>
                  <wp:docPr id="143" name="图片 10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04" descr="IMG_257"/>
                          <pic:cNvPicPr>
                            <a:picLocks noChangeAspect="1"/>
                          </pic:cNvPicPr>
                        </pic:nvPicPr>
                        <pic:blipFill>
                          <a:blip r:embed="rId140"/>
                          <a:stretch>
                            <a:fillRect/>
                          </a:stretch>
                        </pic:blipFill>
                        <pic:spPr>
                          <a:xfrm>
                            <a:off x="0" y="0"/>
                            <a:ext cx="1866900" cy="1076325"/>
                          </a:xfrm>
                          <a:prstGeom prst="rect">
                            <a:avLst/>
                          </a:prstGeom>
                          <a:noFill/>
                          <a:ln w="9525">
                            <a:noFill/>
                          </a:ln>
                        </pic:spPr>
                      </pic:pic>
                    </a:graphicData>
                  </a:graphic>
                </wp:inline>
              </w:drawing>
            </w:r>
          </w:p>
        </w:tc>
      </w:tr>
      <w:tr w14:paraId="71E2F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CED706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0AA00B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drawing>
                <wp:inline distT="0" distB="0" distL="114300" distR="114300">
                  <wp:extent cx="1866900" cy="1076325"/>
                  <wp:effectExtent l="0" t="0" r="0" b="0"/>
                  <wp:docPr id="145" name="图片 10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05" descr="IMG_258"/>
                          <pic:cNvPicPr>
                            <a:picLocks noChangeAspect="1"/>
                          </pic:cNvPicPr>
                        </pic:nvPicPr>
                        <pic:blipFill>
                          <a:blip r:embed="rId141"/>
                          <a:stretch>
                            <a:fillRect/>
                          </a:stretch>
                        </pic:blipFill>
                        <pic:spPr>
                          <a:xfrm>
                            <a:off x="0" y="0"/>
                            <a:ext cx="1866900" cy="1076325"/>
                          </a:xfrm>
                          <a:prstGeom prst="rect">
                            <a:avLst/>
                          </a:prstGeom>
                          <a:noFill/>
                          <a:ln w="9525">
                            <a:noFill/>
                          </a:ln>
                        </pic:spPr>
                      </pic:pic>
                    </a:graphicData>
                  </a:graphic>
                </wp:inline>
              </w:drawing>
            </w:r>
          </w:p>
        </w:tc>
      </w:tr>
      <w:tr w14:paraId="17AA7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ACEAF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EFCF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pPr>
            <w:r>
              <w:rPr>
                <w:rFonts w:ascii="宋体" w:hAnsi="宋体" w:eastAsia="宋体" w:cs="宋体"/>
                <w:kern w:val="0"/>
                <w:sz w:val="24"/>
                <w:szCs w:val="24"/>
                <w:lang w:val="en-US" w:eastAsia="zh-CN" w:bidi="ar"/>
              </w:rPr>
              <w:drawing>
                <wp:inline distT="0" distB="0" distL="114300" distR="114300">
                  <wp:extent cx="1866900" cy="1076325"/>
                  <wp:effectExtent l="0" t="0" r="0" b="0"/>
                  <wp:docPr id="144" name="图片 10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06" descr="IMG_259"/>
                          <pic:cNvPicPr>
                            <a:picLocks noChangeAspect="1"/>
                          </pic:cNvPicPr>
                        </pic:nvPicPr>
                        <pic:blipFill>
                          <a:blip r:embed="rId142"/>
                          <a:stretch>
                            <a:fillRect/>
                          </a:stretch>
                        </pic:blipFill>
                        <pic:spPr>
                          <a:xfrm>
                            <a:off x="0" y="0"/>
                            <a:ext cx="1866900" cy="1076325"/>
                          </a:xfrm>
                          <a:prstGeom prst="rect">
                            <a:avLst/>
                          </a:prstGeom>
                          <a:noFill/>
                          <a:ln w="9525">
                            <a:noFill/>
                          </a:ln>
                        </pic:spPr>
                      </pic:pic>
                    </a:graphicData>
                  </a:graphic>
                </wp:inline>
              </w:drawing>
            </w:r>
          </w:p>
        </w:tc>
      </w:tr>
    </w:tbl>
    <w:p w14:paraId="1C6A9B35">
      <w:pPr>
        <w:pStyle w:val="5"/>
        <w:keepNext w:val="0"/>
        <w:keepLines w:val="0"/>
        <w:widowControl/>
        <w:suppressLineNumbers w:val="0"/>
        <w:spacing w:before="0" w:beforeAutospacing="0" w:after="0" w:afterAutospacing="0"/>
        <w:ind w:left="0" w:right="0"/>
      </w:pPr>
      <w:r>
        <w:t>2023年真题 第8题</w:t>
      </w:r>
    </w:p>
    <w:p w14:paraId="351FACDB">
      <w:pPr>
        <w:pStyle w:val="6"/>
        <w:keepNext w:val="0"/>
        <w:keepLines w:val="0"/>
        <w:widowControl/>
        <w:suppressLineNumbers w:val="0"/>
        <w:spacing w:before="0" w:beforeAutospacing="0" w:after="24" w:afterAutospacing="0"/>
        <w:ind w:left="0" w:right="0"/>
      </w:pPr>
      <w:r>
        <w:t>题目</w:t>
      </w:r>
    </w:p>
    <w:p w14:paraId="0C6E40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对含有 600 个元素的有序顺序表进行折半查找，关键字之间的比较次数最多是（）。</w:t>
      </w:r>
    </w:p>
    <w:p w14:paraId="0DDA6F8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C7D8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271DE6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0ED84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w:t>
            </w:r>
          </w:p>
        </w:tc>
      </w:tr>
      <w:tr w14:paraId="53154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7D3543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597C9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r w14:paraId="4B5E8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0F3F6C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92136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30</w:t>
            </w:r>
          </w:p>
        </w:tc>
      </w:tr>
      <w:tr w14:paraId="78D86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49478F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7006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300</w:t>
            </w:r>
          </w:p>
        </w:tc>
      </w:tr>
    </w:tbl>
    <w:p w14:paraId="1E16DF3D">
      <w:pPr>
        <w:pStyle w:val="5"/>
        <w:keepNext w:val="0"/>
        <w:keepLines w:val="0"/>
        <w:widowControl/>
        <w:suppressLineNumbers w:val="0"/>
        <w:spacing w:before="0" w:beforeAutospacing="0" w:after="0" w:afterAutospacing="0"/>
        <w:ind w:left="0" w:right="0"/>
      </w:pPr>
      <w:r>
        <w:t>2024年真题 第5题</w:t>
      </w:r>
    </w:p>
    <w:p w14:paraId="5A41457B">
      <w:pPr>
        <w:pStyle w:val="6"/>
        <w:keepNext w:val="0"/>
        <w:keepLines w:val="0"/>
        <w:widowControl/>
        <w:suppressLineNumbers w:val="0"/>
        <w:spacing w:before="0" w:beforeAutospacing="0" w:after="24" w:afterAutospacing="0"/>
        <w:ind w:left="0" w:right="0"/>
      </w:pPr>
      <w:r>
        <w:t>题目</w:t>
      </w:r>
    </w:p>
    <w:p w14:paraId="430DAA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下列数据结构中，不适合直接使用折半查找的是（ ）</w:t>
      </w:r>
    </w:p>
    <w:p w14:paraId="45A39A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有序链表</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无序数组</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有序静态链表</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IV. 无序静态链表</w:t>
      </w:r>
    </w:p>
    <w:p w14:paraId="4615A4BE">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D638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ADE5EC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D425A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5F9DF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DD2F2E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81245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II、IV</w:t>
            </w:r>
          </w:p>
        </w:tc>
      </w:tr>
      <w:tr w14:paraId="7C336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BD9B43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EF943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I、II、IV</w:t>
            </w:r>
          </w:p>
        </w:tc>
      </w:tr>
      <w:tr w14:paraId="46373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221A7A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961D7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I、II、III、IV</w:t>
            </w:r>
          </w:p>
        </w:tc>
      </w:tr>
    </w:tbl>
    <w:p w14:paraId="2A4D4820">
      <w:pPr>
        <w:pStyle w:val="5"/>
        <w:keepNext w:val="0"/>
        <w:keepLines w:val="0"/>
        <w:widowControl/>
        <w:suppressLineNumbers w:val="0"/>
        <w:spacing w:before="0" w:beforeAutospacing="0" w:after="0" w:afterAutospacing="0"/>
        <w:ind w:left="0" w:right="0"/>
      </w:pPr>
      <w:r>
        <w:t>2024年真题 第7题</w:t>
      </w:r>
    </w:p>
    <w:p w14:paraId="132588A0">
      <w:pPr>
        <w:pStyle w:val="6"/>
        <w:keepNext w:val="0"/>
        <w:keepLines w:val="0"/>
        <w:widowControl/>
        <w:suppressLineNumbers w:val="0"/>
        <w:spacing w:before="0" w:beforeAutospacing="0" w:after="24" w:afterAutospacing="0"/>
        <w:ind w:left="0" w:right="0"/>
      </w:pPr>
      <w:r>
        <w:t>题目</w:t>
      </w:r>
    </w:p>
    <w:p w14:paraId="10731D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一棵二叉搜索树如下图所示，</w:t>
      </w:r>
      <m:oMath>
        <m:sSub>
          <m:sSubPr/>
          <m:e>
            <m:r>
              <m:rPr/>
              <m:t>K</m:t>
            </m:r>
          </m:e>
          <m:sub>
            <m:r>
              <m:rPr/>
              <m:t>1</m:t>
            </m:r>
          </m:sub>
        </m:sSub>
      </m:oMath>
      <w:r>
        <w:rPr>
          <w:rFonts w:ascii="Times New Roman" w:hAnsi="Times New Roman" w:eastAsia="宋体" w:cs="Times New Roman"/>
          <w:kern w:val="0"/>
          <w:sz w:val="24"/>
          <w:szCs w:val="24"/>
          <w:lang w:val="en-US" w:eastAsia="zh-CN" w:bidi="ar"/>
        </w:rPr>
        <w:t>、</w:t>
      </w:r>
      <m:oMath>
        <m:sSub>
          <m:sSubPr/>
          <m:e>
            <m:r>
              <m:rPr/>
              <m:t>K</m:t>
            </m:r>
          </m:e>
          <m:sub>
            <m:r>
              <m:rPr/>
              <m:t>2</m:t>
            </m:r>
          </m:sub>
        </m:sSub>
      </m:oMath>
      <w:r>
        <w:rPr>
          <w:rFonts w:ascii="Times New Roman" w:hAnsi="Times New Roman" w:eastAsia="宋体" w:cs="Times New Roman"/>
          <w:kern w:val="0"/>
          <w:sz w:val="24"/>
          <w:szCs w:val="24"/>
          <w:lang w:val="en-US" w:eastAsia="zh-CN" w:bidi="ar"/>
        </w:rPr>
        <w:t>、</w:t>
      </w:r>
      <m:oMath>
        <m:sSub>
          <m:sSubPr/>
          <m:e>
            <m:r>
              <m:rPr/>
              <m:t>K</m:t>
            </m:r>
          </m:e>
          <m:sub>
            <m:r>
              <m:rPr/>
              <m:t>3</m:t>
            </m:r>
          </m:sub>
        </m:sSub>
      </m:oMath>
      <w:r>
        <w:rPr>
          <w:rFonts w:ascii="Times New Roman" w:hAnsi="Times New Roman" w:eastAsia="宋体" w:cs="Times New Roman"/>
          <w:kern w:val="0"/>
          <w:sz w:val="24"/>
          <w:szCs w:val="24"/>
          <w:lang w:val="en-US" w:eastAsia="zh-CN" w:bidi="ar"/>
        </w:rPr>
        <w:t xml:space="preserve"> 分别是对应结点中保存的关键字、三角形表示子树。则子树 T 中任一结点中保存的关键字 X 满足的是（ ）。</w:t>
      </w:r>
    </w:p>
    <w:p w14:paraId="5E55EC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857250" cy="1076325"/>
            <wp:effectExtent l="0" t="0" r="11430" b="5715"/>
            <wp:docPr id="148" name="图片 10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09" descr="IMG_256"/>
                    <pic:cNvPicPr>
                      <a:picLocks noChangeAspect="1"/>
                    </pic:cNvPicPr>
                  </pic:nvPicPr>
                  <pic:blipFill>
                    <a:blip r:embed="rId145"/>
                    <a:stretch>
                      <a:fillRect/>
                    </a:stretch>
                  </pic:blipFill>
                  <pic:spPr>
                    <a:xfrm>
                      <a:off x="0" y="0"/>
                      <a:ext cx="857250" cy="1076325"/>
                    </a:xfrm>
                    <a:prstGeom prst="rect">
                      <a:avLst/>
                    </a:prstGeom>
                    <a:noFill/>
                    <a:ln w="9525">
                      <a:noFill/>
                    </a:ln>
                  </pic:spPr>
                </pic:pic>
              </a:graphicData>
            </a:graphic>
          </wp:inline>
        </w:drawing>
      </w:r>
    </w:p>
    <w:p w14:paraId="7489CDD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65C7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83A6C9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29EF5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X&lt;</m:t>
              </m:r>
              <m:sSub>
                <m:sSubPr/>
                <m:e>
                  <m:r>
                    <m:rPr/>
                    <m:t>K</m:t>
                  </m:r>
                </m:e>
                <m:sub>
                  <m:r>
                    <m:rPr/>
                    <m:t>1</m:t>
                  </m:r>
                </m:sub>
              </m:sSub>
            </m:oMath>
            <w:r>
              <w:t>​</w:t>
            </w:r>
          </w:p>
        </w:tc>
      </w:tr>
      <w:tr w14:paraId="7DF8C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22C4E5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2855C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X&gt;</m:t>
              </m:r>
              <m:sSub>
                <m:sSubPr/>
                <m:e>
                  <m:r>
                    <m:rPr/>
                    <m:t>K</m:t>
                  </m:r>
                </m:e>
                <m:sub>
                  <m:r>
                    <m:rPr/>
                    <m:t>2</m:t>
                  </m:r>
                </m:sub>
              </m:sSub>
            </m:oMath>
            <w:r>
              <w:t>​</w:t>
            </w:r>
          </w:p>
        </w:tc>
      </w:tr>
      <w:tr w14:paraId="3673C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56DB6A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9E067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K</m:t>
                  </m:r>
                </m:e>
                <m:sub>
                  <m:r>
                    <m:rPr/>
                    <m:t>1</m:t>
                  </m:r>
                </m:sub>
              </m:sSub>
              <m:r>
                <m:rPr/>
                <m:t>&lt;X&lt;</m:t>
              </m:r>
              <m:sSub>
                <m:sSubPr/>
                <m:e>
                  <m:r>
                    <m:rPr/>
                    <m:t>K</m:t>
                  </m:r>
                </m:e>
                <m:sub>
                  <m:r>
                    <m:rPr/>
                    <m:t>3</m:t>
                  </m:r>
                </m:sub>
              </m:sSub>
            </m:oMath>
            <w:r>
              <w:t>​</w:t>
            </w:r>
          </w:p>
        </w:tc>
      </w:tr>
      <w:tr w14:paraId="32A81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90FA0C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5DB7C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K</m:t>
                  </m:r>
                </m:e>
                <m:sub>
                  <m:r>
                    <m:rPr/>
                    <m:t>3</m:t>
                  </m:r>
                </m:sub>
              </m:sSub>
              <m:r>
                <m:rPr/>
                <m:t>&lt;X&lt;</m:t>
              </m:r>
              <m:sSub>
                <m:sSubPr/>
                <m:e>
                  <m:r>
                    <m:rPr/>
                    <m:t>K</m:t>
                  </m:r>
                </m:e>
                <m:sub>
                  <m:r>
                    <m:rPr/>
                    <m:t>2</m:t>
                  </m:r>
                </m:sub>
              </m:sSub>
            </m:oMath>
            <w:r>
              <w:t>​</w:t>
            </w:r>
          </w:p>
        </w:tc>
      </w:tr>
    </w:tbl>
    <w:p w14:paraId="5AC6D09D">
      <w:pPr>
        <w:pStyle w:val="4"/>
        <w:bidi w:val="0"/>
        <w:rPr>
          <w:rFonts w:hint="eastAsia"/>
          <w:lang w:val="en-US" w:eastAsia="zh-CN"/>
        </w:rPr>
      </w:pPr>
      <w:r>
        <w:rPr>
          <w:rFonts w:hint="eastAsia"/>
          <w:lang w:val="en-US" w:eastAsia="zh-CN"/>
        </w:rPr>
        <w:t>6.1.3 分块查找</w:t>
      </w:r>
    </w:p>
    <w:p w14:paraId="7B3A001B">
      <w:pPr>
        <w:pStyle w:val="5"/>
        <w:keepNext w:val="0"/>
        <w:keepLines w:val="0"/>
        <w:widowControl/>
        <w:suppressLineNumbers w:val="0"/>
        <w:spacing w:before="0" w:beforeAutospacing="0" w:after="0" w:afterAutospacing="0"/>
        <w:ind w:left="0" w:right="0"/>
      </w:pPr>
      <w:r>
        <w:t>2025年真题 第7题</w:t>
      </w:r>
    </w:p>
    <w:p w14:paraId="6A1C87EB">
      <w:pPr>
        <w:pStyle w:val="6"/>
        <w:keepNext w:val="0"/>
        <w:keepLines w:val="0"/>
        <w:widowControl/>
        <w:suppressLineNumbers w:val="0"/>
        <w:spacing w:before="0" w:beforeAutospacing="0" w:after="24" w:afterAutospacing="0"/>
        <w:ind w:left="0" w:right="0"/>
      </w:pPr>
      <w:r>
        <w:t>题目</w:t>
      </w:r>
    </w:p>
    <w:p w14:paraId="7C2F66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已知查找表中有 400 个元素，查找元素概率相同。采用分块查找法且均匀分块。若采用顺序查找法确定元素所在块，且块内也采用顺序查找法，为效率最高，每块包含元素应为（）。</w:t>
      </w:r>
    </w:p>
    <w:p w14:paraId="4E69565B">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B09B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09C86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5D82C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w:t>
            </w:r>
          </w:p>
        </w:tc>
      </w:tr>
      <w:tr w14:paraId="289B5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3DBD6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5FB85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r w14:paraId="45965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7D667E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A9A5D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w:t>
            </w:r>
          </w:p>
        </w:tc>
      </w:tr>
      <w:tr w14:paraId="58C94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7991A4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9CA56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25</w:t>
            </w:r>
          </w:p>
        </w:tc>
      </w:tr>
    </w:tbl>
    <w:p w14:paraId="0A6D5F53">
      <w:pPr>
        <w:pStyle w:val="3"/>
        <w:bidi w:val="0"/>
        <w:rPr>
          <w:rFonts w:hint="eastAsia"/>
          <w:lang w:val="en-US" w:eastAsia="zh-CN"/>
        </w:rPr>
      </w:pPr>
      <w:r>
        <w:rPr>
          <w:rFonts w:hint="eastAsia"/>
          <w:lang w:val="en-US" w:eastAsia="zh-CN"/>
        </w:rPr>
        <w:t>6.2 树形查找</w:t>
      </w:r>
    </w:p>
    <w:p w14:paraId="71E9C04D">
      <w:pPr>
        <w:pStyle w:val="4"/>
        <w:bidi w:val="0"/>
        <w:rPr>
          <w:rFonts w:hint="eastAsia"/>
          <w:lang w:val="en-US" w:eastAsia="zh-CN"/>
        </w:rPr>
      </w:pPr>
      <w:r>
        <w:rPr>
          <w:rFonts w:hint="eastAsia"/>
          <w:lang w:val="en-US" w:eastAsia="zh-CN"/>
        </w:rPr>
        <w:t>6.2.1 二叉搜索树</w:t>
      </w:r>
    </w:p>
    <w:p w14:paraId="4B7A656B">
      <w:pPr>
        <w:pStyle w:val="5"/>
        <w:keepNext w:val="0"/>
        <w:keepLines w:val="0"/>
        <w:widowControl/>
        <w:suppressLineNumbers w:val="0"/>
        <w:spacing w:before="0" w:beforeAutospacing="0" w:after="0" w:afterAutospacing="0"/>
        <w:ind w:left="0" w:right="0"/>
      </w:pPr>
      <w:r>
        <w:t>2011年真题 第7题</w:t>
      </w:r>
    </w:p>
    <w:p w14:paraId="4D4C5E7C">
      <w:pPr>
        <w:pStyle w:val="6"/>
        <w:keepNext w:val="0"/>
        <w:keepLines w:val="0"/>
        <w:widowControl/>
        <w:suppressLineNumbers w:val="0"/>
        <w:spacing w:before="0" w:beforeAutospacing="0" w:after="24" w:afterAutospacing="0"/>
        <w:ind w:left="0" w:right="0"/>
      </w:pPr>
      <w:r>
        <w:t>题目</w:t>
      </w:r>
    </w:p>
    <w:p w14:paraId="20EE13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对于下列关键字序列，不可能构成某二叉排序树中一条查找路径的序列是（ ）。</w:t>
      </w:r>
    </w:p>
    <w:p w14:paraId="26385A0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A7CD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201283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B968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95, 22, 91, 24, 94, 71</w:t>
            </w:r>
          </w:p>
        </w:tc>
      </w:tr>
      <w:tr w14:paraId="258F1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77E5C8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9907C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92, 20, 91, 34, 88, 35</w:t>
            </w:r>
          </w:p>
        </w:tc>
      </w:tr>
      <w:tr w14:paraId="3CC97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6B3584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2E646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21, 89, 77, 29, 36, 38</w:t>
            </w:r>
          </w:p>
        </w:tc>
      </w:tr>
      <w:tr w14:paraId="59D18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6C8D52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0E77A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12, 25, 71, 68, 33, 34</w:t>
            </w:r>
          </w:p>
        </w:tc>
      </w:tr>
    </w:tbl>
    <w:p w14:paraId="094908ED">
      <w:pPr>
        <w:pStyle w:val="5"/>
        <w:keepNext w:val="0"/>
        <w:keepLines w:val="0"/>
        <w:widowControl/>
        <w:suppressLineNumbers w:val="0"/>
        <w:spacing w:before="0" w:beforeAutospacing="0" w:after="0" w:afterAutospacing="0"/>
        <w:ind w:left="0" w:right="0"/>
      </w:pPr>
      <w:r>
        <w:t>2013年真题 第6题</w:t>
      </w:r>
    </w:p>
    <w:p w14:paraId="652E742C">
      <w:pPr>
        <w:pStyle w:val="6"/>
        <w:keepNext w:val="0"/>
        <w:keepLines w:val="0"/>
        <w:widowControl/>
        <w:suppressLineNumbers w:val="0"/>
        <w:spacing w:before="0" w:beforeAutospacing="0" w:after="24" w:afterAutospacing="0"/>
        <w:ind w:left="0" w:right="0"/>
      </w:pPr>
      <w:r>
        <w:t>题目</w:t>
      </w:r>
    </w:p>
    <w:p w14:paraId="749F6E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在任意一棵非空二叉排序树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中，删除某结点 v 之后形成二叉排序树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，再将 v 插入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 形成二叉排序树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。下列关于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的叙述中，正确的是 ( )。</w:t>
      </w:r>
    </w:p>
    <w:p w14:paraId="01E779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I. 若 v 是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的叶结点，则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不同</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 xml:space="preserve">II. 若 v 是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的叶结点，则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相同</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 xml:space="preserve">III. 若 v 不是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的叶结点，则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不同</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 xml:space="preserve">IV. 若 v 不是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的叶结点，则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相同</w:t>
      </w:r>
    </w:p>
    <w:p w14:paraId="2CCB8690">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E291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43B432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6394C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w:t>
            </w:r>
          </w:p>
        </w:tc>
      </w:tr>
      <w:tr w14:paraId="0D7B3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4E8E6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920B6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I、IV</w:t>
            </w:r>
          </w:p>
        </w:tc>
      </w:tr>
      <w:tr w14:paraId="6DC38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C4505F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61AB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II、III</w:t>
            </w:r>
          </w:p>
        </w:tc>
      </w:tr>
      <w:tr w14:paraId="4C997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24E205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CFCF1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II、IV</w:t>
            </w:r>
          </w:p>
        </w:tc>
      </w:tr>
    </w:tbl>
    <w:p w14:paraId="71729DFD">
      <w:pPr>
        <w:pStyle w:val="5"/>
        <w:keepNext w:val="0"/>
        <w:keepLines w:val="0"/>
        <w:widowControl/>
        <w:suppressLineNumbers w:val="0"/>
        <w:spacing w:before="0" w:beforeAutospacing="0" w:after="0" w:afterAutospacing="0"/>
        <w:ind w:left="0" w:right="0"/>
      </w:pPr>
      <w:r>
        <w:t>2018年真题 第6题</w:t>
      </w:r>
    </w:p>
    <w:p w14:paraId="2C3BD547">
      <w:pPr>
        <w:pStyle w:val="6"/>
        <w:keepNext w:val="0"/>
        <w:keepLines w:val="0"/>
        <w:widowControl/>
        <w:suppressLineNumbers w:val="0"/>
        <w:spacing w:before="0" w:beforeAutospacing="0" w:after="24" w:afterAutospacing="0"/>
        <w:ind w:left="0" w:right="0"/>
      </w:pPr>
      <w:r>
        <w:t>题目</w:t>
      </w:r>
    </w:p>
    <w:p w14:paraId="2ADF68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已知二叉排序树如下图所示，元素之间应满足的大小关系是（ ）。</w:t>
      </w:r>
    </w:p>
    <w:p w14:paraId="2F5E8E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285875" cy="1076325"/>
            <wp:effectExtent l="0" t="0" r="9525" b="5715"/>
            <wp:docPr id="152" name="图片 1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13" descr="IMG_256"/>
                    <pic:cNvPicPr>
                      <a:picLocks noChangeAspect="1"/>
                    </pic:cNvPicPr>
                  </pic:nvPicPr>
                  <pic:blipFill>
                    <a:blip r:embed="rId149"/>
                    <a:stretch>
                      <a:fillRect/>
                    </a:stretch>
                  </pic:blipFill>
                  <pic:spPr>
                    <a:xfrm>
                      <a:off x="0" y="0"/>
                      <a:ext cx="1285875" cy="1076325"/>
                    </a:xfrm>
                    <a:prstGeom prst="rect">
                      <a:avLst/>
                    </a:prstGeom>
                    <a:noFill/>
                    <a:ln w="9525">
                      <a:noFill/>
                    </a:ln>
                  </pic:spPr>
                </pic:pic>
              </a:graphicData>
            </a:graphic>
          </wp:inline>
        </w:drawing>
      </w:r>
    </w:p>
    <w:p w14:paraId="28BB11DC">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3A1A3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D80748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D4431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x</m:t>
                  </m:r>
                </m:e>
                <m:sub>
                  <m:r>
                    <m:rPr/>
                    <m:t>1</m:t>
                  </m:r>
                </m:sub>
              </m:sSub>
              <m:r>
                <m:rPr/>
                <m:t>&lt;</m:t>
              </m:r>
              <m:sSub>
                <m:sSubPr/>
                <m:e>
                  <m:r>
                    <m:rPr/>
                    <m:t>x</m:t>
                  </m:r>
                </m:e>
                <m:sub>
                  <m:r>
                    <m:rPr/>
                    <m:t>2</m:t>
                  </m:r>
                </m:sub>
              </m:sSub>
              <m:r>
                <m:rPr/>
                <m:t>&lt;</m:t>
              </m:r>
              <m:sSub>
                <m:sSubPr/>
                <m:e>
                  <m:r>
                    <m:rPr/>
                    <m:t>x</m:t>
                  </m:r>
                </m:e>
                <m:sub>
                  <m:r>
                    <m:rPr/>
                    <m:t>3</m:t>
                  </m:r>
                </m:sub>
              </m:sSub>
            </m:oMath>
            <w:r>
              <w:t>​</w:t>
            </w:r>
          </w:p>
        </w:tc>
      </w:tr>
      <w:tr w14:paraId="24A2F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FA6552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DDE0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x</m:t>
                  </m:r>
                </m:e>
                <m:sub>
                  <m:r>
                    <m:rPr/>
                    <m:t>1</m:t>
                  </m:r>
                </m:sub>
              </m:sSub>
              <m:r>
                <m:rPr/>
                <m:t>&lt;</m:t>
              </m:r>
              <m:sSub>
                <m:sSubPr/>
                <m:e>
                  <m:r>
                    <m:rPr/>
                    <m:t>x</m:t>
                  </m:r>
                </m:e>
                <m:sub>
                  <m:r>
                    <m:rPr/>
                    <m:t>4</m:t>
                  </m:r>
                </m:sub>
              </m:sSub>
              <m:r>
                <m:rPr/>
                <m:t>&lt;</m:t>
              </m:r>
              <m:sSub>
                <m:sSubPr/>
                <m:e>
                  <m:r>
                    <m:rPr/>
                    <m:t>x</m:t>
                  </m:r>
                </m:e>
                <m:sub>
                  <m:r>
                    <m:rPr/>
                    <m:t>5</m:t>
                  </m:r>
                </m:sub>
              </m:sSub>
            </m:oMath>
            <w:r>
              <w:t>​</w:t>
            </w:r>
          </w:p>
        </w:tc>
      </w:tr>
      <w:tr w14:paraId="1AABD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8DEB8E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61E52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x</m:t>
                  </m:r>
                </m:e>
                <m:sub>
                  <m:r>
                    <m:rPr/>
                    <m:t>3</m:t>
                  </m:r>
                </m:sub>
              </m:sSub>
              <m:r>
                <m:rPr/>
                <m:t>&lt;</m:t>
              </m:r>
              <m:sSub>
                <m:sSubPr/>
                <m:e>
                  <m:r>
                    <m:rPr/>
                    <m:t>x</m:t>
                  </m:r>
                </m:e>
                <m:sub>
                  <m:r>
                    <m:rPr/>
                    <m:t>5</m:t>
                  </m:r>
                </m:sub>
              </m:sSub>
              <m:r>
                <m:rPr/>
                <m:t>&lt;</m:t>
              </m:r>
              <m:sSub>
                <m:sSubPr/>
                <m:e>
                  <m:r>
                    <m:rPr/>
                    <m:t>x</m:t>
                  </m:r>
                </m:e>
                <m:sub>
                  <m:r>
                    <m:rPr/>
                    <m:t>4</m:t>
                  </m:r>
                </m:sub>
              </m:sSub>
            </m:oMath>
            <w:r>
              <w:t>​</w:t>
            </w:r>
          </w:p>
        </w:tc>
      </w:tr>
      <w:tr w14:paraId="6A33F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0FBAC5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CF062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x</m:t>
                  </m:r>
                </m:e>
                <m:sub>
                  <m:r>
                    <m:rPr/>
                    <m:t>4</m:t>
                  </m:r>
                </m:sub>
              </m:sSub>
              <m:r>
                <m:rPr/>
                <m:t>&lt;</m:t>
              </m:r>
              <m:sSub>
                <m:sSubPr/>
                <m:e>
                  <m:r>
                    <m:rPr/>
                    <m:t>x</m:t>
                  </m:r>
                </m:e>
                <m:sub>
                  <m:r>
                    <m:rPr/>
                    <m:t>3</m:t>
                  </m:r>
                </m:sub>
              </m:sSub>
              <m:r>
                <m:rPr/>
                <m:t>&lt;</m:t>
              </m:r>
              <m:sSub>
                <m:sSubPr/>
                <m:e>
                  <m:r>
                    <m:rPr/>
                    <m:t>x</m:t>
                  </m:r>
                </m:e>
                <m:sub>
                  <m:r>
                    <m:rPr/>
                    <m:t>5</m:t>
                  </m:r>
                </m:sub>
              </m:sSub>
            </m:oMath>
            <w:r>
              <w:t>​</w:t>
            </w:r>
          </w:p>
        </w:tc>
      </w:tr>
    </w:tbl>
    <w:p w14:paraId="2A7737C9">
      <w:pPr>
        <w:pStyle w:val="5"/>
        <w:keepNext w:val="0"/>
        <w:keepLines w:val="0"/>
        <w:widowControl/>
        <w:suppressLineNumbers w:val="0"/>
        <w:spacing w:before="0" w:beforeAutospacing="0" w:after="0" w:afterAutospacing="0"/>
        <w:ind w:left="0" w:right="0"/>
      </w:pPr>
      <w:r>
        <w:t>2020年真题 第5题</w:t>
      </w:r>
    </w:p>
    <w:p w14:paraId="63B96B2D">
      <w:pPr>
        <w:pStyle w:val="6"/>
        <w:keepNext w:val="0"/>
        <w:keepLines w:val="0"/>
        <w:widowControl/>
        <w:suppressLineNumbers w:val="0"/>
        <w:spacing w:before="0" w:beforeAutospacing="0" w:after="24" w:afterAutospacing="0"/>
        <w:ind w:left="0" w:right="0"/>
      </w:pPr>
      <w:r>
        <w:t>题目</w:t>
      </w:r>
    </w:p>
    <w:p w14:paraId="2BECBA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下列给定的关键字输入序列中，不能生成如下二叉排序树的是（ ）。</w:t>
      </w:r>
    </w:p>
    <w:p w14:paraId="54EFCE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162050" cy="1076325"/>
            <wp:effectExtent l="0" t="0" r="11430" b="5715"/>
            <wp:docPr id="155" name="图片 1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15" descr="IMG_256"/>
                    <pic:cNvPicPr>
                      <a:picLocks noChangeAspect="1"/>
                    </pic:cNvPicPr>
                  </pic:nvPicPr>
                  <pic:blipFill>
                    <a:blip r:embed="rId151"/>
                    <a:stretch>
                      <a:fillRect/>
                    </a:stretch>
                  </pic:blipFill>
                  <pic:spPr>
                    <a:xfrm>
                      <a:off x="0" y="0"/>
                      <a:ext cx="1162050" cy="1076325"/>
                    </a:xfrm>
                    <a:prstGeom prst="rect">
                      <a:avLst/>
                    </a:prstGeom>
                    <a:noFill/>
                    <a:ln w="9525">
                      <a:noFill/>
                    </a:ln>
                  </pic:spPr>
                </pic:pic>
              </a:graphicData>
            </a:graphic>
          </wp:inline>
        </w:drawing>
      </w:r>
    </w:p>
    <w:p w14:paraId="09CBF7A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9CAF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CED3BC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AEF1C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4, 5, 2, 1, 3</w:t>
            </w:r>
          </w:p>
        </w:tc>
      </w:tr>
      <w:tr w14:paraId="3B97A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A19F2A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E54B5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4, 5, 1, 2, 3</w:t>
            </w:r>
          </w:p>
        </w:tc>
      </w:tr>
      <w:tr w14:paraId="18614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935502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0F380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4, 2, 5, 3, 1</w:t>
            </w:r>
          </w:p>
        </w:tc>
      </w:tr>
      <w:tr w14:paraId="359AC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BFB5EE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ABCA2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4, 2, 1, 3, 5</w:t>
            </w:r>
          </w:p>
        </w:tc>
      </w:tr>
    </w:tbl>
    <w:p w14:paraId="2C23B7E0">
      <w:pPr>
        <w:pStyle w:val="4"/>
        <w:bidi w:val="0"/>
        <w:rPr>
          <w:rFonts w:hint="eastAsia"/>
          <w:lang w:val="en-US" w:eastAsia="zh-CN"/>
        </w:rPr>
      </w:pPr>
      <w:r>
        <w:rPr>
          <w:rFonts w:hint="eastAsia"/>
          <w:lang w:val="en-US" w:eastAsia="zh-CN"/>
        </w:rPr>
        <w:t>6.2.2 平衡二叉树</w:t>
      </w:r>
    </w:p>
    <w:p w14:paraId="74F6AC86">
      <w:pPr>
        <w:pStyle w:val="5"/>
        <w:keepNext w:val="0"/>
        <w:keepLines w:val="0"/>
        <w:widowControl/>
        <w:suppressLineNumbers w:val="0"/>
        <w:spacing w:before="0" w:beforeAutospacing="0" w:after="0" w:afterAutospacing="0"/>
        <w:ind w:left="0" w:right="0"/>
      </w:pPr>
      <w:r>
        <w:t>2009年真题 第4题</w:t>
      </w:r>
    </w:p>
    <w:p w14:paraId="2532C5AD">
      <w:pPr>
        <w:pStyle w:val="6"/>
        <w:keepNext w:val="0"/>
        <w:keepLines w:val="0"/>
        <w:widowControl/>
        <w:suppressLineNumbers w:val="0"/>
        <w:spacing w:before="0" w:beforeAutospacing="0" w:after="24" w:afterAutospacing="0"/>
        <w:ind w:left="0" w:right="0"/>
      </w:pPr>
      <w:r>
        <w:t>题目</w:t>
      </w:r>
    </w:p>
    <w:p w14:paraId="7C7C6C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下列二叉排序树中，满足平衡二叉树定义的是（ ）。</w:t>
      </w:r>
    </w:p>
    <w:p w14:paraId="170F82C4">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5DC7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D95950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47A4D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drawing>
                <wp:inline distT="0" distB="0" distL="114300" distR="114300">
                  <wp:extent cx="752475" cy="1076325"/>
                  <wp:effectExtent l="0" t="0" r="9525" b="5715"/>
                  <wp:docPr id="156" name="图片 1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17" descr="IMG_256"/>
                          <pic:cNvPicPr>
                            <a:picLocks noChangeAspect="1"/>
                          </pic:cNvPicPr>
                        </pic:nvPicPr>
                        <pic:blipFill>
                          <a:blip r:embed="rId153"/>
                          <a:stretch>
                            <a:fillRect/>
                          </a:stretch>
                        </pic:blipFill>
                        <pic:spPr>
                          <a:xfrm>
                            <a:off x="0" y="0"/>
                            <a:ext cx="752475" cy="1076325"/>
                          </a:xfrm>
                          <a:prstGeom prst="rect">
                            <a:avLst/>
                          </a:prstGeom>
                          <a:noFill/>
                          <a:ln w="9525">
                            <a:noFill/>
                          </a:ln>
                        </pic:spPr>
                      </pic:pic>
                    </a:graphicData>
                  </a:graphic>
                </wp:inline>
              </w:drawing>
            </w:r>
          </w:p>
        </w:tc>
      </w:tr>
      <w:tr w14:paraId="73AEC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7FFE20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830F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drawing>
                <wp:inline distT="0" distB="0" distL="114300" distR="114300">
                  <wp:extent cx="1162050" cy="1076325"/>
                  <wp:effectExtent l="0" t="0" r="11430" b="5715"/>
                  <wp:docPr id="160" name="图片 11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18" descr="IMG_257"/>
                          <pic:cNvPicPr>
                            <a:picLocks noChangeAspect="1"/>
                          </pic:cNvPicPr>
                        </pic:nvPicPr>
                        <pic:blipFill>
                          <a:blip r:embed="rId154"/>
                          <a:stretch>
                            <a:fillRect/>
                          </a:stretch>
                        </pic:blipFill>
                        <pic:spPr>
                          <a:xfrm>
                            <a:off x="0" y="0"/>
                            <a:ext cx="1162050" cy="1076325"/>
                          </a:xfrm>
                          <a:prstGeom prst="rect">
                            <a:avLst/>
                          </a:prstGeom>
                          <a:noFill/>
                          <a:ln w="9525">
                            <a:noFill/>
                          </a:ln>
                        </pic:spPr>
                      </pic:pic>
                    </a:graphicData>
                  </a:graphic>
                </wp:inline>
              </w:drawing>
            </w:r>
          </w:p>
        </w:tc>
      </w:tr>
      <w:tr w14:paraId="0E084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73C641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225EE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drawing>
                <wp:inline distT="0" distB="0" distL="114300" distR="114300">
                  <wp:extent cx="1057275" cy="1076325"/>
                  <wp:effectExtent l="0" t="0" r="9525" b="5715"/>
                  <wp:docPr id="157" name="图片 11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19" descr="IMG_258"/>
                          <pic:cNvPicPr>
                            <a:picLocks noChangeAspect="1"/>
                          </pic:cNvPicPr>
                        </pic:nvPicPr>
                        <pic:blipFill>
                          <a:blip r:embed="rId155"/>
                          <a:stretch>
                            <a:fillRect/>
                          </a:stretch>
                        </pic:blipFill>
                        <pic:spPr>
                          <a:xfrm>
                            <a:off x="0" y="0"/>
                            <a:ext cx="1057275" cy="1076325"/>
                          </a:xfrm>
                          <a:prstGeom prst="rect">
                            <a:avLst/>
                          </a:prstGeom>
                          <a:noFill/>
                          <a:ln w="9525">
                            <a:noFill/>
                          </a:ln>
                        </pic:spPr>
                      </pic:pic>
                    </a:graphicData>
                  </a:graphic>
                </wp:inline>
              </w:drawing>
            </w:r>
          </w:p>
        </w:tc>
      </w:tr>
      <w:tr w14:paraId="3BB7C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C62499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0063C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drawing>
                <wp:inline distT="0" distB="0" distL="114300" distR="114300">
                  <wp:extent cx="838200" cy="1076325"/>
                  <wp:effectExtent l="0" t="0" r="0" b="5715"/>
                  <wp:docPr id="158" name="图片 12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20" descr="IMG_259"/>
                          <pic:cNvPicPr>
                            <a:picLocks noChangeAspect="1"/>
                          </pic:cNvPicPr>
                        </pic:nvPicPr>
                        <pic:blipFill>
                          <a:blip r:embed="rId156"/>
                          <a:stretch>
                            <a:fillRect/>
                          </a:stretch>
                        </pic:blipFill>
                        <pic:spPr>
                          <a:xfrm>
                            <a:off x="0" y="0"/>
                            <a:ext cx="838200" cy="1076325"/>
                          </a:xfrm>
                          <a:prstGeom prst="rect">
                            <a:avLst/>
                          </a:prstGeom>
                          <a:noFill/>
                          <a:ln w="9525">
                            <a:noFill/>
                          </a:ln>
                        </pic:spPr>
                      </pic:pic>
                    </a:graphicData>
                  </a:graphic>
                </wp:inline>
              </w:drawing>
            </w:r>
          </w:p>
        </w:tc>
      </w:tr>
    </w:tbl>
    <w:p w14:paraId="76735A8B">
      <w:pPr>
        <w:pStyle w:val="5"/>
        <w:keepNext w:val="0"/>
        <w:keepLines w:val="0"/>
        <w:widowControl/>
        <w:suppressLineNumbers w:val="0"/>
        <w:spacing w:before="0" w:beforeAutospacing="0" w:after="0" w:afterAutospacing="0"/>
        <w:ind w:left="0" w:right="0"/>
      </w:pPr>
      <w:r>
        <w:t>2010年真题 第4题</w:t>
      </w:r>
    </w:p>
    <w:p w14:paraId="5C101FF6">
      <w:pPr>
        <w:pStyle w:val="6"/>
        <w:keepNext w:val="0"/>
        <w:keepLines w:val="0"/>
        <w:widowControl/>
        <w:suppressLineNumbers w:val="0"/>
        <w:spacing w:before="0" w:beforeAutospacing="0" w:after="24" w:afterAutospacing="0"/>
        <w:ind w:left="0" w:right="0"/>
      </w:pPr>
      <w:r>
        <w:t>题目</w:t>
      </w:r>
    </w:p>
    <w:p w14:paraId="4BC55B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在下图所示的平衡二叉树中，插入关键字 48 后得到一棵新平衡二叉树。在新平衡二叉树中，关键字 37 所在结点的左、右子结点中保存的关键字分别是 ( )。</w:t>
      </w:r>
    </w:p>
    <w:p w14:paraId="11B7C5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238250" cy="1076325"/>
            <wp:effectExtent l="0" t="0" r="11430" b="5715"/>
            <wp:docPr id="161" name="图片 1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22" descr="IMG_256"/>
                    <pic:cNvPicPr>
                      <a:picLocks noChangeAspect="1"/>
                    </pic:cNvPicPr>
                  </pic:nvPicPr>
                  <pic:blipFill>
                    <a:blip r:embed="rId158"/>
                    <a:stretch>
                      <a:fillRect/>
                    </a:stretch>
                  </pic:blipFill>
                  <pic:spPr>
                    <a:xfrm>
                      <a:off x="0" y="0"/>
                      <a:ext cx="1238250" cy="1076325"/>
                    </a:xfrm>
                    <a:prstGeom prst="rect">
                      <a:avLst/>
                    </a:prstGeom>
                    <a:noFill/>
                    <a:ln w="9525">
                      <a:noFill/>
                    </a:ln>
                  </pic:spPr>
                </pic:pic>
              </a:graphicData>
            </a:graphic>
          </wp:inline>
        </w:drawing>
      </w:r>
    </w:p>
    <w:p w14:paraId="1FD2F8D6">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25C1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622092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AB7A1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13, 48</w:t>
            </w:r>
          </w:p>
        </w:tc>
      </w:tr>
      <w:tr w14:paraId="0267B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2EB958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DB2AF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24, 48</w:t>
            </w:r>
          </w:p>
        </w:tc>
      </w:tr>
      <w:tr w14:paraId="3C5E4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ECC453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B45D9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24, 53</w:t>
            </w:r>
          </w:p>
        </w:tc>
      </w:tr>
      <w:tr w14:paraId="3225E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9A595A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367C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24, 90</w:t>
            </w:r>
          </w:p>
        </w:tc>
      </w:tr>
    </w:tbl>
    <w:p w14:paraId="08F58F54">
      <w:pPr>
        <w:pStyle w:val="5"/>
        <w:keepNext w:val="0"/>
        <w:keepLines w:val="0"/>
        <w:widowControl/>
        <w:suppressLineNumbers w:val="0"/>
        <w:spacing w:before="0" w:beforeAutospacing="0" w:after="0" w:afterAutospacing="0"/>
        <w:ind w:left="0" w:right="0"/>
      </w:pPr>
      <w:r>
        <w:t>2012年真题 第4题</w:t>
      </w:r>
    </w:p>
    <w:p w14:paraId="421C61EE">
      <w:pPr>
        <w:pStyle w:val="6"/>
        <w:keepNext w:val="0"/>
        <w:keepLines w:val="0"/>
        <w:widowControl/>
        <w:suppressLineNumbers w:val="0"/>
        <w:spacing w:before="0" w:beforeAutospacing="0" w:after="24" w:afterAutospacing="0"/>
        <w:ind w:left="0" w:right="0"/>
      </w:pPr>
      <w:r>
        <w:t>题目</w:t>
      </w:r>
    </w:p>
    <w:p w14:paraId="37BDF1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若平衡二叉树的高度为 6，且所有非叶结点的平衡因子均为 1，则该平衡二叉树的结点总数为（ ）。</w:t>
      </w:r>
    </w:p>
    <w:p w14:paraId="10D691B1">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54E8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5C4104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5ACA8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r w14:paraId="54DAD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C33F5A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3DA25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w:t>
            </w:r>
          </w:p>
        </w:tc>
      </w:tr>
      <w:tr w14:paraId="2E76F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50F8F3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40D73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32</w:t>
            </w:r>
          </w:p>
        </w:tc>
      </w:tr>
      <w:tr w14:paraId="55C18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6DC497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68CB2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33</w:t>
            </w:r>
          </w:p>
        </w:tc>
      </w:tr>
    </w:tbl>
    <w:p w14:paraId="2588A531">
      <w:pPr>
        <w:pStyle w:val="5"/>
        <w:keepNext w:val="0"/>
        <w:keepLines w:val="0"/>
        <w:widowControl/>
        <w:suppressLineNumbers w:val="0"/>
        <w:spacing w:before="0" w:beforeAutospacing="0" w:after="0" w:afterAutospacing="0"/>
        <w:ind w:left="0" w:right="0"/>
      </w:pPr>
      <w:r>
        <w:t>2013年真题 第3题</w:t>
      </w:r>
    </w:p>
    <w:p w14:paraId="2DEEC063">
      <w:pPr>
        <w:pStyle w:val="6"/>
        <w:keepNext w:val="0"/>
        <w:keepLines w:val="0"/>
        <w:widowControl/>
        <w:suppressLineNumbers w:val="0"/>
        <w:spacing w:before="0" w:beforeAutospacing="0" w:after="24" w:afterAutospacing="0"/>
        <w:ind w:left="0" w:right="0"/>
      </w:pPr>
      <w:r>
        <w:t>题目</w:t>
      </w:r>
    </w:p>
    <w:p w14:paraId="557846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若将关键字 1, 2, 3, 4, 5, 6, 7 依次插入到初始为空的平衡二叉树 T 中，则 T 中平衡因子为 0 的分支结点的个数是 ( )。</w:t>
      </w:r>
    </w:p>
    <w:p w14:paraId="1F935F03">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3EFB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399959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7B317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w:t>
            </w:r>
          </w:p>
        </w:tc>
      </w:tr>
      <w:tr w14:paraId="3DF06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71EFDB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FFCD2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r w14:paraId="0C53E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3E1A5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9A86B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76066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72053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7AC21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bl>
    <w:p w14:paraId="0673AA2A">
      <w:pPr>
        <w:pStyle w:val="5"/>
        <w:keepNext w:val="0"/>
        <w:keepLines w:val="0"/>
        <w:widowControl/>
        <w:suppressLineNumbers w:val="0"/>
        <w:spacing w:before="0" w:beforeAutospacing="0" w:after="0" w:afterAutospacing="0"/>
        <w:ind w:left="0" w:right="0"/>
      </w:pPr>
      <w:r>
        <w:t>2015年真题 第4题</w:t>
      </w:r>
    </w:p>
    <w:p w14:paraId="3E520516">
      <w:pPr>
        <w:pStyle w:val="6"/>
        <w:keepNext w:val="0"/>
        <w:keepLines w:val="0"/>
        <w:widowControl/>
        <w:suppressLineNumbers w:val="0"/>
        <w:spacing w:before="0" w:beforeAutospacing="0" w:after="24" w:afterAutospacing="0"/>
        <w:ind w:left="0" w:right="0"/>
      </w:pPr>
      <w:r>
        <w:t>题目</w:t>
      </w:r>
    </w:p>
    <w:p w14:paraId="37F93B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现有一棵无重复关键字的平衡二叉树（AVL 树），对其进行中序遍历可得到一个降序序列。下列关于该平衡二叉树的叙述中，正确的是（ ）。</w:t>
      </w:r>
    </w:p>
    <w:p w14:paraId="4ADA49BC">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5DAF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29ACC7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012AC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根结点的度一定为 2</w:t>
            </w:r>
          </w:p>
        </w:tc>
      </w:tr>
      <w:tr w14:paraId="09B8E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E66B93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3E3BA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树中最小元素一定是叶结点</w:t>
            </w:r>
          </w:p>
        </w:tc>
      </w:tr>
      <w:tr w14:paraId="3F684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98DDDA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95349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最后插入的元素一定是叶结点</w:t>
            </w:r>
          </w:p>
        </w:tc>
      </w:tr>
      <w:tr w14:paraId="7501F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EE2BB4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4FB6F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树中最大元素一定无左子树</w:t>
            </w:r>
          </w:p>
        </w:tc>
      </w:tr>
    </w:tbl>
    <w:p w14:paraId="24234CE0">
      <w:pPr>
        <w:pStyle w:val="5"/>
        <w:keepNext w:val="0"/>
        <w:keepLines w:val="0"/>
        <w:widowControl/>
        <w:suppressLineNumbers w:val="0"/>
        <w:spacing w:before="0" w:beforeAutospacing="0" w:after="0" w:afterAutospacing="0"/>
        <w:ind w:left="0" w:right="0"/>
      </w:pPr>
      <w:r>
        <w:t>2019年真题 第4题</w:t>
      </w:r>
    </w:p>
    <w:p w14:paraId="471CA6E6">
      <w:pPr>
        <w:pStyle w:val="6"/>
        <w:keepNext w:val="0"/>
        <w:keepLines w:val="0"/>
        <w:widowControl/>
        <w:suppressLineNumbers w:val="0"/>
        <w:spacing w:before="0" w:beforeAutospacing="0" w:after="24" w:afterAutospacing="0"/>
        <w:ind w:left="0" w:right="0"/>
      </w:pPr>
      <w:r>
        <w:t>题目</w:t>
      </w:r>
    </w:p>
    <w:p w14:paraId="3F0F38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在任意一棵非空平衡二叉树（AVL 树）</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中，删除某结点 v 之后形成平衡二叉树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，再将 v 插入 </w:t>
      </w:r>
      <m:oMath>
        <m:sSub>
          <m:sSubPr/>
          <m:e>
            <m:r>
              <m:rPr/>
              <m:t>T</m:t>
            </m:r>
          </m:e>
          <m:sub>
            <m:r>
              <m:rPr/>
              <m:t>2</m:t>
            </m:r>
          </m:sub>
        </m:sSub>
      </m:oMath>
      <w:r>
        <w:rPr>
          <w:rFonts w:ascii="Times New Roman" w:hAnsi="Times New Roman" w:eastAsia="宋体" w:cs="Times New Roman"/>
          <w:kern w:val="0"/>
          <w:sz w:val="24"/>
          <w:szCs w:val="24"/>
          <w:lang w:val="en-US" w:eastAsia="zh-CN" w:bidi="ar"/>
        </w:rPr>
        <w:t xml:space="preserve"> 形成平衡二叉树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。下列关于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的叙述中，正确的是（ ）。</w:t>
      </w:r>
    </w:p>
    <w:p w14:paraId="216F51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I. 若 v 是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的叶结点，则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可能不相同</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 xml:space="preserve">II. 若 v 不是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的叶结点，则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一定不相同</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 xml:space="preserve">III. 若 v 不是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的叶结点，则 </w:t>
      </w:r>
      <m:oMath>
        <m:sSub>
          <m:sSubPr/>
          <m:e>
            <m:r>
              <m:rPr/>
              <m:t>T</m:t>
            </m:r>
          </m:e>
          <m:sub>
            <m:r>
              <m:rPr/>
              <m:t>1</m:t>
            </m:r>
          </m:sub>
        </m:sSub>
      </m:oMath>
      <w:r>
        <w:rPr>
          <w:rFonts w:ascii="Times New Roman" w:hAnsi="Times New Roman" w:eastAsia="宋体" w:cs="Times New Roman"/>
          <w:kern w:val="0"/>
          <w:sz w:val="24"/>
          <w:szCs w:val="24"/>
          <w:lang w:val="en-US" w:eastAsia="zh-CN" w:bidi="ar"/>
        </w:rPr>
        <w:t xml:space="preserve"> 与 </w:t>
      </w:r>
      <m:oMath>
        <m:sSub>
          <m:sSubPr/>
          <m:e>
            <m:r>
              <m:rPr/>
              <m:t>T</m:t>
            </m:r>
          </m:e>
          <m:sub>
            <m:r>
              <m:rPr/>
              <m:t>3</m:t>
            </m:r>
          </m:sub>
        </m:sSub>
      </m:oMath>
      <w:r>
        <w:rPr>
          <w:rFonts w:ascii="Times New Roman" w:hAnsi="Times New Roman" w:eastAsia="宋体" w:cs="Times New Roman"/>
          <w:kern w:val="0"/>
          <w:sz w:val="24"/>
          <w:szCs w:val="24"/>
          <w:lang w:val="en-US" w:eastAsia="zh-CN" w:bidi="ar"/>
        </w:rPr>
        <w:t xml:space="preserve"> 一定相同</w:t>
      </w:r>
    </w:p>
    <w:p w14:paraId="634A684A">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B9A4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36897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69827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w:t>
            </w:r>
          </w:p>
        </w:tc>
      </w:tr>
      <w:tr w14:paraId="7BADB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C3F69E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3C75E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w:t>
            </w:r>
          </w:p>
        </w:tc>
      </w:tr>
      <w:tr w14:paraId="667A0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11509E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EF0D6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34EAC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007985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9941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w:t>
            </w:r>
          </w:p>
        </w:tc>
      </w:tr>
    </w:tbl>
    <w:p w14:paraId="3F180081">
      <w:pPr>
        <w:pStyle w:val="5"/>
        <w:keepNext w:val="0"/>
        <w:keepLines w:val="0"/>
        <w:widowControl/>
        <w:suppressLineNumbers w:val="0"/>
        <w:spacing w:before="0" w:beforeAutospacing="0" w:after="0" w:afterAutospacing="0"/>
        <w:ind w:left="0" w:right="0"/>
      </w:pPr>
      <w:r>
        <w:t>2021年真题 第6题</w:t>
      </w:r>
    </w:p>
    <w:p w14:paraId="61425E9B">
      <w:pPr>
        <w:pStyle w:val="6"/>
        <w:keepNext w:val="0"/>
        <w:keepLines w:val="0"/>
        <w:widowControl/>
        <w:suppressLineNumbers w:val="0"/>
        <w:spacing w:before="0" w:beforeAutospacing="0" w:after="24" w:afterAutospacing="0"/>
        <w:ind w:left="0" w:right="0"/>
      </w:pPr>
      <w:r>
        <w:t>题目</w:t>
      </w:r>
    </w:p>
    <w:p w14:paraId="3E5DC6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给定平衡二叉树如下图所示，插入关键字 23 后，根中的关键字是（）。</w:t>
      </w:r>
    </w:p>
    <w:p w14:paraId="248B3E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447800" cy="1076325"/>
            <wp:effectExtent l="0" t="0" r="0" b="5715"/>
            <wp:docPr id="168" name="图片 1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29" descr="IMG_256"/>
                    <pic:cNvPicPr>
                      <a:picLocks noChangeAspect="1"/>
                    </pic:cNvPicPr>
                  </pic:nvPicPr>
                  <pic:blipFill>
                    <a:blip r:embed="rId165"/>
                    <a:stretch>
                      <a:fillRect/>
                    </a:stretch>
                  </pic:blipFill>
                  <pic:spPr>
                    <a:xfrm>
                      <a:off x="0" y="0"/>
                      <a:ext cx="1447800" cy="1076325"/>
                    </a:xfrm>
                    <a:prstGeom prst="rect">
                      <a:avLst/>
                    </a:prstGeom>
                    <a:noFill/>
                    <a:ln w="9525">
                      <a:noFill/>
                    </a:ln>
                  </pic:spPr>
                </pic:pic>
              </a:graphicData>
            </a:graphic>
          </wp:inline>
        </w:drawing>
      </w:r>
    </w:p>
    <w:p w14:paraId="104EA2BC">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CC73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DDFB0F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653C8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16</w:t>
            </w:r>
          </w:p>
        </w:tc>
      </w:tr>
      <w:tr w14:paraId="6A349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F46F92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9B1B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w:t>
            </w:r>
          </w:p>
        </w:tc>
      </w:tr>
      <w:tr w14:paraId="7D988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AB780B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10AE6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23</w:t>
            </w:r>
          </w:p>
        </w:tc>
      </w:tr>
      <w:tr w14:paraId="7AFC0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FE31F8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A67E2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25</w:t>
            </w:r>
          </w:p>
        </w:tc>
      </w:tr>
    </w:tbl>
    <w:p w14:paraId="31DC87D4">
      <w:pPr>
        <w:pStyle w:val="4"/>
        <w:bidi w:val="0"/>
        <w:rPr>
          <w:rFonts w:hint="eastAsia"/>
          <w:lang w:val="en-US" w:eastAsia="zh-CN"/>
        </w:rPr>
      </w:pPr>
      <w:r>
        <w:rPr>
          <w:rFonts w:hint="eastAsia"/>
          <w:lang w:val="en-US" w:eastAsia="zh-CN"/>
        </w:rPr>
        <w:t>6.2.3 B树</w:t>
      </w:r>
    </w:p>
    <w:p w14:paraId="3FD1825D">
      <w:pPr>
        <w:pStyle w:val="5"/>
        <w:keepNext w:val="0"/>
        <w:keepLines w:val="0"/>
        <w:widowControl/>
        <w:suppressLineNumbers w:val="0"/>
        <w:spacing w:before="0" w:beforeAutospacing="0" w:after="0" w:afterAutospacing="0"/>
        <w:ind w:left="0" w:right="0"/>
      </w:pPr>
      <w:r>
        <w:t>2009年真题 第8题</w:t>
      </w:r>
    </w:p>
    <w:p w14:paraId="3CE79123">
      <w:pPr>
        <w:pStyle w:val="6"/>
        <w:keepNext w:val="0"/>
        <w:keepLines w:val="0"/>
        <w:widowControl/>
        <w:suppressLineNumbers w:val="0"/>
        <w:spacing w:before="0" w:beforeAutospacing="0" w:after="24" w:afterAutospacing="0"/>
        <w:ind w:left="0" w:right="0"/>
      </w:pPr>
      <w:r>
        <w:t>题目</w:t>
      </w:r>
    </w:p>
    <w:p w14:paraId="5896D4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下列叙述中，不符合 m 阶 B 树定义要求的是（）。</w:t>
      </w:r>
    </w:p>
    <w:p w14:paraId="0EF68337">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F821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4655F2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6C0AB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根节点最多有 m 棵子树</w:t>
            </w:r>
          </w:p>
        </w:tc>
      </w:tr>
      <w:tr w14:paraId="20BF8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627448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8E6F5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所有叶结点都在同一层上</w:t>
            </w:r>
          </w:p>
        </w:tc>
      </w:tr>
      <w:tr w14:paraId="32965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77269D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FE03C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各结点内关键字均升序或降序排列</w:t>
            </w:r>
          </w:p>
        </w:tc>
      </w:tr>
      <w:tr w14:paraId="06C0E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A8E4ED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51E28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叶结点之间通过指针链接</w:t>
            </w:r>
          </w:p>
        </w:tc>
      </w:tr>
    </w:tbl>
    <w:p w14:paraId="2077F778">
      <w:pPr>
        <w:pStyle w:val="5"/>
        <w:keepNext w:val="0"/>
        <w:keepLines w:val="0"/>
        <w:widowControl/>
        <w:suppressLineNumbers w:val="0"/>
        <w:spacing w:before="0" w:beforeAutospacing="0" w:after="0" w:afterAutospacing="0"/>
        <w:ind w:left="0" w:right="0"/>
      </w:pPr>
      <w:r>
        <w:t>2012年真题 第9题</w:t>
      </w:r>
    </w:p>
    <w:p w14:paraId="0ED2B17F">
      <w:pPr>
        <w:pStyle w:val="6"/>
        <w:keepNext w:val="0"/>
        <w:keepLines w:val="0"/>
        <w:widowControl/>
        <w:suppressLineNumbers w:val="0"/>
        <w:spacing w:before="0" w:beforeAutospacing="0" w:after="24" w:afterAutospacing="0"/>
        <w:ind w:left="0" w:right="0"/>
      </w:pPr>
      <w:r>
        <w:t>题目</w:t>
      </w:r>
    </w:p>
    <w:p w14:paraId="32213E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已知一棵 3 阶 B 树，如下图所示。删除关键字 78 得到一棵新 B 树，其最右叶结点中的关键字是（ ）。</w:t>
      </w:r>
    </w:p>
    <w:p w14:paraId="1A1C17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133600" cy="1076325"/>
            <wp:effectExtent l="0" t="0" r="0" b="5715"/>
            <wp:docPr id="170" name="图片 1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31" descr="IMG_256"/>
                    <pic:cNvPicPr>
                      <a:picLocks noChangeAspect="1"/>
                    </pic:cNvPicPr>
                  </pic:nvPicPr>
                  <pic:blipFill>
                    <a:blip r:embed="rId167"/>
                    <a:stretch>
                      <a:fillRect/>
                    </a:stretch>
                  </pic:blipFill>
                  <pic:spPr>
                    <a:xfrm>
                      <a:off x="0" y="0"/>
                      <a:ext cx="2133600" cy="1076325"/>
                    </a:xfrm>
                    <a:prstGeom prst="rect">
                      <a:avLst/>
                    </a:prstGeom>
                    <a:noFill/>
                    <a:ln w="9525">
                      <a:noFill/>
                    </a:ln>
                  </pic:spPr>
                </pic:pic>
              </a:graphicData>
            </a:graphic>
          </wp:inline>
        </w:drawing>
      </w:r>
    </w:p>
    <w:p w14:paraId="545F0ADA">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74CA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64110D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6819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60</w:t>
            </w:r>
          </w:p>
        </w:tc>
      </w:tr>
      <w:tr w14:paraId="54885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00FEFC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2223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60, 62</w:t>
            </w:r>
          </w:p>
        </w:tc>
      </w:tr>
      <w:tr w14:paraId="4618B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A29918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57134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62, 65</w:t>
            </w:r>
          </w:p>
        </w:tc>
      </w:tr>
      <w:tr w14:paraId="437C8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6ACF20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69DEF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65</w:t>
            </w:r>
          </w:p>
        </w:tc>
      </w:tr>
    </w:tbl>
    <w:p w14:paraId="66078B0C">
      <w:pPr>
        <w:pStyle w:val="5"/>
        <w:keepNext w:val="0"/>
        <w:keepLines w:val="0"/>
        <w:widowControl/>
        <w:suppressLineNumbers w:val="0"/>
        <w:spacing w:before="0" w:beforeAutospacing="0" w:after="0" w:afterAutospacing="0"/>
        <w:ind w:left="0" w:right="0"/>
      </w:pPr>
      <w:r>
        <w:t>2013年真题 第10题</w:t>
      </w:r>
    </w:p>
    <w:p w14:paraId="5A66CA47">
      <w:pPr>
        <w:pStyle w:val="6"/>
        <w:keepNext w:val="0"/>
        <w:keepLines w:val="0"/>
        <w:widowControl/>
        <w:suppressLineNumbers w:val="0"/>
        <w:spacing w:before="0" w:beforeAutospacing="0" w:after="24" w:afterAutospacing="0"/>
        <w:ind w:left="0" w:right="0"/>
      </w:pPr>
      <w:r>
        <w:t>题目</w:t>
      </w:r>
    </w:p>
    <w:p w14:paraId="18696B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在一株高度为 2 的 5 阶 B 树中，所含关键字的个数最少是 ( )</w:t>
      </w:r>
    </w:p>
    <w:p w14:paraId="16CA6A76">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6208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B97598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8FE00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r w14:paraId="3BB2A2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8A0DBF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BBBF3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7</w:t>
            </w:r>
          </w:p>
        </w:tc>
      </w:tr>
      <w:tr w14:paraId="2A76C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836525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E580B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w:t>
            </w:r>
          </w:p>
        </w:tc>
      </w:tr>
      <w:tr w14:paraId="7011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ABF7C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5F50C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14</w:t>
            </w:r>
          </w:p>
        </w:tc>
      </w:tr>
    </w:tbl>
    <w:p w14:paraId="73A6A21F">
      <w:pPr>
        <w:pStyle w:val="5"/>
        <w:keepNext w:val="0"/>
        <w:keepLines w:val="0"/>
        <w:widowControl/>
        <w:suppressLineNumbers w:val="0"/>
        <w:spacing w:before="0" w:beforeAutospacing="0" w:after="0" w:afterAutospacing="0"/>
        <w:ind w:left="0" w:right="0"/>
      </w:pPr>
      <w:r>
        <w:t>2014年真题 第9题</w:t>
      </w:r>
    </w:p>
    <w:p w14:paraId="4913AAD4">
      <w:pPr>
        <w:pStyle w:val="6"/>
        <w:keepNext w:val="0"/>
        <w:keepLines w:val="0"/>
        <w:widowControl/>
        <w:suppressLineNumbers w:val="0"/>
        <w:spacing w:before="0" w:beforeAutospacing="0" w:after="24" w:afterAutospacing="0"/>
        <w:ind w:left="0" w:right="0"/>
      </w:pPr>
      <w:r>
        <w:t>题目</w:t>
      </w:r>
    </w:p>
    <w:p w14:paraId="7F7619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在一棵具有 15 个关键字的 4 阶 B 树中，含关键字的结点个数最多是（）。</w:t>
      </w:r>
    </w:p>
    <w:p w14:paraId="001EFADD">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DAD3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23C0A2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AADC9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r w14:paraId="35EC2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38B490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228A9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w:t>
            </w:r>
          </w:p>
        </w:tc>
      </w:tr>
      <w:tr w14:paraId="3717A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6D553F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6BF21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r w14:paraId="5E9D6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B49C9F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C93A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w:t>
            </w:r>
          </w:p>
        </w:tc>
      </w:tr>
    </w:tbl>
    <w:p w14:paraId="5F48CE92">
      <w:pPr>
        <w:pStyle w:val="5"/>
        <w:keepNext w:val="0"/>
        <w:keepLines w:val="0"/>
        <w:widowControl/>
        <w:suppressLineNumbers w:val="0"/>
        <w:spacing w:before="0" w:beforeAutospacing="0" w:after="0" w:afterAutospacing="0"/>
        <w:ind w:left="0" w:right="0"/>
      </w:pPr>
      <w:r>
        <w:t>2018年真题 第8题</w:t>
      </w:r>
    </w:p>
    <w:p w14:paraId="52D5BF25">
      <w:pPr>
        <w:pStyle w:val="6"/>
        <w:keepNext w:val="0"/>
        <w:keepLines w:val="0"/>
        <w:widowControl/>
        <w:suppressLineNumbers w:val="0"/>
        <w:spacing w:before="0" w:beforeAutospacing="0" w:after="24" w:afterAutospacing="0"/>
        <w:ind w:left="0" w:right="0"/>
      </w:pPr>
      <w:r>
        <w:t>题目</w:t>
      </w:r>
    </w:p>
    <w:p w14:paraId="7729A9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高度为 5 的 3 阶 B 树含有的关键字个数至少是（ ）。</w:t>
      </w:r>
    </w:p>
    <w:p w14:paraId="3D672CB3">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2C7C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3A296F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18489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w:t>
            </w:r>
          </w:p>
        </w:tc>
      </w:tr>
      <w:tr w14:paraId="41013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730067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6397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31</w:t>
            </w:r>
          </w:p>
        </w:tc>
      </w:tr>
      <w:tr w14:paraId="75781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BE69A7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3DA41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62</w:t>
            </w:r>
          </w:p>
        </w:tc>
      </w:tr>
      <w:tr w14:paraId="0F2B2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35F330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53C6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242</w:t>
            </w:r>
          </w:p>
        </w:tc>
      </w:tr>
    </w:tbl>
    <w:p w14:paraId="792D1547">
      <w:pPr>
        <w:pStyle w:val="5"/>
        <w:keepNext w:val="0"/>
        <w:keepLines w:val="0"/>
        <w:widowControl/>
        <w:suppressLineNumbers w:val="0"/>
        <w:spacing w:before="0" w:beforeAutospacing="0" w:after="0" w:afterAutospacing="0"/>
        <w:ind w:left="0" w:right="0"/>
      </w:pPr>
      <w:r>
        <w:t>2020年真题 第10题</w:t>
      </w:r>
    </w:p>
    <w:p w14:paraId="735F5772">
      <w:pPr>
        <w:pStyle w:val="6"/>
        <w:keepNext w:val="0"/>
        <w:keepLines w:val="0"/>
        <w:widowControl/>
        <w:suppressLineNumbers w:val="0"/>
        <w:spacing w:before="0" w:beforeAutospacing="0" w:after="24" w:afterAutospacing="0"/>
        <w:ind w:left="0" w:right="0"/>
      </w:pPr>
      <w:r>
        <w:t>题目</w:t>
      </w:r>
    </w:p>
    <w:p w14:paraId="6E2655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依次将关键字 5, 6, 9, 13, 8, 2, 12, 15 插入初始为空的 4 阶 B 树后，根节点中包含的关键字是（ ）。</w:t>
      </w:r>
    </w:p>
    <w:p w14:paraId="35F2AE6B">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ACC4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977027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986D4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w:t>
            </w:r>
          </w:p>
        </w:tc>
      </w:tr>
      <w:tr w14:paraId="59117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11FFC4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EBBB9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6, 9</w:t>
            </w:r>
          </w:p>
        </w:tc>
      </w:tr>
      <w:tr w14:paraId="53DB7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77869F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C6A18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8, 13</w:t>
            </w:r>
          </w:p>
        </w:tc>
      </w:tr>
      <w:tr w14:paraId="536B6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321DF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DF24D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9, 12</w:t>
            </w:r>
          </w:p>
        </w:tc>
      </w:tr>
    </w:tbl>
    <w:p w14:paraId="440715E6">
      <w:pPr>
        <w:pStyle w:val="5"/>
        <w:keepNext w:val="0"/>
        <w:keepLines w:val="0"/>
        <w:widowControl/>
        <w:suppressLineNumbers w:val="0"/>
        <w:spacing w:before="0" w:beforeAutospacing="0" w:after="0" w:afterAutospacing="0"/>
        <w:ind w:left="0" w:right="0"/>
      </w:pPr>
      <w:r>
        <w:t>2021年真题 第9题</w:t>
      </w:r>
    </w:p>
    <w:p w14:paraId="7FBFC362">
      <w:pPr>
        <w:pStyle w:val="6"/>
        <w:keepNext w:val="0"/>
        <w:keepLines w:val="0"/>
        <w:widowControl/>
        <w:suppressLineNumbers w:val="0"/>
        <w:spacing w:before="0" w:beforeAutospacing="0" w:after="24" w:afterAutospacing="0"/>
        <w:ind w:left="0" w:right="0"/>
      </w:pPr>
      <w:r>
        <w:t>题目</w:t>
      </w:r>
    </w:p>
    <w:p w14:paraId="75CA49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在一棵高度为 3 的 3 阶 B 树中，根为第 1 层，若第 2 层中有 4 个关键字，则该树的结点个数最多是（ ）。</w:t>
      </w:r>
    </w:p>
    <w:p w14:paraId="5D783426">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0359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DD966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2E0D6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w:t>
            </w:r>
          </w:p>
        </w:tc>
      </w:tr>
      <w:tr w14:paraId="5F3CA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26A4AF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5E55B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r w14:paraId="37FDC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A08F00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78051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w:t>
            </w:r>
          </w:p>
        </w:tc>
      </w:tr>
      <w:tr w14:paraId="19BC5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60588D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E6B1A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w:t>
            </w:r>
          </w:p>
        </w:tc>
      </w:tr>
    </w:tbl>
    <w:p w14:paraId="63B90E26">
      <w:pPr>
        <w:pStyle w:val="5"/>
        <w:keepNext w:val="0"/>
        <w:keepLines w:val="0"/>
        <w:widowControl/>
        <w:suppressLineNumbers w:val="0"/>
        <w:spacing w:before="0" w:beforeAutospacing="0" w:after="0" w:afterAutospacing="0"/>
        <w:ind w:left="0" w:right="0"/>
      </w:pPr>
      <w:r>
        <w:t>2022年真题 第8题</w:t>
      </w:r>
    </w:p>
    <w:p w14:paraId="670BD732">
      <w:pPr>
        <w:pStyle w:val="6"/>
        <w:keepNext w:val="0"/>
        <w:keepLines w:val="0"/>
        <w:widowControl/>
        <w:suppressLineNumbers w:val="0"/>
        <w:spacing w:before="0" w:beforeAutospacing="0" w:after="24" w:afterAutospacing="0"/>
        <w:ind w:left="0" w:right="0"/>
      </w:pPr>
      <w:r>
        <w:t>题目</w:t>
      </w:r>
    </w:p>
    <w:p w14:paraId="4E6FCC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在下图所示的 5 阶 B 树 T 中，删除关键字 260 之后需要进行必要的调整，得到新的 B 树 T1。下列选项中，不可能是 T1 根结点中关键字序列的是（）。</w:t>
      </w:r>
    </w:p>
    <w:p w14:paraId="51D978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981200" cy="1076325"/>
            <wp:effectExtent l="0" t="0" r="0" b="5715"/>
            <wp:docPr id="177" name="图片 1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38" descr="IMG_256"/>
                    <pic:cNvPicPr>
                      <a:picLocks noChangeAspect="1"/>
                    </pic:cNvPicPr>
                  </pic:nvPicPr>
                  <pic:blipFill>
                    <a:blip r:embed="rId174"/>
                    <a:stretch>
                      <a:fillRect/>
                    </a:stretch>
                  </pic:blipFill>
                  <pic:spPr>
                    <a:xfrm>
                      <a:off x="0" y="0"/>
                      <a:ext cx="1981200" cy="1076325"/>
                    </a:xfrm>
                    <a:prstGeom prst="rect">
                      <a:avLst/>
                    </a:prstGeom>
                    <a:noFill/>
                    <a:ln w="9525">
                      <a:noFill/>
                    </a:ln>
                  </pic:spPr>
                </pic:pic>
              </a:graphicData>
            </a:graphic>
          </wp:inline>
        </w:drawing>
      </w:r>
    </w:p>
    <w:p w14:paraId="373D137D">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A1BF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5B4CAC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AE890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60, 90, 280</w:t>
            </w:r>
          </w:p>
        </w:tc>
      </w:tr>
      <w:tr w14:paraId="0F087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A9B5E9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E6182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60, 90, 350</w:t>
            </w:r>
          </w:p>
        </w:tc>
      </w:tr>
      <w:tr w14:paraId="1FFDD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410157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F0E5F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60, 85, 110, 350</w:t>
            </w:r>
          </w:p>
        </w:tc>
      </w:tr>
      <w:tr w14:paraId="1FF5A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5DD081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7046B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60, 90, 110, 350</w:t>
            </w:r>
          </w:p>
        </w:tc>
      </w:tr>
    </w:tbl>
    <w:p w14:paraId="0DD77CD3">
      <w:pPr>
        <w:pStyle w:val="5"/>
        <w:keepNext w:val="0"/>
        <w:keepLines w:val="0"/>
        <w:widowControl/>
        <w:suppressLineNumbers w:val="0"/>
        <w:spacing w:before="0" w:beforeAutospacing="0" w:after="0" w:afterAutospacing="0"/>
        <w:ind w:left="0" w:right="0"/>
      </w:pPr>
      <w:r>
        <w:t>2023年真题 第7题</w:t>
      </w:r>
    </w:p>
    <w:p w14:paraId="64DE9C3C">
      <w:pPr>
        <w:pStyle w:val="6"/>
        <w:keepNext w:val="0"/>
        <w:keepLines w:val="0"/>
        <w:widowControl/>
        <w:suppressLineNumbers w:val="0"/>
        <w:spacing w:before="0" w:beforeAutospacing="0" w:after="24" w:afterAutospacing="0"/>
        <w:ind w:left="0" w:right="0"/>
      </w:pPr>
      <w:r>
        <w:t>题目</w:t>
      </w:r>
    </w:p>
    <w:p w14:paraId="56475C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下列关于非空 B 树的叙述中，正确的是（）</w:t>
      </w:r>
    </w:p>
    <w:p w14:paraId="149E13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插入操作可能增加树的高度</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删除操作一定会导致叶结点的变化</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查找某关键字一定要查找到叶结点</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IV. 插入的新关键字最终位于叶结点中</w:t>
      </w:r>
    </w:p>
    <w:p w14:paraId="286E5F5D">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06E1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962E93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09D92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w:t>
            </w:r>
          </w:p>
        </w:tc>
      </w:tr>
      <w:tr w14:paraId="61B5B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AA26E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E40CE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40E90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72A785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BC39F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III、IV</w:t>
            </w:r>
          </w:p>
        </w:tc>
      </w:tr>
      <w:tr w14:paraId="35B4E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0689BA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5D31F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I、II、IV</w:t>
            </w:r>
          </w:p>
        </w:tc>
      </w:tr>
    </w:tbl>
    <w:p w14:paraId="78E3C4DD">
      <w:pPr>
        <w:pStyle w:val="5"/>
        <w:keepNext w:val="0"/>
        <w:keepLines w:val="0"/>
        <w:widowControl/>
        <w:suppressLineNumbers w:val="0"/>
        <w:spacing w:before="0" w:beforeAutospacing="0" w:after="0" w:afterAutospacing="0"/>
        <w:ind w:left="0" w:right="0"/>
      </w:pPr>
      <w:r>
        <w:t>2025年真题 第8题</w:t>
      </w:r>
    </w:p>
    <w:p w14:paraId="12EB4AB2">
      <w:pPr>
        <w:pStyle w:val="6"/>
        <w:keepNext w:val="0"/>
        <w:keepLines w:val="0"/>
        <w:widowControl/>
        <w:suppressLineNumbers w:val="0"/>
        <w:spacing w:before="0" w:beforeAutospacing="0" w:after="24" w:afterAutospacing="0"/>
        <w:ind w:left="0" w:right="0"/>
      </w:pPr>
      <w:r>
        <w:t>题目</w:t>
      </w:r>
    </w:p>
    <w:p w14:paraId="34E481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给 7 个不同的关键字，能够构成不同 4 阶 B 树的个数为（）。</w:t>
      </w:r>
    </w:p>
    <w:p w14:paraId="4B508A65">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D4EB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F4AE13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24417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7</w:t>
            </w:r>
          </w:p>
        </w:tc>
      </w:tr>
      <w:tr w14:paraId="55745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59185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E5E4D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w:t>
            </w:r>
          </w:p>
        </w:tc>
      </w:tr>
      <w:tr w14:paraId="0BDD5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A16177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68AAB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w:t>
            </w:r>
          </w:p>
        </w:tc>
      </w:tr>
      <w:tr w14:paraId="0AF53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BB5A58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070EB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bl>
    <w:p w14:paraId="1410DDAD">
      <w:pPr>
        <w:pStyle w:val="4"/>
        <w:bidi w:val="0"/>
        <w:rPr>
          <w:rFonts w:hint="eastAsia"/>
          <w:lang w:val="en-US" w:eastAsia="zh-CN"/>
        </w:rPr>
      </w:pPr>
      <w:r>
        <w:rPr>
          <w:rFonts w:hint="eastAsia"/>
          <w:lang w:val="en-US" w:eastAsia="zh-CN"/>
        </w:rPr>
        <w:t>6.2.4 B+树</w:t>
      </w:r>
    </w:p>
    <w:p w14:paraId="43B07EA2">
      <w:pPr>
        <w:pStyle w:val="5"/>
        <w:keepNext w:val="0"/>
        <w:keepLines w:val="0"/>
        <w:widowControl/>
        <w:suppressLineNumbers w:val="0"/>
        <w:spacing w:before="0" w:beforeAutospacing="0" w:after="0" w:afterAutospacing="0"/>
        <w:ind w:left="0" w:right="0"/>
      </w:pPr>
      <w:r>
        <w:t>2016年真题 第10题</w:t>
      </w:r>
    </w:p>
    <w:p w14:paraId="276237B9">
      <w:pPr>
        <w:pStyle w:val="6"/>
        <w:keepNext w:val="0"/>
        <w:keepLines w:val="0"/>
        <w:widowControl/>
        <w:suppressLineNumbers w:val="0"/>
        <w:spacing w:before="0" w:beforeAutospacing="0" w:after="24" w:afterAutospacing="0"/>
        <w:ind w:left="0" w:right="0"/>
      </w:pPr>
      <w:r>
        <w:t>题目</w:t>
      </w:r>
    </w:p>
    <w:p w14:paraId="145061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B+ 树不同于 B 树的特点之一是（ ）</w:t>
      </w:r>
    </w:p>
    <w:p w14:paraId="07A0C747">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CCF2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63BE33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2DF2C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能支持顺序查找</w:t>
            </w:r>
          </w:p>
        </w:tc>
      </w:tr>
      <w:tr w14:paraId="25C7F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4B1908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9CC9C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结点中含有关键字</w:t>
            </w:r>
          </w:p>
        </w:tc>
      </w:tr>
      <w:tr w14:paraId="09EE9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90C9A9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E27ED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根结点至少有两个分支</w:t>
            </w:r>
          </w:p>
        </w:tc>
      </w:tr>
      <w:tr w14:paraId="65EF1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02C9A4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A583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所有叶结点都在同一层上</w:t>
            </w:r>
          </w:p>
        </w:tc>
      </w:tr>
    </w:tbl>
    <w:p w14:paraId="2AA06A8A">
      <w:pPr>
        <w:pStyle w:val="5"/>
        <w:keepNext w:val="0"/>
        <w:keepLines w:val="0"/>
        <w:widowControl/>
        <w:suppressLineNumbers w:val="0"/>
        <w:spacing w:before="0" w:beforeAutospacing="0" w:after="0" w:afterAutospacing="0"/>
        <w:ind w:left="0" w:right="0"/>
      </w:pPr>
      <w:r>
        <w:t>2017年真题 第9题</w:t>
      </w:r>
    </w:p>
    <w:p w14:paraId="1B46DCA7">
      <w:pPr>
        <w:pStyle w:val="6"/>
        <w:keepNext w:val="0"/>
        <w:keepLines w:val="0"/>
        <w:widowControl/>
        <w:suppressLineNumbers w:val="0"/>
        <w:spacing w:before="0" w:beforeAutospacing="0" w:after="24" w:afterAutospacing="0"/>
        <w:ind w:left="0" w:right="0"/>
      </w:pPr>
      <w:r>
        <w:t>题目</w:t>
      </w:r>
    </w:p>
    <w:p w14:paraId="0687A5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下列应用中，适合使用 B+ 树的是（ ）</w:t>
      </w:r>
    </w:p>
    <w:p w14:paraId="641BA98A">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4335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E70E45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2CCC3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编译器中的词法分析</w:t>
            </w:r>
          </w:p>
        </w:tc>
      </w:tr>
      <w:tr w14:paraId="74DCD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8AE97A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8B47F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关系数据库系统中的索引</w:t>
            </w:r>
          </w:p>
        </w:tc>
      </w:tr>
      <w:tr w14:paraId="2354F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7615B4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39A64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网络中的路由表快速查找</w:t>
            </w:r>
          </w:p>
        </w:tc>
      </w:tr>
      <w:tr w14:paraId="49411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3BAAE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45B38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操作系统的磁盘空闲块管理</w:t>
            </w:r>
          </w:p>
        </w:tc>
      </w:tr>
    </w:tbl>
    <w:p w14:paraId="565659EB">
      <w:pPr>
        <w:pStyle w:val="3"/>
        <w:bidi w:val="0"/>
        <w:rPr>
          <w:rFonts w:hint="eastAsia"/>
          <w:lang w:val="en-US" w:eastAsia="zh-CN"/>
        </w:rPr>
      </w:pPr>
      <w:r>
        <w:rPr>
          <w:rFonts w:hint="eastAsia"/>
          <w:lang w:val="en-US" w:eastAsia="zh-CN"/>
        </w:rPr>
        <w:t>6.3 散列表</w:t>
      </w:r>
    </w:p>
    <w:p w14:paraId="2056719F">
      <w:pPr>
        <w:pStyle w:val="4"/>
        <w:keepNext w:val="0"/>
        <w:keepLines w:val="0"/>
        <w:widowControl/>
        <w:suppressLineNumbers w:val="0"/>
        <w:spacing w:before="0" w:beforeAutospacing="0" w:after="0" w:afterAutospacing="0"/>
        <w:ind w:left="0" w:right="0"/>
      </w:pPr>
      <w:r>
        <w:t>2011年真题 第9题</w:t>
      </w:r>
    </w:p>
    <w:p w14:paraId="5A7E9601">
      <w:pPr>
        <w:pStyle w:val="5"/>
        <w:keepNext w:val="0"/>
        <w:keepLines w:val="0"/>
        <w:widowControl/>
        <w:suppressLineNumbers w:val="0"/>
        <w:spacing w:before="0" w:beforeAutospacing="0" w:after="24" w:afterAutospacing="0"/>
        <w:ind w:left="0" w:right="0"/>
      </w:pPr>
      <w:r>
        <w:t>题目</w:t>
      </w:r>
    </w:p>
    <w:p w14:paraId="2D6B18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为提高哈希 (Hash) 表的查找效率，可以采取的正确措施是（ ）。</w:t>
      </w:r>
    </w:p>
    <w:p w14:paraId="232DAC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增大装填因子</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设计冲突少的哈希函数</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处理冲突时避免产生堆积现象</w:t>
      </w:r>
    </w:p>
    <w:p w14:paraId="50FB37E0">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968B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05BDE4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18961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w:t>
            </w:r>
          </w:p>
        </w:tc>
      </w:tr>
      <w:tr w14:paraId="445C9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1D8439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25AE6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w:t>
            </w:r>
          </w:p>
        </w:tc>
      </w:tr>
      <w:tr w14:paraId="518F7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460D94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2CBC5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7E6FA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D18A1E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316E1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II、III</w:t>
            </w:r>
          </w:p>
        </w:tc>
      </w:tr>
    </w:tbl>
    <w:p w14:paraId="326B86C5">
      <w:pPr>
        <w:pStyle w:val="4"/>
        <w:keepNext w:val="0"/>
        <w:keepLines w:val="0"/>
        <w:widowControl/>
        <w:suppressLineNumbers w:val="0"/>
        <w:spacing w:before="0" w:beforeAutospacing="0" w:after="0" w:afterAutospacing="0"/>
        <w:ind w:left="0" w:right="0"/>
      </w:pPr>
      <w:r>
        <w:t>2014年真题 第8题</w:t>
      </w:r>
    </w:p>
    <w:p w14:paraId="3DED7BE9">
      <w:pPr>
        <w:pStyle w:val="5"/>
        <w:keepNext w:val="0"/>
        <w:keepLines w:val="0"/>
        <w:widowControl/>
        <w:suppressLineNumbers w:val="0"/>
        <w:spacing w:before="0" w:beforeAutospacing="0" w:after="24" w:afterAutospacing="0"/>
        <w:ind w:left="0" w:right="0"/>
      </w:pPr>
      <w:r>
        <w:t>题目</w:t>
      </w:r>
    </w:p>
    <w:p w14:paraId="3009A7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用哈希（散列）方法处理冲突（碰撞）时可能出现堆积（聚集）现象，下列选项中，会受堆积现象直接影响的是（）</w:t>
      </w:r>
    </w:p>
    <w:p w14:paraId="4BAEAAC2">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6A77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D5B25E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3F34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存储效率</w:t>
            </w:r>
          </w:p>
        </w:tc>
      </w:tr>
      <w:tr w14:paraId="1B9BC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85ABF2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4598E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散列函数</w:t>
            </w:r>
          </w:p>
        </w:tc>
      </w:tr>
      <w:tr w14:paraId="16902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0891AC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AD20A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装填（装载）因子</w:t>
            </w:r>
          </w:p>
        </w:tc>
      </w:tr>
      <w:tr w14:paraId="2EC82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3F4BC0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471A8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平均查找长度</w:t>
            </w:r>
          </w:p>
        </w:tc>
      </w:tr>
    </w:tbl>
    <w:p w14:paraId="1DBDD1B4">
      <w:pPr>
        <w:pStyle w:val="4"/>
        <w:keepNext w:val="0"/>
        <w:keepLines w:val="0"/>
        <w:widowControl/>
        <w:suppressLineNumbers w:val="0"/>
        <w:spacing w:before="0" w:beforeAutospacing="0" w:after="0" w:afterAutospacing="0"/>
        <w:ind w:left="0" w:right="0"/>
      </w:pPr>
      <w:r>
        <w:t>2018年真题 第9题</w:t>
      </w:r>
    </w:p>
    <w:p w14:paraId="1BED988E">
      <w:pPr>
        <w:pStyle w:val="5"/>
        <w:keepNext w:val="0"/>
        <w:keepLines w:val="0"/>
        <w:widowControl/>
        <w:suppressLineNumbers w:val="0"/>
        <w:spacing w:before="0" w:beforeAutospacing="0" w:after="24" w:afterAutospacing="0"/>
        <w:ind w:left="0" w:right="0"/>
      </w:pPr>
      <w:r>
        <w:t>题目</w:t>
      </w:r>
    </w:p>
    <w:p w14:paraId="6254E1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现有长度为 7、初始为空的散列表 HT，散列函数 H(k) = k \% 7，用线性探测再散列法解决冲突。将关键字 22, 43, 15 依次插入到 HT 后，查找成功的平均查找长度是（ ）。</w:t>
      </w:r>
    </w:p>
    <w:p w14:paraId="76EF1462">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259C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5324F6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652CC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w:t>
            </w:r>
          </w:p>
        </w:tc>
      </w:tr>
      <w:tr w14:paraId="072AD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F01F7B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B0D56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1.6</w:t>
            </w:r>
          </w:p>
        </w:tc>
      </w:tr>
      <w:tr w14:paraId="32869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AB2DF9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0E2B6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4089F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E2955F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50D6D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bl>
    <w:p w14:paraId="5043B835">
      <w:pPr>
        <w:pStyle w:val="4"/>
        <w:keepNext w:val="0"/>
        <w:keepLines w:val="0"/>
        <w:widowControl/>
        <w:suppressLineNumbers w:val="0"/>
        <w:spacing w:before="0" w:beforeAutospacing="0" w:after="0" w:afterAutospacing="0"/>
        <w:ind w:left="0" w:right="0"/>
      </w:pPr>
      <w:r>
        <w:t>2019年真题 第8题</w:t>
      </w:r>
    </w:p>
    <w:p w14:paraId="5727A693">
      <w:pPr>
        <w:pStyle w:val="5"/>
        <w:keepNext w:val="0"/>
        <w:keepLines w:val="0"/>
        <w:widowControl/>
        <w:suppressLineNumbers w:val="0"/>
        <w:spacing w:before="0" w:beforeAutospacing="0" w:after="24" w:afterAutospacing="0"/>
        <w:ind w:left="0" w:right="0"/>
      </w:pPr>
      <w:r>
        <w:t>题目</w:t>
      </w:r>
    </w:p>
    <w:p w14:paraId="385B0D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现有长度为 11 且初始为空的散列表 HT，散列函数是 H(key)=key\%7，采用线性探查（线性探测再散列）法解决冲突将关键字序列 87，40，30，6，11，22，98，20 依次插入到 HT 后，HT 查找失败的平均查找长度是（ ）。</w:t>
      </w:r>
    </w:p>
    <w:p w14:paraId="0E2A0343">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09FB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8CC92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73305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071AF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6955DE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F1316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5.25</w:t>
            </w:r>
          </w:p>
        </w:tc>
      </w:tr>
      <w:tr w14:paraId="26E08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1BEE9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3A777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w:t>
            </w:r>
          </w:p>
        </w:tc>
      </w:tr>
      <w:tr w14:paraId="30E3E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0F56E0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9609D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6.29</w:t>
            </w:r>
          </w:p>
        </w:tc>
      </w:tr>
    </w:tbl>
    <w:p w14:paraId="24E36CB7">
      <w:pPr>
        <w:pStyle w:val="4"/>
        <w:keepNext w:val="0"/>
        <w:keepLines w:val="0"/>
        <w:widowControl/>
        <w:suppressLineNumbers w:val="0"/>
        <w:spacing w:before="0" w:beforeAutospacing="0" w:after="0" w:afterAutospacing="0"/>
        <w:ind w:left="0" w:right="0"/>
      </w:pPr>
      <w:r>
        <w:t>2022年真题 第9题</w:t>
      </w:r>
    </w:p>
    <w:p w14:paraId="3C158807">
      <w:pPr>
        <w:pStyle w:val="5"/>
        <w:keepNext w:val="0"/>
        <w:keepLines w:val="0"/>
        <w:widowControl/>
        <w:suppressLineNumbers w:val="0"/>
        <w:spacing w:before="0" w:beforeAutospacing="0" w:after="24" w:afterAutospacing="0"/>
        <w:ind w:left="0" w:right="0"/>
      </w:pPr>
      <w:r>
        <w:t>题目</w:t>
      </w:r>
    </w:p>
    <w:p w14:paraId="104CC4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下列因素中，影响散列（哈希）方法平均查找长度的是（）。</w:t>
      </w:r>
    </w:p>
    <w:p w14:paraId="5783D4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装填因子</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散列函数</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冲突解决策略</w:t>
      </w:r>
    </w:p>
    <w:p w14:paraId="7DDE184A">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07F1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FE0C28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5A7AE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5ACAB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AF053D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2FEAB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w:t>
            </w:r>
          </w:p>
        </w:tc>
      </w:tr>
      <w:tr w14:paraId="2C561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671628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24961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II、III</w:t>
            </w:r>
          </w:p>
        </w:tc>
      </w:tr>
      <w:tr w14:paraId="4313D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07B24B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8736D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I、II、III</w:t>
            </w:r>
          </w:p>
        </w:tc>
      </w:tr>
    </w:tbl>
    <w:p w14:paraId="2652C535">
      <w:pPr>
        <w:pStyle w:val="4"/>
        <w:keepNext w:val="0"/>
        <w:keepLines w:val="0"/>
        <w:widowControl/>
        <w:suppressLineNumbers w:val="0"/>
        <w:spacing w:before="0" w:beforeAutospacing="0" w:after="0" w:afterAutospacing="0"/>
        <w:ind w:left="0" w:right="0"/>
      </w:pPr>
      <w:r>
        <w:t>2023年真题 第9题</w:t>
      </w:r>
    </w:p>
    <w:p w14:paraId="242357A7">
      <w:pPr>
        <w:pStyle w:val="5"/>
        <w:keepNext w:val="0"/>
        <w:keepLines w:val="0"/>
        <w:widowControl/>
        <w:suppressLineNumbers w:val="0"/>
        <w:spacing w:before="0" w:beforeAutospacing="0" w:after="24" w:afterAutospacing="0"/>
        <w:ind w:left="0" w:right="0"/>
      </w:pPr>
      <w:r>
        <w:t>题目</w:t>
      </w:r>
    </w:p>
    <w:p w14:paraId="4EA737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现有长度为 5，初始为空的散列表 HT，散列函数 H(k) = (k + 4) \% 5，用线性探查再散列法解决冲突。若将关键字序列 2022, 12, 25 依次插入 HT 中，然后删除关键字 25，则 HT 中查找失败的平均查找长度（ ）。</w:t>
      </w:r>
    </w:p>
    <w:p w14:paraId="1DF25996">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07C4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BF48FE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0C894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r w14:paraId="5B8B8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FF78C7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57F9D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1.6</w:t>
            </w:r>
          </w:p>
        </w:tc>
      </w:tr>
      <w:tr w14:paraId="7660D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C83B3D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A430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1.8</w:t>
            </w:r>
          </w:p>
        </w:tc>
      </w:tr>
      <w:tr w14:paraId="2D4E2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189268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38FD7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2.2</w:t>
            </w:r>
          </w:p>
        </w:tc>
      </w:tr>
    </w:tbl>
    <w:p w14:paraId="63B258F8">
      <w:pPr>
        <w:pStyle w:val="4"/>
        <w:keepNext w:val="0"/>
        <w:keepLines w:val="0"/>
        <w:widowControl/>
        <w:suppressLineNumbers w:val="0"/>
        <w:spacing w:before="0" w:beforeAutospacing="0" w:after="0" w:afterAutospacing="0"/>
        <w:ind w:left="0" w:right="0"/>
      </w:pPr>
      <w:r>
        <w:t>2025年真题 第9题</w:t>
      </w:r>
    </w:p>
    <w:p w14:paraId="0B0FC3A5">
      <w:pPr>
        <w:pStyle w:val="5"/>
        <w:keepNext w:val="0"/>
        <w:keepLines w:val="0"/>
        <w:widowControl/>
        <w:suppressLineNumbers w:val="0"/>
        <w:spacing w:before="0" w:beforeAutospacing="0" w:after="24" w:afterAutospacing="0"/>
        <w:ind w:left="0" w:right="0"/>
      </w:pPr>
      <w:r>
        <w:t>题目</w:t>
      </w:r>
    </w:p>
    <w:p w14:paraId="43AD0C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下列关于散列法处理冲突的叙述中，正确的是（）。</w:t>
      </w:r>
    </w:p>
    <w:p w14:paraId="33A7137A">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A9AD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3C4D48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748DF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只要散列表不满，线性探查再散列一定能找到一个空闲位置</w:t>
            </w:r>
          </w:p>
        </w:tc>
      </w:tr>
      <w:tr w14:paraId="06115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E45E09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11FE4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只要散列表不满，二次探查再散列一定能找到一个空闲位置</w:t>
            </w:r>
          </w:p>
        </w:tc>
      </w:tr>
      <w:tr w14:paraId="1F997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E313D4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D748C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线性探查再散列处理的冲突，一定是发生在同义词之间</w:t>
            </w:r>
          </w:p>
        </w:tc>
      </w:tr>
      <w:tr w14:paraId="342ED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8C1A99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F8A7B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二次探查再散列处理的冲突，一定是发生在非同义词之间</w:t>
            </w:r>
          </w:p>
        </w:tc>
      </w:tr>
    </w:tbl>
    <w:p w14:paraId="1573E66C">
      <w:pPr>
        <w:pStyle w:val="4"/>
        <w:keepNext w:val="0"/>
        <w:keepLines w:val="0"/>
        <w:widowControl/>
        <w:suppressLineNumbers w:val="0"/>
        <w:spacing w:before="0" w:beforeAutospacing="0" w:after="0" w:afterAutospacing="0"/>
        <w:ind w:left="0" w:right="0"/>
      </w:pPr>
      <w:r>
        <w:t>2010年真题 第41题</w:t>
      </w:r>
    </w:p>
    <w:p w14:paraId="628AA70C">
      <w:pPr>
        <w:pStyle w:val="5"/>
        <w:keepNext w:val="0"/>
        <w:keepLines w:val="0"/>
        <w:widowControl/>
        <w:suppressLineNumbers w:val="0"/>
        <w:spacing w:before="0" w:beforeAutospacing="0" w:after="24" w:afterAutospacing="0"/>
        <w:ind w:left="0" w:right="0"/>
      </w:pPr>
      <w:r>
        <w:t>题目</w:t>
      </w:r>
    </w:p>
    <w:p w14:paraId="50B476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将关键字序列 (7,8,30,11,18,9,14) 散列存储到散列表中。散列表的存储空间是一个下标从 0 开始的一维数组，散列函数为 </w:t>
      </w:r>
      <m:oMath>
        <m:r>
          <m:rPr/>
          <m:t>H(key)=(key×3)(</m:t>
        </m:r>
        <m:r>
          <m:rPr>
            <m:sty m:val="p"/>
          </m:rPr>
          <m:t>mod</m:t>
        </m:r>
        <m:r>
          <m:rPr/>
          <m:t>7)</m:t>
        </m:r>
      </m:oMath>
      <w:r>
        <w:rPr>
          <w:rFonts w:ascii="Times New Roman" w:hAnsi="Times New Roman" w:eastAsia="宋体" w:cs="Times New Roman"/>
          <w:kern w:val="0"/>
          <w:sz w:val="24"/>
          <w:szCs w:val="24"/>
          <w:lang w:val="en-US" w:eastAsia="zh-CN" w:bidi="ar"/>
        </w:rPr>
        <w:t>，处理冲突采用线性探测再散列法，要求装填（载）因子为 0.7。</w:t>
      </w:r>
    </w:p>
    <w:p w14:paraId="69862E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请画出所构造的散列表。</w:t>
      </w:r>
    </w:p>
    <w:p w14:paraId="26DAC6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分别计算等概率情况下查找成功和查找不成功的平均查找长度。</w:t>
      </w:r>
    </w:p>
    <w:p w14:paraId="2B9E4D4C">
      <w:pPr>
        <w:pStyle w:val="4"/>
        <w:keepNext w:val="0"/>
        <w:keepLines w:val="0"/>
        <w:widowControl/>
        <w:suppressLineNumbers w:val="0"/>
        <w:spacing w:before="0" w:beforeAutospacing="0" w:after="0" w:afterAutospacing="0"/>
        <w:ind w:left="0" w:right="0"/>
      </w:pPr>
      <w:r>
        <w:t>2024年真题 第42题</w:t>
      </w:r>
    </w:p>
    <w:p w14:paraId="64D31A01">
      <w:pPr>
        <w:pStyle w:val="5"/>
        <w:keepNext w:val="0"/>
        <w:keepLines w:val="0"/>
        <w:widowControl/>
        <w:suppressLineNumbers w:val="0"/>
        <w:spacing w:before="0" w:beforeAutospacing="0" w:after="24" w:afterAutospacing="0"/>
        <w:ind w:left="0" w:right="0"/>
      </w:pPr>
      <w:r>
        <w:t>题目</w:t>
      </w:r>
    </w:p>
    <w:p w14:paraId="594352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将关键字 20、3、11、18、9、14、7 依次存储到长度为 11 的散列表 HT 中，散列函数为</w:t>
      </w:r>
    </w:p>
    <w:p w14:paraId="04BA88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
        <m:r>
          <m:rPr/>
          <m:t>H(key)=(key×3)</m:t>
        </m:r>
        <m:r>
          <m:rPr>
            <m:nor/>
            <m:sty m:val="p"/>
          </m:rPr>
          <m:t> </m:t>
        </m:r>
        <m:r>
          <m:rPr/>
          <m:t>mod</m:t>
        </m:r>
        <m:r>
          <m:rPr>
            <m:nor/>
            <m:sty m:val="p"/>
          </m:rPr>
          <m:t> </m:t>
        </m:r>
        <m:r>
          <m:rPr/>
          <m:t>11</m:t>
        </m:r>
      </m:oMath>
    </w:p>
    <w:p w14:paraId="060A7B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sSub>
          <m:sSubPr/>
          <m:e>
            <m:r>
              <m:rPr/>
              <m:t>H</m:t>
            </m:r>
          </m:e>
          <m:sub>
            <m:r>
              <m:rPr/>
              <m:t>0</m:t>
            </m:r>
          </m:sub>
        </m:sSub>
      </m:oMath>
      <w:r>
        <w:rPr>
          <w:rFonts w:ascii="Times New Roman" w:hAnsi="Times New Roman" w:eastAsia="宋体" w:cs="Times New Roman"/>
          <w:kern w:val="0"/>
          <w:sz w:val="24"/>
          <w:szCs w:val="24"/>
          <w:lang w:val="en-US" w:eastAsia="zh-CN" w:bidi="ar"/>
        </w:rPr>
        <w:t xml:space="preserve"> 为初始散列地址，</w:t>
      </w:r>
      <m:oMath>
        <m:sSub>
          <m:sSubPr/>
          <m:e>
            <m:r>
              <m:rPr/>
              <m:t>H</m:t>
            </m:r>
          </m:e>
          <m:sub>
            <m:r>
              <m:rPr/>
              <m:t>1</m:t>
            </m:r>
          </m:sub>
        </m:sSub>
        <m:r>
          <m:rPr/>
          <m:t>,</m:t>
        </m:r>
        <m:sSub>
          <m:sSubPr/>
          <m:e>
            <m:r>
              <m:rPr/>
              <m:t>H</m:t>
            </m:r>
          </m:e>
          <m:sub>
            <m:r>
              <m:rPr/>
              <m:t>2</m:t>
            </m:r>
          </m:sub>
        </m:sSub>
        <m:r>
          <m:rPr/>
          <m:t>,</m:t>
        </m:r>
        <m:sSub>
          <m:sSubPr/>
          <m:e>
            <m:r>
              <m:rPr/>
              <m:t>H</m:t>
            </m:r>
          </m:e>
          <m:sub>
            <m:r>
              <m:rPr/>
              <m:t>3</m:t>
            </m:r>
          </m:sub>
        </m:sSub>
        <m:r>
          <m:rPr/>
          <m:t>,…,</m:t>
        </m:r>
        <m:sSub>
          <m:sSubPr/>
          <m:e>
            <m:r>
              <m:rPr/>
              <m:t>H</m:t>
            </m:r>
          </m:e>
          <m:sub>
            <m:r>
              <m:rPr/>
              <m:t>k</m:t>
            </m:r>
          </m:sub>
        </m:sSub>
      </m:oMath>
      <w:r>
        <w:rPr>
          <w:rFonts w:ascii="Times New Roman" w:hAnsi="Times New Roman" w:eastAsia="宋体" w:cs="Times New Roman"/>
          <w:kern w:val="0"/>
          <w:sz w:val="24"/>
          <w:szCs w:val="24"/>
          <w:lang w:val="en-US" w:eastAsia="zh-CN" w:bidi="ar"/>
        </w:rPr>
        <w:t xml:space="preserve"> 分别为第 1 次冲突、第 2 次冲突、第 3 次冲突、</w:t>
      </w:r>
      <m:oMath>
        <m:r>
          <m:rPr/>
          <m:t>…</m:t>
        </m:r>
      </m:oMath>
      <w:r>
        <w:rPr>
          <w:rFonts w:ascii="Times New Roman" w:hAnsi="Times New Roman" w:eastAsia="宋体" w:cs="Times New Roman"/>
          <w:kern w:val="0"/>
          <w:sz w:val="24"/>
          <w:szCs w:val="24"/>
          <w:lang w:val="en-US" w:eastAsia="zh-CN" w:bidi="ar"/>
        </w:rPr>
        <w:t>、第 k 次冲突时探测的地址。</w:t>
      </w:r>
    </w:p>
    <w:p w14:paraId="61F99B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jc w:val="center"/>
      </w:pPr>
      <m:oMath>
        <m:sSub>
          <m:sSubPr/>
          <m:e>
            <m:r>
              <m:rPr/>
              <m:t>H</m:t>
            </m:r>
          </m:e>
          <m:sub>
            <m:r>
              <m:rPr/>
              <m:t>k</m:t>
            </m:r>
          </m:sub>
        </m:sSub>
        <m:r>
          <m:rPr/>
          <m:t>=(</m:t>
        </m:r>
        <m:sSub>
          <m:sSubPr/>
          <m:e>
            <m:r>
              <m:rPr/>
              <m:t>H</m:t>
            </m:r>
          </m:e>
          <m:sub>
            <m:r>
              <m:rPr/>
              <m:t>0</m:t>
            </m:r>
          </m:sub>
        </m:sSub>
        <m:r>
          <m:rPr/>
          <m:t>+</m:t>
        </m:r>
        <m:sSup>
          <m:sSupPr/>
          <m:e>
            <m:r>
              <m:rPr/>
              <m:t>k</m:t>
            </m:r>
          </m:e>
          <m:sup>
            <m:r>
              <m:rPr/>
              <m:t>2</m:t>
            </m:r>
          </m:sup>
        </m:sSup>
        <m:r>
          <m:rPr/>
          <m:t>)</m:t>
        </m:r>
        <m:r>
          <m:rPr>
            <m:nor/>
            <m:sty m:val="p"/>
          </m:rPr>
          <m:t> </m:t>
        </m:r>
        <m:r>
          <m:rPr/>
          <m:t>mod</m:t>
        </m:r>
        <m:r>
          <m:rPr>
            <m:nor/>
            <m:sty m:val="p"/>
          </m:rPr>
          <m:t> </m:t>
        </m:r>
        <m:r>
          <m:rPr/>
          <m:t>11</m:t>
        </m:r>
      </m:oMath>
    </w:p>
    <w:p w14:paraId="636AC5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请回答下列问题：</w:t>
      </w:r>
    </w:p>
    <w:p w14:paraId="348F6B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画出所构造的 HT。并计算 HT 的装填因子。</w:t>
      </w:r>
    </w:p>
    <w:p w14:paraId="7A701E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给出现在 HT 中查找关键字 14 的关键字比较序列。</w:t>
      </w:r>
    </w:p>
    <w:p w14:paraId="162E54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在 HT 中查找关键字 8，确认查找失败时的散列地址是多少？</w:t>
      </w:r>
    </w:p>
    <w:p w14:paraId="0A88AAD0">
      <w:pPr>
        <w:pStyle w:val="3"/>
        <w:bidi w:val="0"/>
        <w:rPr>
          <w:rFonts w:hint="eastAsia"/>
          <w:lang w:val="en-US" w:eastAsia="zh-CN"/>
        </w:rPr>
      </w:pPr>
      <w:r>
        <w:rPr>
          <w:rFonts w:hint="eastAsia"/>
          <w:lang w:val="en-US" w:eastAsia="zh-CN"/>
        </w:rPr>
        <w:t>6.4 KMP</w:t>
      </w:r>
    </w:p>
    <w:p w14:paraId="74008B8E">
      <w:pPr>
        <w:pStyle w:val="4"/>
        <w:keepNext w:val="0"/>
        <w:keepLines w:val="0"/>
        <w:widowControl/>
        <w:suppressLineNumbers w:val="0"/>
        <w:spacing w:before="0" w:beforeAutospacing="0" w:after="0" w:afterAutospacing="0"/>
        <w:ind w:left="0" w:right="0"/>
      </w:pPr>
      <w:r>
        <w:t>2015年真题 第8题</w:t>
      </w:r>
    </w:p>
    <w:p w14:paraId="13886359">
      <w:pPr>
        <w:pStyle w:val="5"/>
        <w:keepNext w:val="0"/>
        <w:keepLines w:val="0"/>
        <w:widowControl/>
        <w:suppressLineNumbers w:val="0"/>
        <w:spacing w:before="0" w:beforeAutospacing="0" w:after="24" w:afterAutospacing="0"/>
        <w:ind w:left="0" w:right="0"/>
      </w:pPr>
      <w:r>
        <w:t>题目</w:t>
      </w:r>
    </w:p>
    <w:p w14:paraId="3828E6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已知字符串 s 为 “ abaabaabacacaabaabcc ”，模式串 t 为 “ abaabc ”。采用 KMP 算法进行匹配，第一次出现“失配”（s[i] ≠ t[j]）时， i=j=5，则下次开始匹配时，i 和 j 的值分别是（ ）。</w:t>
      </w:r>
    </w:p>
    <w:p w14:paraId="581D2C39">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4F2B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3BC3C4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8F265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 1, j = 0</w:t>
            </w:r>
          </w:p>
        </w:tc>
      </w:tr>
      <w:tr w14:paraId="55D0E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BB3087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AF538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 5, j = 0</w:t>
            </w:r>
          </w:p>
        </w:tc>
      </w:tr>
      <w:tr w14:paraId="38765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BB7182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B0567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 5, j = 2</w:t>
            </w:r>
          </w:p>
        </w:tc>
      </w:tr>
      <w:tr w14:paraId="3A2BF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9985CF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26D91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 6, j = 2</w:t>
            </w:r>
          </w:p>
        </w:tc>
      </w:tr>
    </w:tbl>
    <w:p w14:paraId="7D61B120">
      <w:pPr>
        <w:pStyle w:val="4"/>
        <w:keepNext w:val="0"/>
        <w:keepLines w:val="0"/>
        <w:widowControl/>
        <w:suppressLineNumbers w:val="0"/>
        <w:spacing w:before="0" w:beforeAutospacing="0" w:after="0" w:afterAutospacing="0"/>
        <w:ind w:left="0" w:right="0"/>
      </w:pPr>
      <w:r>
        <w:t>2019年真题 第9题</w:t>
      </w:r>
    </w:p>
    <w:p w14:paraId="3D39A7AE">
      <w:pPr>
        <w:pStyle w:val="5"/>
        <w:keepNext w:val="0"/>
        <w:keepLines w:val="0"/>
        <w:widowControl/>
        <w:suppressLineNumbers w:val="0"/>
        <w:spacing w:before="0" w:beforeAutospacing="0" w:after="24" w:afterAutospacing="0"/>
        <w:ind w:left="0" w:right="0"/>
      </w:pPr>
      <w:r>
        <w:t>题目</w:t>
      </w:r>
    </w:p>
    <w:p w14:paraId="1E2150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设主串 </w:t>
      </w:r>
      <m:oMath>
        <m:r>
          <m:rPr/>
          <m:t>T=</m:t>
        </m:r>
        <m:r>
          <m:rPr>
            <m:nor/>
            <m:sty m:val="p"/>
          </m:rPr>
          <m:t>“abaabaabcabaabc”</m:t>
        </m:r>
      </m:oMath>
      <w:r>
        <w:rPr>
          <w:rFonts w:ascii="Times New Roman" w:hAnsi="Times New Roman" w:eastAsia="宋体" w:cs="Times New Roman"/>
          <w:kern w:val="0"/>
          <w:sz w:val="24"/>
          <w:szCs w:val="24"/>
          <w:lang w:val="en-US" w:eastAsia="zh-CN" w:bidi="ar"/>
        </w:rPr>
        <w:t xml:space="preserve">，模式串 </w:t>
      </w:r>
      <m:oMath>
        <m:r>
          <m:rPr/>
          <m:t>S=</m:t>
        </m:r>
        <m:r>
          <m:rPr>
            <m:nor/>
            <m:sty m:val="p"/>
          </m:rPr>
          <m:t>“abaabc”</m:t>
        </m:r>
      </m:oMath>
      <w:r>
        <w:rPr>
          <w:rFonts w:ascii="Times New Roman" w:hAnsi="Times New Roman" w:eastAsia="宋体" w:cs="Times New Roman"/>
          <w:kern w:val="0"/>
          <w:sz w:val="24"/>
          <w:szCs w:val="24"/>
          <w:lang w:val="en-US" w:eastAsia="zh-CN" w:bidi="ar"/>
        </w:rPr>
        <w:t>，采用 KMP 算法进行模式匹配，到匹配成功时为止，在匹配过程中进行的单个字符间的比较次数是（ ）。</w:t>
      </w:r>
    </w:p>
    <w:p w14:paraId="1BCD1CE1">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FF78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00CD4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5F206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w:t>
            </w:r>
          </w:p>
        </w:tc>
      </w:tr>
      <w:tr w14:paraId="67501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C23109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8297A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10</w:t>
            </w:r>
          </w:p>
        </w:tc>
      </w:tr>
      <w:tr w14:paraId="5EFB8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D47E9A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20ABB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12</w:t>
            </w:r>
          </w:p>
        </w:tc>
      </w:tr>
      <w:tr w14:paraId="02DDF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86905F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B2ABC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15</w:t>
            </w:r>
          </w:p>
        </w:tc>
      </w:tr>
    </w:tbl>
    <w:p w14:paraId="144359DA">
      <w:pPr>
        <w:pStyle w:val="4"/>
        <w:keepNext w:val="0"/>
        <w:keepLines w:val="0"/>
        <w:widowControl/>
        <w:suppressLineNumbers w:val="0"/>
        <w:spacing w:before="0" w:beforeAutospacing="0" w:after="0" w:afterAutospacing="0"/>
        <w:ind w:left="0" w:right="0"/>
      </w:pPr>
      <w:r>
        <w:t>2024年真题 第6题</w:t>
      </w:r>
    </w:p>
    <w:p w14:paraId="15A1F335">
      <w:pPr>
        <w:pStyle w:val="5"/>
        <w:keepNext w:val="0"/>
        <w:keepLines w:val="0"/>
        <w:widowControl/>
        <w:suppressLineNumbers w:val="0"/>
        <w:spacing w:before="0" w:beforeAutospacing="0" w:after="24" w:afterAutospacing="0"/>
        <w:ind w:left="0" w:right="0"/>
      </w:pPr>
      <w:r>
        <w:t>题目</w:t>
      </w:r>
    </w:p>
    <w:p w14:paraId="30D063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KMP 算法使用修正后的 next 数组进行模式匹配，模式串 S = “aabaab”，当主串中某字符与 S 中某字符失去配对时，S 将向右滑动的最长距离是（）</w:t>
      </w:r>
    </w:p>
    <w:p w14:paraId="191E504C">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5546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466752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A445E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r w14:paraId="28148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2E92CA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A5A89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3C592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B8D3DA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087E1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20DD4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FD0CE2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6BC1A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bl>
    <w:p w14:paraId="7E01789E">
      <w:pPr>
        <w:pStyle w:val="2"/>
        <w:bidi w:val="0"/>
        <w:rPr>
          <w:rFonts w:hint="eastAsia"/>
          <w:lang w:val="en-US" w:eastAsia="zh-CN"/>
        </w:rPr>
      </w:pPr>
      <w:r>
        <w:rPr>
          <w:rFonts w:hint="eastAsia"/>
          <w:lang w:val="en-US" w:eastAsia="zh-CN"/>
        </w:rPr>
        <w:t>7 排序</w:t>
      </w:r>
    </w:p>
    <w:p w14:paraId="75FF208C">
      <w:pPr>
        <w:pStyle w:val="3"/>
        <w:bidi w:val="0"/>
        <w:rPr>
          <w:rFonts w:hint="eastAsia"/>
          <w:lang w:val="en-US" w:eastAsia="zh-CN"/>
        </w:rPr>
      </w:pPr>
      <w:r>
        <w:rPr>
          <w:rFonts w:hint="eastAsia"/>
          <w:lang w:val="en-US" w:eastAsia="zh-CN"/>
        </w:rPr>
        <w:t>7.1 直接插入排序</w:t>
      </w:r>
    </w:p>
    <w:p w14:paraId="3E63BA04">
      <w:pPr>
        <w:pStyle w:val="4"/>
        <w:keepNext w:val="0"/>
        <w:keepLines w:val="0"/>
        <w:widowControl/>
        <w:suppressLineNumbers w:val="0"/>
        <w:spacing w:before="0" w:beforeAutospacing="0" w:after="0" w:afterAutospacing="0"/>
        <w:ind w:left="0" w:right="0"/>
      </w:pPr>
      <w:r>
        <w:t>2009年真题 第10题</w:t>
      </w:r>
    </w:p>
    <w:p w14:paraId="193ADD82">
      <w:pPr>
        <w:pStyle w:val="5"/>
        <w:keepNext w:val="0"/>
        <w:keepLines w:val="0"/>
        <w:widowControl/>
        <w:suppressLineNumbers w:val="0"/>
        <w:spacing w:before="0" w:beforeAutospacing="0" w:after="24" w:afterAutospacing="0"/>
        <w:ind w:left="0" w:right="0"/>
      </w:pPr>
      <w:r>
        <w:t>题目</w:t>
      </w:r>
    </w:p>
    <w:p w14:paraId="5C9316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若数据元素序列 11, 12, 13, 7, 8, 9, 23, 4, 5 是采用下列排序方法之一得到的第二趟排序后的结果，则该排序算法只能是（）。</w:t>
      </w:r>
    </w:p>
    <w:p w14:paraId="57DD9D40">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0702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BBABE9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1E1D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起泡排序</w:t>
            </w:r>
          </w:p>
        </w:tc>
      </w:tr>
      <w:tr w14:paraId="5F364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4C1D77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66874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插入排序</w:t>
            </w:r>
          </w:p>
        </w:tc>
      </w:tr>
      <w:tr w14:paraId="5926F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16BAD5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37F72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选择排序</w:t>
            </w:r>
          </w:p>
        </w:tc>
      </w:tr>
      <w:tr w14:paraId="11C14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8D2AF4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7A4F5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二路归并排序</w:t>
            </w:r>
          </w:p>
        </w:tc>
      </w:tr>
    </w:tbl>
    <w:p w14:paraId="4C9761CA">
      <w:pPr>
        <w:pStyle w:val="3"/>
        <w:bidi w:val="0"/>
        <w:rPr>
          <w:rFonts w:hint="eastAsia"/>
          <w:lang w:val="en-US" w:eastAsia="zh-CN"/>
        </w:rPr>
      </w:pPr>
      <w:r>
        <w:rPr>
          <w:rFonts w:hint="eastAsia"/>
          <w:lang w:val="en-US" w:eastAsia="zh-CN"/>
        </w:rPr>
        <w:t>7.2 冒泡排序</w:t>
      </w:r>
    </w:p>
    <w:p w14:paraId="2A45DD43">
      <w:pPr>
        <w:pStyle w:val="4"/>
        <w:keepNext w:val="0"/>
        <w:keepLines w:val="0"/>
        <w:widowControl/>
        <w:suppressLineNumbers w:val="0"/>
        <w:spacing w:before="0" w:beforeAutospacing="0" w:after="0" w:afterAutospacing="0"/>
        <w:ind w:left="0" w:right="0"/>
      </w:pPr>
      <w:r>
        <w:t>2010年真题 第11题</w:t>
      </w:r>
    </w:p>
    <w:p w14:paraId="787C5EEF">
      <w:pPr>
        <w:pStyle w:val="5"/>
        <w:keepNext w:val="0"/>
        <w:keepLines w:val="0"/>
        <w:widowControl/>
        <w:suppressLineNumbers w:val="0"/>
        <w:spacing w:before="0" w:beforeAutospacing="0" w:after="24" w:afterAutospacing="0"/>
        <w:ind w:left="0" w:right="0"/>
      </w:pPr>
      <w:r>
        <w:t>题目</w:t>
      </w:r>
    </w:p>
    <w:p w14:paraId="249EED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对一组数据 (2, 12, 16, 88, 5, 10) 进行排序，若前三趟排序结果如下：</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第一趟排序结果：2, 12, 16, 5, 10, 88</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第二趟排序结果：2, 12, 5, 10, 16, 88</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第三趟排序结果：2, 5, 10, 12, 16, 88</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则采用的排序方法可能是 ()。</w:t>
      </w:r>
    </w:p>
    <w:p w14:paraId="4CF5B319">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FE1F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7F1B7C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801AA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起泡排序</w:t>
            </w:r>
          </w:p>
        </w:tc>
      </w:tr>
      <w:tr w14:paraId="6B919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E54BDA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AA1BA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希尔排序</w:t>
            </w:r>
          </w:p>
        </w:tc>
      </w:tr>
      <w:tr w14:paraId="68BE7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41D568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910D7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归并排序</w:t>
            </w:r>
          </w:p>
        </w:tc>
      </w:tr>
      <w:tr w14:paraId="0A88D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5FEECC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74221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基数排序</w:t>
            </w:r>
          </w:p>
        </w:tc>
      </w:tr>
    </w:tbl>
    <w:p w14:paraId="2FAE8C3D">
      <w:pPr>
        <w:pStyle w:val="3"/>
        <w:bidi w:val="0"/>
        <w:rPr>
          <w:rFonts w:hint="eastAsia"/>
          <w:lang w:val="en-US" w:eastAsia="zh-CN"/>
        </w:rPr>
      </w:pPr>
      <w:r>
        <w:rPr>
          <w:rFonts w:hint="eastAsia"/>
          <w:lang w:val="en-US" w:eastAsia="zh-CN"/>
        </w:rPr>
        <w:t>7.3 希尔排序</w:t>
      </w:r>
    </w:p>
    <w:p w14:paraId="36EB73F2">
      <w:pPr>
        <w:pStyle w:val="4"/>
        <w:keepNext w:val="0"/>
        <w:keepLines w:val="0"/>
        <w:widowControl/>
        <w:suppressLineNumbers w:val="0"/>
        <w:spacing w:before="0" w:beforeAutospacing="0" w:after="0" w:afterAutospacing="0"/>
        <w:ind w:left="0" w:right="0"/>
      </w:pPr>
      <w:r>
        <w:t>2014年真题 第10题</w:t>
      </w:r>
    </w:p>
    <w:p w14:paraId="25C8F273">
      <w:pPr>
        <w:pStyle w:val="5"/>
        <w:keepNext w:val="0"/>
        <w:keepLines w:val="0"/>
        <w:widowControl/>
        <w:suppressLineNumbers w:val="0"/>
        <w:spacing w:before="0" w:beforeAutospacing="0" w:after="24" w:afterAutospacing="0"/>
        <w:ind w:left="0" w:right="0"/>
      </w:pPr>
      <w:r>
        <w:t>题目</w:t>
      </w:r>
    </w:p>
    <w:p w14:paraId="7087A2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用希尔排序方法对一个数据序列进行排序时，若第 1 趟排序结果为 9,1,4,13,7,8,20,23,15，则该趟排序采用的增量（间隔）可能是（）</w:t>
      </w:r>
    </w:p>
    <w:p w14:paraId="2DE54760">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20EB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651B4A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2CF74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71591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3F3207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BB55F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631C0B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320679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CBE7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79EAB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C9AA15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5D079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bl>
    <w:p w14:paraId="104ED164">
      <w:pPr>
        <w:pStyle w:val="4"/>
        <w:keepNext w:val="0"/>
        <w:keepLines w:val="0"/>
        <w:widowControl/>
        <w:suppressLineNumbers w:val="0"/>
        <w:spacing w:before="0" w:beforeAutospacing="0" w:after="0" w:afterAutospacing="0"/>
        <w:ind w:left="0" w:right="0"/>
      </w:pPr>
      <w:r>
        <w:t>2015年真题 第11题</w:t>
      </w:r>
    </w:p>
    <w:p w14:paraId="77A6E0EA">
      <w:pPr>
        <w:pStyle w:val="5"/>
        <w:keepNext w:val="0"/>
        <w:keepLines w:val="0"/>
        <w:widowControl/>
        <w:suppressLineNumbers w:val="0"/>
        <w:spacing w:before="0" w:beforeAutospacing="0" w:after="24" w:afterAutospacing="0"/>
        <w:ind w:left="0" w:right="0"/>
      </w:pPr>
      <w:r>
        <w:t>题目</w:t>
      </w:r>
    </w:p>
    <w:p w14:paraId="442F2F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希尔排序的组内排序采用的是（ ）。</w:t>
      </w:r>
    </w:p>
    <w:p w14:paraId="2E8DE591">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B3CA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F5E019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C6DC8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直接插入排序</w:t>
            </w:r>
          </w:p>
        </w:tc>
      </w:tr>
      <w:tr w14:paraId="62190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5BDA68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DAFD9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折半插入排序</w:t>
            </w:r>
          </w:p>
        </w:tc>
      </w:tr>
      <w:tr w14:paraId="21D45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87C8E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AA5CD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快速排序</w:t>
            </w:r>
          </w:p>
        </w:tc>
      </w:tr>
      <w:tr w14:paraId="30982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46C5CC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3C991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归并排序</w:t>
            </w:r>
          </w:p>
        </w:tc>
      </w:tr>
    </w:tbl>
    <w:p w14:paraId="3AD8DE61">
      <w:pPr>
        <w:pStyle w:val="4"/>
        <w:keepNext w:val="0"/>
        <w:keepLines w:val="0"/>
        <w:widowControl/>
        <w:suppressLineNumbers w:val="0"/>
        <w:spacing w:before="0" w:beforeAutospacing="0" w:after="0" w:afterAutospacing="0"/>
        <w:ind w:left="0" w:right="0"/>
      </w:pPr>
      <w:r>
        <w:t>2018年真题 第10题</w:t>
      </w:r>
    </w:p>
    <w:p w14:paraId="15F6D9D2">
      <w:pPr>
        <w:pStyle w:val="5"/>
        <w:keepNext w:val="0"/>
        <w:keepLines w:val="0"/>
        <w:widowControl/>
        <w:suppressLineNumbers w:val="0"/>
        <w:spacing w:before="0" w:beforeAutospacing="0" w:after="24" w:afterAutospacing="0"/>
        <w:ind w:left="0" w:right="0"/>
      </w:pPr>
      <w:r>
        <w:t>题目</w:t>
      </w:r>
    </w:p>
    <w:p w14:paraId="7E5271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对初始数据序列 (8, 3, 9, 11, 2, 1, 4, 7, 5, 10, 6) 进行希尔排序。若第一趟排序结果为 (1, 3, 7, 5, 2, 6, 4, 9, 11, 10, 8)，第二趟排序结果为 (1, 2, 6, 4, 3, 7, 5, 8, 11, 10, 9)，则两趟排序采用的增量（间隔）依次是（ ）。</w:t>
      </w:r>
    </w:p>
    <w:p w14:paraId="289D3169">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2474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2B666F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9128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3, 1</w:t>
            </w:r>
          </w:p>
        </w:tc>
      </w:tr>
      <w:tr w14:paraId="67F0CB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26361F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8500F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3, 2</w:t>
            </w:r>
          </w:p>
        </w:tc>
      </w:tr>
      <w:tr w14:paraId="3CA07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9D48B4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5B8F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5, 2</w:t>
            </w:r>
          </w:p>
        </w:tc>
      </w:tr>
      <w:tr w14:paraId="698E4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961EDB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33E52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5, 3</w:t>
            </w:r>
          </w:p>
        </w:tc>
      </w:tr>
    </w:tbl>
    <w:p w14:paraId="6369B1A8">
      <w:pPr>
        <w:pStyle w:val="4"/>
        <w:keepNext w:val="0"/>
        <w:keepLines w:val="0"/>
        <w:widowControl/>
        <w:suppressLineNumbers w:val="0"/>
        <w:spacing w:before="0" w:beforeAutospacing="0" w:after="0" w:afterAutospacing="0"/>
        <w:ind w:left="0" w:right="0"/>
      </w:pPr>
      <w:r>
        <w:t>2025年真题 第11题</w:t>
      </w:r>
    </w:p>
    <w:p w14:paraId="3D1D99AF">
      <w:pPr>
        <w:pStyle w:val="5"/>
        <w:keepNext w:val="0"/>
        <w:keepLines w:val="0"/>
        <w:widowControl/>
        <w:suppressLineNumbers w:val="0"/>
        <w:spacing w:before="0" w:beforeAutospacing="0" w:after="24" w:afterAutospacing="0"/>
        <w:ind w:left="0" w:right="0"/>
      </w:pPr>
      <w:r>
        <w:t>题目</w:t>
      </w:r>
    </w:p>
    <w:p w14:paraId="12B29D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对含 9 个关键字的初始序列进行排序，若序列的变化情况如下表所示，则下列排序算法中，采用的是（）。</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90"/>
        <w:gridCol w:w="4560"/>
      </w:tblGrid>
      <w:tr w14:paraId="22FBF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8C7C4E">
            <w:pPr>
              <w:jc w:val="center"/>
              <w:rPr>
                <w:rFonts w:hint="eastAsia" w:ascii="宋体"/>
                <w:b/>
                <w:bCs/>
                <w:sz w:val="24"/>
                <w:szCs w:val="24"/>
              </w:rPr>
            </w:pP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8B272B">
            <w:pPr>
              <w:keepNext w:val="0"/>
              <w:keepLines w:val="0"/>
              <w:widowControl/>
              <w:suppressLineNumbers w:val="0"/>
              <w:jc w:val="center"/>
              <w:rPr>
                <w:b/>
                <w:bCs/>
              </w:rPr>
            </w:pPr>
            <w:r>
              <w:rPr>
                <w:rFonts w:ascii="宋体" w:hAnsi="宋体" w:eastAsia="宋体" w:cs="宋体"/>
                <w:b/>
                <w:bCs/>
                <w:kern w:val="0"/>
                <w:sz w:val="24"/>
                <w:szCs w:val="24"/>
                <w:lang w:val="en-US" w:eastAsia="zh-CN" w:bidi="ar"/>
              </w:rPr>
              <w:t>序列</w:t>
            </w:r>
          </w:p>
        </w:tc>
      </w:tr>
      <w:tr w14:paraId="3B8ED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045FC7F">
            <w:pPr>
              <w:keepNext w:val="0"/>
              <w:keepLines w:val="0"/>
              <w:widowControl/>
              <w:suppressLineNumbers w:val="0"/>
              <w:jc w:val="left"/>
            </w:pPr>
            <w:r>
              <w:rPr>
                <w:rStyle w:val="15"/>
                <w:rFonts w:ascii="宋体" w:hAnsi="宋体" w:eastAsia="宋体" w:cs="宋体"/>
                <w:kern w:val="0"/>
                <w:sz w:val="24"/>
                <w:szCs w:val="24"/>
                <w:lang w:val="en-US" w:eastAsia="zh-CN" w:bidi="ar"/>
              </w:rPr>
              <w:t>初始序列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C338AF1">
            <w:pPr>
              <w:keepNext w:val="0"/>
              <w:keepLines w:val="0"/>
              <w:widowControl/>
              <w:suppressLineNumbers w:val="0"/>
              <w:jc w:val="left"/>
            </w:pPr>
            <w:r>
              <w:rPr>
                <w:rFonts w:ascii="宋体" w:hAnsi="宋体" w:eastAsia="宋体" w:cs="宋体"/>
                <w:kern w:val="0"/>
                <w:sz w:val="24"/>
                <w:szCs w:val="24"/>
                <w:lang w:val="en-US" w:eastAsia="zh-CN" w:bidi="ar"/>
              </w:rPr>
              <w:t>5, 25, 40, 30, 10, 20, 45, 15, 35</w:t>
            </w:r>
          </w:p>
        </w:tc>
      </w:tr>
      <w:tr w14:paraId="1BDA4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AC6584B">
            <w:pPr>
              <w:keepNext w:val="0"/>
              <w:keepLines w:val="0"/>
              <w:widowControl/>
              <w:suppressLineNumbers w:val="0"/>
              <w:jc w:val="left"/>
            </w:pPr>
            <w:r>
              <w:rPr>
                <w:rStyle w:val="15"/>
                <w:rFonts w:ascii="宋体" w:hAnsi="宋体" w:eastAsia="宋体" w:cs="宋体"/>
                <w:kern w:val="0"/>
                <w:sz w:val="24"/>
                <w:szCs w:val="24"/>
                <w:lang w:val="en-US" w:eastAsia="zh-CN" w:bidi="ar"/>
              </w:rPr>
              <w:t>第 1 趟排序后的序列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41239CC">
            <w:pPr>
              <w:keepNext w:val="0"/>
              <w:keepLines w:val="0"/>
              <w:widowControl/>
              <w:suppressLineNumbers w:val="0"/>
              <w:jc w:val="left"/>
            </w:pPr>
            <w:r>
              <w:rPr>
                <w:rFonts w:ascii="宋体" w:hAnsi="宋体" w:eastAsia="宋体" w:cs="宋体"/>
                <w:kern w:val="0"/>
                <w:sz w:val="24"/>
                <w:szCs w:val="24"/>
                <w:lang w:val="en-US" w:eastAsia="zh-CN" w:bidi="ar"/>
              </w:rPr>
              <w:t>5, 10, 20, 30, 15, 35, 45, 25, 40</w:t>
            </w:r>
          </w:p>
        </w:tc>
      </w:tr>
      <w:tr w14:paraId="0C8E8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A533A25">
            <w:pPr>
              <w:keepNext w:val="0"/>
              <w:keepLines w:val="0"/>
              <w:widowControl/>
              <w:suppressLineNumbers w:val="0"/>
              <w:jc w:val="left"/>
            </w:pPr>
            <w:r>
              <w:rPr>
                <w:rStyle w:val="15"/>
                <w:rFonts w:ascii="宋体" w:hAnsi="宋体" w:eastAsia="宋体" w:cs="宋体"/>
                <w:kern w:val="0"/>
                <w:sz w:val="24"/>
                <w:szCs w:val="24"/>
                <w:lang w:val="en-US" w:eastAsia="zh-CN" w:bidi="ar"/>
              </w:rPr>
              <w:t>第 2 趟排序后的序列</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B476EAC">
            <w:pPr>
              <w:keepNext w:val="0"/>
              <w:keepLines w:val="0"/>
              <w:widowControl/>
              <w:suppressLineNumbers w:val="0"/>
              <w:jc w:val="left"/>
            </w:pPr>
            <w:r>
              <w:rPr>
                <w:rFonts w:ascii="宋体" w:hAnsi="宋体" w:eastAsia="宋体" w:cs="宋体"/>
                <w:kern w:val="0"/>
                <w:sz w:val="24"/>
                <w:szCs w:val="24"/>
                <w:lang w:val="en-US" w:eastAsia="zh-CN" w:bidi="ar"/>
              </w:rPr>
              <w:t>5, 10, 15, 25, 20, 30, 40, 35, 45</w:t>
            </w:r>
          </w:p>
        </w:tc>
      </w:tr>
    </w:tbl>
    <w:p w14:paraId="2E400C27">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D92F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33A3EC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DD649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希尔排序</w:t>
            </w:r>
          </w:p>
        </w:tc>
      </w:tr>
      <w:tr w14:paraId="3FAF2E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2A811C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C78C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基数排序</w:t>
            </w:r>
          </w:p>
        </w:tc>
      </w:tr>
      <w:tr w14:paraId="24473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8922D7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84827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归并排序</w:t>
            </w:r>
          </w:p>
        </w:tc>
      </w:tr>
      <w:tr w14:paraId="76477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5E424D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3E1AB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折半插入排序</w:t>
            </w:r>
          </w:p>
        </w:tc>
      </w:tr>
    </w:tbl>
    <w:p w14:paraId="14375BA0">
      <w:pPr>
        <w:pStyle w:val="3"/>
        <w:bidi w:val="0"/>
        <w:rPr>
          <w:rFonts w:hint="eastAsia"/>
          <w:lang w:val="en-US" w:eastAsia="zh-CN"/>
        </w:rPr>
      </w:pPr>
      <w:r>
        <w:rPr>
          <w:rFonts w:hint="eastAsia"/>
          <w:lang w:val="en-US" w:eastAsia="zh-CN"/>
        </w:rPr>
        <w:t>7.4 快速排序</w:t>
      </w:r>
    </w:p>
    <w:p w14:paraId="262DD2AB">
      <w:pPr>
        <w:pStyle w:val="4"/>
        <w:keepNext w:val="0"/>
        <w:keepLines w:val="0"/>
        <w:widowControl/>
        <w:suppressLineNumbers w:val="0"/>
        <w:spacing w:before="0" w:beforeAutospacing="0" w:after="0" w:afterAutospacing="0"/>
        <w:ind w:left="0" w:right="0"/>
      </w:pPr>
      <w:r>
        <w:t>2010年真题 第10题</w:t>
      </w:r>
    </w:p>
    <w:p w14:paraId="2879F5C4">
      <w:pPr>
        <w:pStyle w:val="5"/>
        <w:keepNext w:val="0"/>
        <w:keepLines w:val="0"/>
        <w:widowControl/>
        <w:suppressLineNumbers w:val="0"/>
        <w:spacing w:before="0" w:beforeAutospacing="0" w:after="24" w:afterAutospacing="0"/>
        <w:ind w:left="0" w:right="0"/>
      </w:pPr>
      <w:r>
        <w:t>题目</w:t>
      </w:r>
    </w:p>
    <w:p w14:paraId="6A1720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采用递归方式对顺序表进行快速排序。下列关于递归次数的叙述中，正确的是（ ）。</w:t>
      </w:r>
    </w:p>
    <w:p w14:paraId="5E6E56C6">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2A3D3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648534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872BA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递归次数与初始数据的排列次序无关。</w:t>
            </w:r>
          </w:p>
        </w:tc>
      </w:tr>
      <w:tr w14:paraId="10E73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B35126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95DFB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每次划分后，先处理较长的分区可以减少递归次数。</w:t>
            </w:r>
          </w:p>
        </w:tc>
      </w:tr>
      <w:tr w14:paraId="23EE3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7D1763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0B26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每次划分后，先处理较短的分区可以减少递归次数。</w:t>
            </w:r>
          </w:p>
        </w:tc>
      </w:tr>
      <w:tr w14:paraId="585A9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9AA3C5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C744A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递归次数与每次划分后得到的分区的处理顺序无关。</w:t>
            </w:r>
          </w:p>
        </w:tc>
      </w:tr>
    </w:tbl>
    <w:p w14:paraId="2CE30123">
      <w:pPr>
        <w:pStyle w:val="4"/>
        <w:keepNext w:val="0"/>
        <w:keepLines w:val="0"/>
        <w:widowControl/>
        <w:suppressLineNumbers w:val="0"/>
        <w:spacing w:before="0" w:beforeAutospacing="0" w:after="0" w:afterAutospacing="0"/>
        <w:ind w:left="0" w:right="0"/>
      </w:pPr>
      <w:r>
        <w:t>2011年真题 第10题</w:t>
      </w:r>
    </w:p>
    <w:p w14:paraId="50459288">
      <w:pPr>
        <w:pStyle w:val="5"/>
        <w:keepNext w:val="0"/>
        <w:keepLines w:val="0"/>
        <w:widowControl/>
        <w:suppressLineNumbers w:val="0"/>
        <w:spacing w:before="0" w:beforeAutospacing="0" w:after="24" w:afterAutospacing="0"/>
        <w:ind w:left="0" w:right="0"/>
      </w:pPr>
      <w:r>
        <w:t>题目</w:t>
      </w:r>
    </w:p>
    <w:p w14:paraId="6FA9C9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为实现快速排序算法，待排序序列宜采用的存储方式是（ ）</w:t>
      </w:r>
    </w:p>
    <w:p w14:paraId="53C9BB37">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08D7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241053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ABAF5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顺序存储</w:t>
            </w:r>
          </w:p>
        </w:tc>
      </w:tr>
      <w:tr w14:paraId="5ADC9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B24786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C766C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散列存储</w:t>
            </w:r>
          </w:p>
        </w:tc>
      </w:tr>
      <w:tr w14:paraId="4281B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521FC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8BD46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链式存储</w:t>
            </w:r>
          </w:p>
        </w:tc>
      </w:tr>
      <w:tr w14:paraId="6A946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F4254C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0C280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索引存储</w:t>
            </w:r>
          </w:p>
        </w:tc>
      </w:tr>
    </w:tbl>
    <w:p w14:paraId="2659E774">
      <w:pPr>
        <w:pStyle w:val="4"/>
        <w:keepNext w:val="0"/>
        <w:keepLines w:val="0"/>
        <w:widowControl/>
        <w:suppressLineNumbers w:val="0"/>
        <w:spacing w:before="0" w:beforeAutospacing="0" w:after="0" w:afterAutospacing="0"/>
        <w:ind w:left="0" w:right="0"/>
      </w:pPr>
      <w:r>
        <w:t>2014年真题 第11题</w:t>
      </w:r>
    </w:p>
    <w:p w14:paraId="79873C22">
      <w:pPr>
        <w:pStyle w:val="5"/>
        <w:keepNext w:val="0"/>
        <w:keepLines w:val="0"/>
        <w:widowControl/>
        <w:suppressLineNumbers w:val="0"/>
        <w:spacing w:before="0" w:beforeAutospacing="0" w:after="24" w:afterAutospacing="0"/>
        <w:ind w:left="0" w:right="0"/>
      </w:pPr>
      <w:r>
        <w:t>题目</w:t>
      </w:r>
    </w:p>
    <w:p w14:paraId="45F3B2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下列选项中，不可能是快速排序第 2 趟排序结果的是（）</w:t>
      </w:r>
    </w:p>
    <w:p w14:paraId="21E2B49A">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255C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C4D604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94A4B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2,3,5,4,6,7,9</w:t>
            </w:r>
          </w:p>
        </w:tc>
      </w:tr>
      <w:tr w14:paraId="3A728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D124EA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136BE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2,7,5,6,4,3,9</w:t>
            </w:r>
          </w:p>
        </w:tc>
      </w:tr>
      <w:tr w14:paraId="4985A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424782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50CEE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3,2,5,4,7,6,9</w:t>
            </w:r>
          </w:p>
        </w:tc>
      </w:tr>
      <w:tr w14:paraId="514A8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01C4E7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6CCFF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4,2,3,5,7,6,9</w:t>
            </w:r>
          </w:p>
        </w:tc>
      </w:tr>
    </w:tbl>
    <w:p w14:paraId="1D2CBAAA">
      <w:pPr>
        <w:pStyle w:val="4"/>
        <w:keepNext w:val="0"/>
        <w:keepLines w:val="0"/>
        <w:widowControl/>
        <w:suppressLineNumbers w:val="0"/>
        <w:spacing w:before="0" w:beforeAutospacing="0" w:after="0" w:afterAutospacing="0"/>
        <w:ind w:left="0" w:right="0"/>
      </w:pPr>
      <w:r>
        <w:t>2019年真题 第10题</w:t>
      </w:r>
    </w:p>
    <w:p w14:paraId="492A2304">
      <w:pPr>
        <w:pStyle w:val="5"/>
        <w:keepNext w:val="0"/>
        <w:keepLines w:val="0"/>
        <w:widowControl/>
        <w:suppressLineNumbers w:val="0"/>
        <w:spacing w:before="0" w:beforeAutospacing="0" w:after="24" w:afterAutospacing="0"/>
        <w:ind w:left="0" w:right="0"/>
      </w:pPr>
      <w:r>
        <w:t>题目</w:t>
      </w:r>
    </w:p>
    <w:p w14:paraId="1330CA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排序过程中，对尚未确定最终位置的所有元素进行一遍处理称为一“趟”。下列序列中，不可能是快速排序第二趟结果的是（ ）。</w:t>
      </w:r>
    </w:p>
    <w:p w14:paraId="7E23D2AE">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C8F6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FF1C44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27EC7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5, 2, 16, 12, 28, 60, 32, 72</w:t>
            </w:r>
          </w:p>
        </w:tc>
      </w:tr>
      <w:tr w14:paraId="205D6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D22B72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815B8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2, 16, 5, 28, 12, 60, 32, 72</w:t>
            </w:r>
          </w:p>
        </w:tc>
      </w:tr>
      <w:tr w14:paraId="2B116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38610D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2FE14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2, 12, 16, 5, 28, 32, 72, 60</w:t>
            </w:r>
          </w:p>
        </w:tc>
      </w:tr>
      <w:tr w14:paraId="66D80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7D3BEF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048D1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5, 2, 12, 28, 16, 32, 72, 60</w:t>
            </w:r>
          </w:p>
        </w:tc>
      </w:tr>
    </w:tbl>
    <w:p w14:paraId="30E6A496">
      <w:pPr>
        <w:pStyle w:val="4"/>
        <w:keepNext w:val="0"/>
        <w:keepLines w:val="0"/>
        <w:widowControl/>
        <w:suppressLineNumbers w:val="0"/>
        <w:spacing w:before="0" w:beforeAutospacing="0" w:after="0" w:afterAutospacing="0"/>
        <w:ind w:left="0" w:right="0"/>
      </w:pPr>
      <w:r>
        <w:t>2023年真题 第11题</w:t>
      </w:r>
    </w:p>
    <w:p w14:paraId="6F3E6C34">
      <w:pPr>
        <w:pStyle w:val="5"/>
        <w:keepNext w:val="0"/>
        <w:keepLines w:val="0"/>
        <w:widowControl/>
        <w:suppressLineNumbers w:val="0"/>
        <w:spacing w:before="0" w:beforeAutospacing="0" w:after="24" w:afterAutospacing="0"/>
        <w:ind w:left="0" w:right="0"/>
      </w:pPr>
      <w:r>
        <w:t>题目</w:t>
      </w:r>
    </w:p>
    <w:p w14:paraId="38367D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使用快速排序算法对数据进行升序排序，若经过一次划分后得到的数据序列是 68, 11, 70, 23, 80, 77, 48, 81, 93, 88，则该次划分的轴枢（）。</w:t>
      </w:r>
    </w:p>
    <w:p w14:paraId="057625E3">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0E5C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75FF22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74C33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w:t>
            </w:r>
          </w:p>
        </w:tc>
      </w:tr>
      <w:tr w14:paraId="63C53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DD1040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15353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70</w:t>
            </w:r>
          </w:p>
        </w:tc>
      </w:tr>
      <w:tr w14:paraId="1D0E6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A53E9F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48CA6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80</w:t>
            </w:r>
          </w:p>
        </w:tc>
      </w:tr>
      <w:tr w14:paraId="1967F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943FBA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11F91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81</w:t>
            </w:r>
          </w:p>
        </w:tc>
      </w:tr>
    </w:tbl>
    <w:p w14:paraId="0F2D8496">
      <w:pPr>
        <w:pStyle w:val="4"/>
        <w:keepNext w:val="0"/>
        <w:keepLines w:val="0"/>
        <w:widowControl/>
        <w:suppressLineNumbers w:val="0"/>
        <w:spacing w:before="0" w:beforeAutospacing="0" w:after="0" w:afterAutospacing="0"/>
        <w:ind w:left="0" w:right="0"/>
      </w:pPr>
      <w:r>
        <w:t>2024年真题 第8题</w:t>
      </w:r>
    </w:p>
    <w:p w14:paraId="21442AA1">
      <w:pPr>
        <w:pStyle w:val="5"/>
        <w:keepNext w:val="0"/>
        <w:keepLines w:val="0"/>
        <w:widowControl/>
        <w:suppressLineNumbers w:val="0"/>
        <w:spacing w:before="0" w:beforeAutospacing="0" w:after="24" w:afterAutospacing="0"/>
        <w:ind w:left="0" w:right="0"/>
      </w:pPr>
      <w:r>
        <w:t>题目</w:t>
      </w:r>
    </w:p>
    <w:p w14:paraId="016E8C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使用快速排序算法对含 </w:t>
      </w:r>
      <m:oMath>
        <m:r>
          <m:rPr/>
          <m:t>N(N≥3)</m:t>
        </m:r>
      </m:oMath>
      <w:r>
        <w:rPr>
          <w:rFonts w:ascii="Times New Roman" w:hAnsi="Times New Roman" w:eastAsia="宋体" w:cs="Times New Roman"/>
          <w:kern w:val="0"/>
          <w:sz w:val="24"/>
          <w:szCs w:val="24"/>
          <w:lang w:val="en-US" w:eastAsia="zh-CN" w:bidi="ar"/>
        </w:rPr>
        <w:t xml:space="preserve"> 个元素的数组 M 进行排序，若第一趟排序将除枢轴外的 N-1 个元素划分为 P 和 Q 两个部分，则下列叙述中，正确的是（ ）。</w:t>
      </w:r>
    </w:p>
    <w:p w14:paraId="15DE8E6E">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736F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3DBC4A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32EA3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P 和 Q 块间有序</w:t>
            </w:r>
          </w:p>
        </w:tc>
      </w:tr>
      <w:tr w14:paraId="2F1DB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1860B5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92873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P 和 Q 均块内有序</w:t>
            </w:r>
          </w:p>
        </w:tc>
      </w:tr>
      <w:tr w14:paraId="07262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B0DCCA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797C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P 和 Q 的元素个数大致相等</w:t>
            </w:r>
          </w:p>
        </w:tc>
      </w:tr>
      <w:tr w14:paraId="4504F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10C1AC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6BF1D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P 和 Q 中均不存在相等的元素</w:t>
            </w:r>
          </w:p>
        </w:tc>
      </w:tr>
    </w:tbl>
    <w:p w14:paraId="140BE134">
      <w:pPr>
        <w:pStyle w:val="3"/>
        <w:bidi w:val="0"/>
        <w:rPr>
          <w:rFonts w:hint="eastAsia"/>
          <w:lang w:val="en-US" w:eastAsia="zh-CN"/>
        </w:rPr>
      </w:pPr>
      <w:r>
        <w:rPr>
          <w:rFonts w:hint="eastAsia"/>
          <w:lang w:val="en-US" w:eastAsia="zh-CN"/>
        </w:rPr>
        <w:t>7.5 堆排序</w:t>
      </w:r>
    </w:p>
    <w:p w14:paraId="7A74A622">
      <w:pPr>
        <w:pStyle w:val="4"/>
        <w:keepNext w:val="0"/>
        <w:keepLines w:val="0"/>
        <w:widowControl/>
        <w:suppressLineNumbers w:val="0"/>
        <w:spacing w:before="0" w:beforeAutospacing="0" w:after="0" w:afterAutospacing="0"/>
        <w:ind w:left="0" w:right="0"/>
      </w:pPr>
      <w:r>
        <w:t>2009年真题 第9题</w:t>
      </w:r>
    </w:p>
    <w:p w14:paraId="614373DE">
      <w:pPr>
        <w:pStyle w:val="5"/>
        <w:keepNext w:val="0"/>
        <w:keepLines w:val="0"/>
        <w:widowControl/>
        <w:suppressLineNumbers w:val="0"/>
        <w:spacing w:before="0" w:beforeAutospacing="0" w:after="24" w:afterAutospacing="0"/>
        <w:ind w:left="0" w:right="0"/>
      </w:pPr>
      <w:r>
        <w:t>题目</w:t>
      </w:r>
    </w:p>
    <w:p w14:paraId="37DA7B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已知关键字序列 5, 8, 12, 19, 28, 20, 15, 22 是小根堆（最小堆），插入关键字 3，调整后得到的小根堆是（）。</w:t>
      </w:r>
    </w:p>
    <w:p w14:paraId="18E0F924">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FEAD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A97B7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E6E4D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3, 5, 12, 8, 28, 20, 15, 22, 19</w:t>
            </w:r>
          </w:p>
        </w:tc>
      </w:tr>
      <w:tr w14:paraId="3B978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D08D7A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DC1A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3, 5, 12, 19, 20, 15, 22, 8, 28</w:t>
            </w:r>
          </w:p>
        </w:tc>
      </w:tr>
      <w:tr w14:paraId="06B3A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6B028A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BE04A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3, 8, 12, 5, 20, 15, 22, 28, 19</w:t>
            </w:r>
          </w:p>
        </w:tc>
      </w:tr>
      <w:tr w14:paraId="395C0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C19DF2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CBA48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3, 12, 5, 8, 28, 20, 15, 22, 19</w:t>
            </w:r>
          </w:p>
        </w:tc>
      </w:tr>
    </w:tbl>
    <w:p w14:paraId="3EC6947A">
      <w:pPr>
        <w:pStyle w:val="4"/>
        <w:keepNext w:val="0"/>
        <w:keepLines w:val="0"/>
        <w:widowControl/>
        <w:suppressLineNumbers w:val="0"/>
        <w:spacing w:before="0" w:beforeAutospacing="0" w:after="0" w:afterAutospacing="0"/>
        <w:ind w:left="0" w:right="0"/>
      </w:pPr>
      <w:r>
        <w:t>2011年真题 第11题</w:t>
      </w:r>
    </w:p>
    <w:p w14:paraId="24AD92E5">
      <w:pPr>
        <w:pStyle w:val="5"/>
        <w:keepNext w:val="0"/>
        <w:keepLines w:val="0"/>
        <w:widowControl/>
        <w:suppressLineNumbers w:val="0"/>
        <w:spacing w:before="0" w:beforeAutospacing="0" w:after="24" w:afterAutospacing="0"/>
        <w:ind w:left="0" w:right="0"/>
      </w:pPr>
      <w:r>
        <w:t>题目</w:t>
      </w:r>
    </w:p>
    <w:p w14:paraId="03AA14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已知序列 25, 13, 10, 12, 9 是大根堆，在序列尾部插入新元素 18，将其再调整为大根堆，调整过程中元素之间进行的比较次数是（ ）</w:t>
      </w:r>
    </w:p>
    <w:p w14:paraId="2A1601CC">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1BCC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3B60DF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A56A6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r w14:paraId="348BF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CE1F09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4C10E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103A8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D860E0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2DAF7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047A0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D8E549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2591B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bl>
    <w:p w14:paraId="3B3AF2DD">
      <w:pPr>
        <w:pStyle w:val="4"/>
        <w:keepNext w:val="0"/>
        <w:keepLines w:val="0"/>
        <w:widowControl/>
        <w:suppressLineNumbers w:val="0"/>
        <w:spacing w:before="0" w:beforeAutospacing="0" w:after="0" w:afterAutospacing="0"/>
        <w:ind w:left="0" w:right="0"/>
      </w:pPr>
      <w:r>
        <w:t>2015年真题 第10题</w:t>
      </w:r>
    </w:p>
    <w:p w14:paraId="5AEFA62B">
      <w:pPr>
        <w:pStyle w:val="5"/>
        <w:keepNext w:val="0"/>
        <w:keepLines w:val="0"/>
        <w:widowControl/>
        <w:suppressLineNumbers w:val="0"/>
        <w:spacing w:before="0" w:beforeAutospacing="0" w:after="24" w:afterAutospacing="0"/>
        <w:ind w:left="0" w:right="0"/>
      </w:pPr>
      <w:r>
        <w:t>题目</w:t>
      </w:r>
    </w:p>
    <w:p w14:paraId="506751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已知小根堆为 8, 15, 10, 21, 34, 16, 12，删除关键字 8 之后需重建堆，在此过程中，关键字之间的比较次数是（ ）。</w:t>
      </w:r>
    </w:p>
    <w:p w14:paraId="0BDBA990">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3834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55AAB4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B83D7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r w14:paraId="51FDE0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495680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55492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199FE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B182C7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4E27D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7A79F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E6FFA8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0500A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bl>
    <w:p w14:paraId="64B95777">
      <w:pPr>
        <w:pStyle w:val="4"/>
        <w:keepNext w:val="0"/>
        <w:keepLines w:val="0"/>
        <w:widowControl/>
        <w:suppressLineNumbers w:val="0"/>
        <w:spacing w:before="0" w:beforeAutospacing="0" w:after="0" w:afterAutospacing="0"/>
        <w:ind w:left="0" w:right="0"/>
      </w:pPr>
      <w:r>
        <w:t>2018年真题 第11题</w:t>
      </w:r>
    </w:p>
    <w:p w14:paraId="3DA3BB77">
      <w:pPr>
        <w:pStyle w:val="5"/>
        <w:keepNext w:val="0"/>
        <w:keepLines w:val="0"/>
        <w:widowControl/>
        <w:suppressLineNumbers w:val="0"/>
        <w:spacing w:before="0" w:beforeAutospacing="0" w:after="24" w:afterAutospacing="0"/>
        <w:ind w:left="0" w:right="0"/>
      </w:pPr>
      <w:r>
        <w:t>题目</w:t>
      </w:r>
    </w:p>
    <w:p w14:paraId="2EAA62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在将数据序列 (6, 1, 5, 9, 8, 4, 7) 建成立大根堆时，正确的序列变化过程是（ ）。</w:t>
      </w:r>
    </w:p>
    <w:p w14:paraId="58F841C1">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1279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A5351A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C32D7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6,1,7,9,8,4,5→6,9,7,1,8,4,5→9,6,7,1,8,4,5→9,8,7,1,6,4,5</m:t>
              </m:r>
            </m:oMath>
            <w:r>
              <w:t>​</w:t>
            </w:r>
          </w:p>
        </w:tc>
      </w:tr>
      <w:tr w14:paraId="69BE1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5D7B30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0D36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6,9,5,1,8,4,7→6,9,7,1,8,4,5→9,6,7,1,8,4,5→9,8,7,1,6,4,5</m:t>
              </m:r>
            </m:oMath>
            <w:r>
              <w:t>​</w:t>
            </w:r>
          </w:p>
        </w:tc>
      </w:tr>
      <w:tr w14:paraId="7393DB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609C9C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F9DB9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6,9,5,1,8,4,7→9,6,5,1,8,4,7→9,6,7,1,8,4,5→9,8,7,1,6,4,5</m:t>
              </m:r>
            </m:oMath>
            <w:r>
              <w:t>​</w:t>
            </w:r>
          </w:p>
        </w:tc>
      </w:tr>
      <w:tr w14:paraId="7BD2B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9AD4F0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8CFB2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m:oMath>
              <m:r>
                <m:rPr/>
                <m:t>6,1,7,9,8,4,5→7,1,6,9,8,4,5→7,9,6,1,8,4,5→9,7,6,1,8,4,5→9,8,6,1,7,4,5</m:t>
              </m:r>
            </m:oMath>
            <w:r>
              <w:t>​</w:t>
            </w:r>
          </w:p>
        </w:tc>
      </w:tr>
    </w:tbl>
    <w:p w14:paraId="1F77ED4D">
      <w:pPr>
        <w:pStyle w:val="4"/>
        <w:keepNext w:val="0"/>
        <w:keepLines w:val="0"/>
        <w:widowControl/>
        <w:suppressLineNumbers w:val="0"/>
        <w:spacing w:before="0" w:beforeAutospacing="0" w:after="0" w:afterAutospacing="0"/>
        <w:ind w:left="0" w:right="0"/>
      </w:pPr>
      <w:r>
        <w:t>2020年真题 第9题</w:t>
      </w:r>
    </w:p>
    <w:p w14:paraId="014954FD">
      <w:pPr>
        <w:pStyle w:val="5"/>
        <w:keepNext w:val="0"/>
        <w:keepLines w:val="0"/>
        <w:widowControl/>
        <w:suppressLineNumbers w:val="0"/>
        <w:spacing w:before="0" w:beforeAutospacing="0" w:after="24" w:afterAutospacing="0"/>
        <w:ind w:left="0" w:right="0"/>
      </w:pPr>
      <w:r>
        <w:t>题目</w:t>
      </w:r>
    </w:p>
    <w:p w14:paraId="3539CC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下列关于大根堆（至少含 2 个元素）的叙述中正确的是（ ）。</w:t>
      </w:r>
    </w:p>
    <w:p w14:paraId="283B13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可以将堆看成一颗完全二叉树</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可采用顺序存储方式保存堆</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可以将堆看成一棵二叉排序树</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IV. 堆中的次大值一定在根的下一层</w:t>
      </w:r>
    </w:p>
    <w:p w14:paraId="7BDBE822">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CE89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C72126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5DB28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 II</w:t>
            </w:r>
          </w:p>
        </w:tc>
      </w:tr>
      <w:tr w14:paraId="48209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FD27C9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3F0A6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 III</w:t>
            </w:r>
          </w:p>
        </w:tc>
      </w:tr>
      <w:tr w14:paraId="19610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04ED53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A5ADA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 II, IV</w:t>
            </w:r>
          </w:p>
        </w:tc>
      </w:tr>
      <w:tr w14:paraId="62899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C05DC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22EE4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 III, IV</w:t>
            </w:r>
          </w:p>
        </w:tc>
      </w:tr>
    </w:tbl>
    <w:p w14:paraId="6A6D8027">
      <w:pPr>
        <w:pStyle w:val="4"/>
        <w:keepNext w:val="0"/>
        <w:keepLines w:val="0"/>
        <w:widowControl/>
        <w:suppressLineNumbers w:val="0"/>
        <w:spacing w:before="0" w:beforeAutospacing="0" w:after="0" w:afterAutospacing="0"/>
        <w:ind w:left="0" w:right="0"/>
      </w:pPr>
      <w:r>
        <w:t>2021年真题 第11题</w:t>
      </w:r>
    </w:p>
    <w:p w14:paraId="5249E756">
      <w:pPr>
        <w:pStyle w:val="5"/>
        <w:keepNext w:val="0"/>
        <w:keepLines w:val="0"/>
        <w:widowControl/>
        <w:suppressLineNumbers w:val="0"/>
        <w:spacing w:before="0" w:beforeAutospacing="0" w:after="24" w:afterAutospacing="0"/>
        <w:ind w:left="0" w:right="0"/>
      </w:pPr>
      <w:r>
        <w:t>题目</w:t>
      </w:r>
    </w:p>
    <w:p w14:paraId="17569B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将关键字 6, 9, 1, 5, 8, 4, 7 依次插入到初始为空的大根堆 H 中，得到的 H 是（ ）。</w:t>
      </w:r>
    </w:p>
    <w:p w14:paraId="7FCF7CC1">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1F19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FF6BFC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8B277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9, 8, 7, 6, 5, 4, 1</w:t>
            </w:r>
          </w:p>
        </w:tc>
      </w:tr>
      <w:tr w14:paraId="20FBC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A800E6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68DEA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9, 8, 7, 5, 6, 1, 4</w:t>
            </w:r>
          </w:p>
        </w:tc>
      </w:tr>
      <w:tr w14:paraId="266F9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10D6B2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E58CE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9, 8, 7, 5, 6, 4, 1</w:t>
            </w:r>
          </w:p>
        </w:tc>
      </w:tr>
      <w:tr w14:paraId="7DEEB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C42F24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ACD55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9, 6, 7, 5, 8, 4, 1</w:t>
            </w:r>
          </w:p>
        </w:tc>
      </w:tr>
    </w:tbl>
    <w:p w14:paraId="226386FF">
      <w:pPr>
        <w:pStyle w:val="4"/>
        <w:keepNext w:val="0"/>
        <w:keepLines w:val="0"/>
        <w:widowControl/>
        <w:suppressLineNumbers w:val="0"/>
        <w:spacing w:before="0" w:beforeAutospacing="0" w:after="0" w:afterAutospacing="0"/>
        <w:ind w:left="0" w:right="0"/>
      </w:pPr>
      <w:r>
        <w:t>2024年真题 第9题</w:t>
      </w:r>
    </w:p>
    <w:p w14:paraId="76F791C7">
      <w:pPr>
        <w:pStyle w:val="5"/>
        <w:keepNext w:val="0"/>
        <w:keepLines w:val="0"/>
        <w:widowControl/>
        <w:suppressLineNumbers w:val="0"/>
        <w:spacing w:before="0" w:beforeAutospacing="0" w:after="24" w:afterAutospacing="0"/>
        <w:ind w:left="0" w:right="0"/>
      </w:pPr>
      <w:r>
        <w:t>题目</w:t>
      </w:r>
    </w:p>
    <w:p w14:paraId="6573DC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已知关键字序列 28, 22, 20, 19, 8, 12, 15, 5 是大根堆（最大堆），对该堆进行两次删除操作后，得到的新堆是（）。</w:t>
      </w:r>
    </w:p>
    <w:p w14:paraId="73E483E4">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305F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E57DD1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256A5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20, 19, 15, 12, 8, 5</w:t>
            </w:r>
          </w:p>
        </w:tc>
      </w:tr>
      <w:tr w14:paraId="04F02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427F31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8480B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20, 19, 15, 5, 8, 12</w:t>
            </w:r>
          </w:p>
        </w:tc>
      </w:tr>
      <w:tr w14:paraId="6A1425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4E1335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6F9E1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20, 19, 12, 15, 8, 5</w:t>
            </w:r>
          </w:p>
        </w:tc>
      </w:tr>
      <w:tr w14:paraId="72B9B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57469B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41461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20, 19, 8, 12, 15, 5</w:t>
            </w:r>
          </w:p>
        </w:tc>
      </w:tr>
    </w:tbl>
    <w:p w14:paraId="25C1AD60">
      <w:pPr>
        <w:pStyle w:val="4"/>
        <w:keepNext w:val="0"/>
        <w:keepLines w:val="0"/>
        <w:widowControl/>
        <w:suppressLineNumbers w:val="0"/>
        <w:spacing w:before="0" w:beforeAutospacing="0" w:after="0" w:afterAutospacing="0"/>
        <w:ind w:left="0" w:right="0"/>
      </w:pPr>
      <w:r>
        <w:t>2022年真题 第42题</w:t>
      </w:r>
    </w:p>
    <w:p w14:paraId="0ACF30F8">
      <w:pPr>
        <w:pStyle w:val="5"/>
        <w:keepNext w:val="0"/>
        <w:keepLines w:val="0"/>
        <w:widowControl/>
        <w:suppressLineNumbers w:val="0"/>
        <w:spacing w:before="0" w:beforeAutospacing="0" w:after="24" w:afterAutospacing="0"/>
        <w:ind w:left="0" w:right="0"/>
      </w:pPr>
      <w:r>
        <w:t>题目</w:t>
      </w:r>
    </w:p>
    <w:p w14:paraId="06545B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现有 n (n &gt; 100000) 个数保存在一维数组 M 中，需要查找 M 中最小的 10 个数，请回答下列问题。</w:t>
      </w:r>
    </w:p>
    <w:p w14:paraId="519601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设计一个完成上述查找任务的算法，要求平均情况下的比较次数尽可能少，简单描述其算法思想，不需要程序实现。</w:t>
      </w:r>
    </w:p>
    <w:p w14:paraId="2D840B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说明你所设计的算法平均情况下的时间复杂度和空间复杂度。</w:t>
      </w:r>
    </w:p>
    <w:p w14:paraId="050F4430">
      <w:pPr>
        <w:pStyle w:val="3"/>
        <w:bidi w:val="0"/>
        <w:rPr>
          <w:rFonts w:hint="eastAsia"/>
          <w:lang w:val="en-US" w:eastAsia="zh-CN"/>
        </w:rPr>
      </w:pPr>
      <w:r>
        <w:rPr>
          <w:rFonts w:hint="eastAsia"/>
          <w:lang w:val="en-US" w:eastAsia="zh-CN"/>
        </w:rPr>
        <w:t>7.6 二路归并排序</w:t>
      </w:r>
    </w:p>
    <w:p w14:paraId="2FE41DE7">
      <w:pPr>
        <w:pStyle w:val="4"/>
        <w:keepNext w:val="0"/>
        <w:keepLines w:val="0"/>
        <w:widowControl/>
        <w:suppressLineNumbers w:val="0"/>
        <w:spacing w:before="0" w:beforeAutospacing="0" w:after="0" w:afterAutospacing="0"/>
        <w:ind w:left="0" w:right="0"/>
      </w:pPr>
      <w:r>
        <w:t>2022年真题 第10题</w:t>
      </w:r>
    </w:p>
    <w:p w14:paraId="42E1DBFC">
      <w:pPr>
        <w:pStyle w:val="5"/>
        <w:keepNext w:val="0"/>
        <w:keepLines w:val="0"/>
        <w:widowControl/>
        <w:suppressLineNumbers w:val="0"/>
        <w:spacing w:before="0" w:beforeAutospacing="0" w:after="24" w:afterAutospacing="0"/>
        <w:ind w:left="0" w:right="0"/>
      </w:pPr>
      <w:r>
        <w:t>题目</w:t>
      </w:r>
    </w:p>
    <w:p w14:paraId="151FAD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使用二路归并排序对含 n 个元素的数组 M 进行排序时，二路归并操作的功能是（）。</w:t>
      </w:r>
    </w:p>
    <w:p w14:paraId="4390EDD3">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9766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1D4736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474E8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将两个有序表合并为一个新的有序表</w:t>
            </w:r>
          </w:p>
        </w:tc>
      </w:tr>
      <w:tr w14:paraId="14DEC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AB7641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C8AA5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将 M 划分为两部分，两部分的元素个数大致相等</w:t>
            </w:r>
          </w:p>
        </w:tc>
      </w:tr>
      <w:tr w14:paraId="61923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E68C93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46FAD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将 M 划分为 n 个部分，每个部分中仅含有一个元素</w:t>
            </w:r>
          </w:p>
        </w:tc>
      </w:tr>
      <w:tr w14:paraId="578C4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79715D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AB8F6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将 M 划分为两部分，一部分元素的值均小于另一部分元素的值</w:t>
            </w:r>
          </w:p>
        </w:tc>
      </w:tr>
    </w:tbl>
    <w:p w14:paraId="09B6E670">
      <w:pPr>
        <w:pStyle w:val="4"/>
        <w:keepNext w:val="0"/>
        <w:keepLines w:val="0"/>
        <w:widowControl/>
        <w:suppressLineNumbers w:val="0"/>
        <w:spacing w:before="0" w:beforeAutospacing="0" w:after="0" w:afterAutospacing="0"/>
        <w:ind w:left="0" w:right="0"/>
      </w:pPr>
      <w:r>
        <w:t>2024年真题 第10题</w:t>
      </w:r>
    </w:p>
    <w:p w14:paraId="40989E9A">
      <w:pPr>
        <w:pStyle w:val="5"/>
        <w:keepNext w:val="0"/>
        <w:keepLines w:val="0"/>
        <w:widowControl/>
        <w:suppressLineNumbers w:val="0"/>
        <w:spacing w:before="0" w:beforeAutospacing="0" w:after="24" w:afterAutospacing="0"/>
        <w:ind w:left="0" w:right="0"/>
      </w:pPr>
      <w:r>
        <w:t>题目</w:t>
      </w:r>
    </w:p>
    <w:p w14:paraId="6A255E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初始有三个升序序列 (3, 5)、(7, 9)、(6)，若按从左至右的次序选择有序序列进行二路归并排序，则关键字之间的总比较次数是（）。</w:t>
      </w:r>
    </w:p>
    <w:p w14:paraId="2422AB1D">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0EEC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52336C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D526B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5B8F9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6797CB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59AB4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r w14:paraId="18F45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080EC7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FE07B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w:t>
            </w:r>
          </w:p>
        </w:tc>
      </w:tr>
      <w:tr w14:paraId="01C4C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303263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C9B81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6</w:t>
            </w:r>
          </w:p>
        </w:tc>
      </w:tr>
    </w:tbl>
    <w:p w14:paraId="437533B8">
      <w:pPr>
        <w:pStyle w:val="3"/>
        <w:bidi w:val="0"/>
        <w:rPr>
          <w:rFonts w:hint="eastAsia"/>
          <w:lang w:val="en-US" w:eastAsia="zh-CN"/>
        </w:rPr>
      </w:pPr>
      <w:r>
        <w:rPr>
          <w:rFonts w:hint="eastAsia"/>
          <w:lang w:val="en-US" w:eastAsia="zh-CN"/>
        </w:rPr>
        <w:t>7.7 基数排序</w:t>
      </w:r>
    </w:p>
    <w:p w14:paraId="1EC756A0">
      <w:pPr>
        <w:pStyle w:val="4"/>
        <w:keepNext w:val="0"/>
        <w:keepLines w:val="0"/>
        <w:widowControl/>
        <w:suppressLineNumbers w:val="0"/>
        <w:spacing w:before="0" w:beforeAutospacing="0" w:after="0" w:afterAutospacing="0"/>
        <w:ind w:left="0" w:right="0"/>
      </w:pPr>
      <w:r>
        <w:t>2013年真题 第11题</w:t>
      </w:r>
    </w:p>
    <w:p w14:paraId="5B66813A">
      <w:pPr>
        <w:pStyle w:val="5"/>
        <w:keepNext w:val="0"/>
        <w:keepLines w:val="0"/>
        <w:widowControl/>
        <w:suppressLineNumbers w:val="0"/>
        <w:spacing w:before="0" w:beforeAutospacing="0" w:after="24" w:afterAutospacing="0"/>
        <w:ind w:left="0" w:right="0"/>
      </w:pPr>
      <w:r>
        <w:t>题目</w:t>
      </w:r>
    </w:p>
    <w:p w14:paraId="54986D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对给定的关键字序列 110, 119, 007, 911, 114, 120, 122 进行基数排序，则第 2 趟分配收集后得到的关键字序列是 ( )。</w:t>
      </w:r>
    </w:p>
    <w:p w14:paraId="3A71383A">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02F1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BDEDEA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7958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007, 110, 119, 114, 911, 120, 122</w:t>
            </w:r>
          </w:p>
        </w:tc>
      </w:tr>
      <w:tr w14:paraId="6A412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B793E4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006A7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007, 110, 119, 114, 911, 122, 120</w:t>
            </w:r>
          </w:p>
        </w:tc>
      </w:tr>
      <w:tr w14:paraId="7E0CE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A42C3A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54CBD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007, 110, 911, 114, 119, 120, 122</w:t>
            </w:r>
          </w:p>
        </w:tc>
      </w:tr>
      <w:tr w14:paraId="1B97E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263555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64B7E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110, 120, 911, 122, 114, 007, 119</w:t>
            </w:r>
          </w:p>
        </w:tc>
      </w:tr>
    </w:tbl>
    <w:p w14:paraId="0A60469D">
      <w:pPr>
        <w:pStyle w:val="4"/>
        <w:keepNext w:val="0"/>
        <w:keepLines w:val="0"/>
        <w:widowControl/>
        <w:suppressLineNumbers w:val="0"/>
        <w:spacing w:before="0" w:beforeAutospacing="0" w:after="0" w:afterAutospacing="0"/>
        <w:ind w:left="0" w:right="0"/>
      </w:pPr>
      <w:r>
        <w:t>2015年真题 第9题</w:t>
      </w:r>
    </w:p>
    <w:p w14:paraId="30A0C123">
      <w:pPr>
        <w:pStyle w:val="5"/>
        <w:keepNext w:val="0"/>
        <w:keepLines w:val="0"/>
        <w:widowControl/>
        <w:suppressLineNumbers w:val="0"/>
        <w:spacing w:before="0" w:beforeAutospacing="0" w:after="24" w:afterAutospacing="0"/>
        <w:ind w:left="0" w:right="0"/>
      </w:pPr>
      <w:r>
        <w:t>题目</w:t>
      </w:r>
    </w:p>
    <w:p w14:paraId="4F3582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下列排序算法中，元素的移动次数与关键字的初始排列次序无关的是（ ）。</w:t>
      </w:r>
    </w:p>
    <w:p w14:paraId="254FBA3F">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6E325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39511E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AD672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直接插入排序</w:t>
            </w:r>
          </w:p>
        </w:tc>
      </w:tr>
      <w:tr w14:paraId="5AAB6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2B9525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66423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起泡排序</w:t>
            </w:r>
          </w:p>
        </w:tc>
      </w:tr>
      <w:tr w14:paraId="4D095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93129C8">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D6D25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基数排序</w:t>
            </w:r>
          </w:p>
        </w:tc>
      </w:tr>
      <w:tr w14:paraId="68CB4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8B76DB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61B66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快速排序</w:t>
            </w:r>
          </w:p>
        </w:tc>
      </w:tr>
    </w:tbl>
    <w:p w14:paraId="2ACD1C02">
      <w:pPr>
        <w:pStyle w:val="4"/>
        <w:keepNext w:val="0"/>
        <w:keepLines w:val="0"/>
        <w:widowControl/>
        <w:suppressLineNumbers w:val="0"/>
        <w:spacing w:before="0" w:beforeAutospacing="0" w:after="0" w:afterAutospacing="0"/>
        <w:ind w:left="0" w:right="0"/>
      </w:pPr>
      <w:r>
        <w:t>2021年真题 第10题</w:t>
      </w:r>
    </w:p>
    <w:p w14:paraId="6D2FDD5D">
      <w:pPr>
        <w:pStyle w:val="5"/>
        <w:keepNext w:val="0"/>
        <w:keepLines w:val="0"/>
        <w:widowControl/>
        <w:suppressLineNumbers w:val="0"/>
        <w:spacing w:before="0" w:beforeAutospacing="0" w:after="24" w:afterAutospacing="0"/>
        <w:ind w:left="0" w:right="0"/>
      </w:pPr>
      <w:r>
        <w:t>题目</w:t>
      </w:r>
    </w:p>
    <w:p w14:paraId="41333B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设数组 S[] = \{93, 946, 372, 9, 146, 151, 301, 485, 236, 327, 43, 892\}，采用最低位优先（LSD）基数排序将 S 排列成升序序列。第 1 趟分配、收集后，元素 372 之前、之后紧邻的元素分别是（ ）</w:t>
      </w:r>
    </w:p>
    <w:p w14:paraId="7D9A4065">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5F85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393CFF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8C8BA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43, 892</w:t>
            </w:r>
          </w:p>
        </w:tc>
      </w:tr>
      <w:tr w14:paraId="56648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940471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8A591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236, 301</w:t>
            </w:r>
          </w:p>
        </w:tc>
      </w:tr>
      <w:tr w14:paraId="47E66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F6B672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FCD75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301, 892</w:t>
            </w:r>
          </w:p>
        </w:tc>
      </w:tr>
      <w:tr w14:paraId="569D53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1A1163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E6032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485, 301</w:t>
            </w:r>
          </w:p>
        </w:tc>
      </w:tr>
    </w:tbl>
    <w:p w14:paraId="78D0EE57">
      <w:pPr>
        <w:pStyle w:val="3"/>
        <w:bidi w:val="0"/>
        <w:rPr>
          <w:rFonts w:hint="eastAsia"/>
          <w:lang w:val="en-US" w:eastAsia="zh-CN"/>
        </w:rPr>
      </w:pPr>
      <w:r>
        <w:rPr>
          <w:rFonts w:hint="eastAsia"/>
          <w:lang w:val="en-US" w:eastAsia="zh-CN"/>
        </w:rPr>
        <w:t>7.8 排序综合</w:t>
      </w:r>
    </w:p>
    <w:p w14:paraId="15065BDB">
      <w:pPr>
        <w:pStyle w:val="4"/>
        <w:keepNext w:val="0"/>
        <w:keepLines w:val="0"/>
        <w:widowControl/>
        <w:suppressLineNumbers w:val="0"/>
        <w:spacing w:before="0" w:beforeAutospacing="0" w:after="0" w:afterAutospacing="0"/>
        <w:ind w:left="0" w:right="0"/>
      </w:pPr>
      <w:r>
        <w:t>2020年真题 第11题</w:t>
      </w:r>
    </w:p>
    <w:p w14:paraId="1890E348">
      <w:pPr>
        <w:pStyle w:val="5"/>
        <w:keepNext w:val="0"/>
        <w:keepLines w:val="0"/>
        <w:widowControl/>
        <w:suppressLineNumbers w:val="0"/>
        <w:spacing w:before="0" w:beforeAutospacing="0" w:after="24" w:afterAutospacing="0"/>
        <w:ind w:left="0" w:right="0"/>
      </w:pPr>
      <w:r>
        <w:t>题目</w:t>
      </w:r>
    </w:p>
    <w:p w14:paraId="3D0F9B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对大部分元素已有序的数组进行排序时，直接插入排序比简单选择排序效率更高，其原因是（ ）。</w:t>
      </w:r>
    </w:p>
    <w:p w14:paraId="495209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直接插入排序过程中元素之间的比较次数更少</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直接插入排序过程中所需要的辅助空间更少</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直接插入排序过程中元素的移动次数更少</w:t>
      </w:r>
    </w:p>
    <w:p w14:paraId="7CF4B9C0">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89D5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2F93A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36BDC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w:t>
            </w:r>
          </w:p>
        </w:tc>
      </w:tr>
      <w:tr w14:paraId="22397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5C2079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B3312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06BAB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D2CAA6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A901C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 II</w:t>
            </w:r>
          </w:p>
        </w:tc>
      </w:tr>
      <w:tr w14:paraId="1F725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558560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16C00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 II 和 III</w:t>
            </w:r>
          </w:p>
        </w:tc>
      </w:tr>
    </w:tbl>
    <w:p w14:paraId="3224E323">
      <w:pPr>
        <w:pStyle w:val="4"/>
        <w:keepNext w:val="0"/>
        <w:keepLines w:val="0"/>
        <w:widowControl/>
        <w:suppressLineNumbers w:val="0"/>
        <w:spacing w:before="0" w:beforeAutospacing="0" w:after="0" w:afterAutospacing="0"/>
        <w:ind w:left="0" w:right="0"/>
      </w:pPr>
      <w:r>
        <w:t>2022年真题 第11题</w:t>
      </w:r>
    </w:p>
    <w:p w14:paraId="34EAF734">
      <w:pPr>
        <w:pStyle w:val="5"/>
        <w:keepNext w:val="0"/>
        <w:keepLines w:val="0"/>
        <w:widowControl/>
        <w:suppressLineNumbers w:val="0"/>
        <w:spacing w:before="0" w:beforeAutospacing="0" w:after="24" w:afterAutospacing="0"/>
        <w:ind w:left="0" w:right="0"/>
      </w:pPr>
      <w:r>
        <w:t>题目</w:t>
      </w:r>
    </w:p>
    <w:p w14:paraId="209C45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对数据进行排序时，若采用直接插入排序而不采用快速排序，则可能的原因是（）。</w:t>
      </w:r>
    </w:p>
    <w:p w14:paraId="24D516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大部分元素已有序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待排序元素数量很少</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 xml:space="preserve">III. 要求空间复杂度为 </w:t>
      </w:r>
      <m:oMath>
        <m:r>
          <m:rPr/>
          <m:t>O(1)</m:t>
        </m:r>
      </m:oMath>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IV. 要求排序算法是稳定的</w:t>
      </w:r>
    </w:p>
    <w:p w14:paraId="160E1128">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858C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C1EB09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CDABF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61EF4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13A43D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DF5EC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III、IV</w:t>
            </w:r>
          </w:p>
        </w:tc>
      </w:tr>
      <w:tr w14:paraId="62E50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58F9E2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95597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I、II、IV</w:t>
            </w:r>
          </w:p>
        </w:tc>
      </w:tr>
      <w:tr w14:paraId="01113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44996F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9E781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I、II、III、IV</w:t>
            </w:r>
          </w:p>
        </w:tc>
      </w:tr>
    </w:tbl>
    <w:p w14:paraId="28E5693D">
      <w:pPr>
        <w:pStyle w:val="4"/>
        <w:keepNext w:val="0"/>
        <w:keepLines w:val="0"/>
        <w:widowControl/>
        <w:suppressLineNumbers w:val="0"/>
        <w:spacing w:before="0" w:beforeAutospacing="0" w:after="0" w:afterAutospacing="0"/>
        <w:ind w:left="0" w:right="0"/>
      </w:pPr>
      <w:r>
        <w:t>2025年真题 第10题</w:t>
      </w:r>
    </w:p>
    <w:p w14:paraId="5247036A">
      <w:pPr>
        <w:pStyle w:val="5"/>
        <w:keepNext w:val="0"/>
        <w:keepLines w:val="0"/>
        <w:widowControl/>
        <w:suppressLineNumbers w:val="0"/>
        <w:spacing w:before="0" w:beforeAutospacing="0" w:after="24" w:afterAutospacing="0"/>
        <w:ind w:left="0" w:right="0"/>
      </w:pPr>
      <w:r>
        <w:t>题目</w:t>
      </w:r>
    </w:p>
    <w:p w14:paraId="642CBF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下列排序算法中，最坏情况下元素移动最少的是（）。</w:t>
      </w:r>
    </w:p>
    <w:p w14:paraId="7155F262">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47BCC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B12E53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0FE05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冒泡排序</w:t>
            </w:r>
          </w:p>
        </w:tc>
      </w:tr>
      <w:tr w14:paraId="42C88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050272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4C0F2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直接插入排序</w:t>
            </w:r>
          </w:p>
        </w:tc>
      </w:tr>
      <w:tr w14:paraId="6BFDB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66B559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0A5F5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快速排序</w:t>
            </w:r>
          </w:p>
        </w:tc>
      </w:tr>
      <w:tr w14:paraId="3A7C9C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86C990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D87FD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简单选择排序</w:t>
            </w:r>
          </w:p>
        </w:tc>
      </w:tr>
    </w:tbl>
    <w:p w14:paraId="735C9D2F">
      <w:pPr>
        <w:pStyle w:val="4"/>
        <w:keepNext w:val="0"/>
        <w:keepLines w:val="0"/>
        <w:widowControl/>
        <w:suppressLineNumbers w:val="0"/>
        <w:spacing w:before="0" w:beforeAutospacing="0" w:after="0" w:afterAutospacing="0"/>
        <w:ind w:left="0" w:right="0"/>
      </w:pPr>
      <w:r>
        <w:t>2017年真题 第11题</w:t>
      </w:r>
    </w:p>
    <w:p w14:paraId="317FC14E">
      <w:pPr>
        <w:pStyle w:val="5"/>
        <w:keepNext w:val="0"/>
        <w:keepLines w:val="0"/>
        <w:widowControl/>
        <w:suppressLineNumbers w:val="0"/>
        <w:spacing w:before="0" w:beforeAutospacing="0" w:after="24" w:afterAutospacing="0"/>
        <w:ind w:left="0" w:right="0"/>
      </w:pPr>
      <w:r>
        <w:t>题目</w:t>
      </w:r>
    </w:p>
    <w:p w14:paraId="11D2DA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下列排序方法中，若将顺序存储更换为链式存储，则算法的时间效率会降低的是（ ）</w:t>
      </w:r>
    </w:p>
    <w:p w14:paraId="5E8850BF">
      <w:pPr>
        <w:keepNext w:val="0"/>
        <w:keepLines w:val="0"/>
        <w:widowControl/>
        <w:numPr>
          <w:ilvl w:val="0"/>
          <w:numId w:val="353"/>
        </w:numPr>
        <w:suppressLineNumbers w:val="0"/>
        <w:spacing w:before="0" w:beforeAutospacing="1" w:after="0" w:afterAutospacing="1"/>
        <w:ind w:left="720" w:hanging="360"/>
      </w:pPr>
      <w:r>
        <w:t>插入排序</w:t>
      </w:r>
    </w:p>
    <w:p w14:paraId="6BFEF4CD">
      <w:pPr>
        <w:keepNext w:val="0"/>
        <w:keepLines w:val="0"/>
        <w:widowControl/>
        <w:numPr>
          <w:ilvl w:val="0"/>
          <w:numId w:val="353"/>
        </w:numPr>
        <w:suppressLineNumbers w:val="0"/>
        <w:spacing w:before="0" w:beforeAutospacing="1" w:after="0" w:afterAutospacing="1"/>
        <w:ind w:left="720" w:hanging="360"/>
      </w:pPr>
      <w:r>
        <w:t>选择排序</w:t>
      </w:r>
    </w:p>
    <w:p w14:paraId="2C3CA5D9">
      <w:pPr>
        <w:keepNext w:val="0"/>
        <w:keepLines w:val="0"/>
        <w:widowControl/>
        <w:numPr>
          <w:ilvl w:val="0"/>
          <w:numId w:val="353"/>
        </w:numPr>
        <w:suppressLineNumbers w:val="0"/>
        <w:spacing w:before="0" w:beforeAutospacing="1" w:after="0" w:afterAutospacing="1"/>
        <w:ind w:left="720" w:hanging="360"/>
      </w:pPr>
      <w:r>
        <w:t>起泡排序</w:t>
      </w:r>
    </w:p>
    <w:p w14:paraId="113C1EFB">
      <w:pPr>
        <w:keepNext w:val="0"/>
        <w:keepLines w:val="0"/>
        <w:widowControl/>
        <w:numPr>
          <w:ilvl w:val="0"/>
          <w:numId w:val="353"/>
        </w:numPr>
        <w:suppressLineNumbers w:val="0"/>
        <w:spacing w:before="0" w:beforeAutospacing="1" w:after="0" w:afterAutospacing="1"/>
        <w:ind w:left="720" w:hanging="360"/>
      </w:pPr>
      <w:r>
        <w:t>希尔排序</w:t>
      </w:r>
    </w:p>
    <w:p w14:paraId="24E67127">
      <w:pPr>
        <w:keepNext w:val="0"/>
        <w:keepLines w:val="0"/>
        <w:widowControl/>
        <w:numPr>
          <w:ilvl w:val="0"/>
          <w:numId w:val="353"/>
        </w:numPr>
        <w:suppressLineNumbers w:val="0"/>
        <w:spacing w:before="0" w:beforeAutospacing="1" w:after="0" w:afterAutospacing="1"/>
        <w:ind w:left="720" w:hanging="360"/>
      </w:pPr>
      <w:r>
        <w:t>堆排序</w:t>
      </w:r>
    </w:p>
    <w:p w14:paraId="121924EC">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8DBD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2C6D3C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3D21B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1、2</w:t>
            </w:r>
          </w:p>
        </w:tc>
      </w:tr>
      <w:tr w14:paraId="1DE6F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D19445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3B5F9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2、3</w:t>
            </w:r>
          </w:p>
        </w:tc>
      </w:tr>
      <w:tr w14:paraId="0C24D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C0C2AC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71B22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3、4</w:t>
            </w:r>
          </w:p>
        </w:tc>
      </w:tr>
      <w:tr w14:paraId="52CD3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6F5933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0606C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4、5</w:t>
            </w:r>
          </w:p>
        </w:tc>
      </w:tr>
    </w:tbl>
    <w:p w14:paraId="410296DA">
      <w:pPr>
        <w:pStyle w:val="4"/>
        <w:keepNext w:val="0"/>
        <w:keepLines w:val="0"/>
        <w:widowControl/>
        <w:suppressLineNumbers w:val="0"/>
        <w:spacing w:before="0" w:beforeAutospacing="0" w:after="0" w:afterAutospacing="0"/>
        <w:ind w:left="0" w:right="0"/>
      </w:pPr>
      <w:r>
        <w:t>2012年真题 第10题</w:t>
      </w:r>
    </w:p>
    <w:p w14:paraId="658F80C8">
      <w:pPr>
        <w:pStyle w:val="5"/>
        <w:keepNext w:val="0"/>
        <w:keepLines w:val="0"/>
        <w:widowControl/>
        <w:suppressLineNumbers w:val="0"/>
        <w:spacing w:before="0" w:beforeAutospacing="0" w:after="24" w:afterAutospacing="0"/>
        <w:ind w:left="0" w:right="0"/>
      </w:pPr>
      <w:r>
        <w:t>题目</w:t>
      </w:r>
    </w:p>
    <w:p w14:paraId="7820CF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在内部排序过程中，对尚未确定最终位置的所有元素进行一遍处理称为一趟排序。下列排序方法中，每一趟排序结束后都至少能够确定一个元素最终位置的方法是（ ）。</w:t>
      </w:r>
    </w:p>
    <w:p w14:paraId="6AC05D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简单选择排序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希尔排序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快速排序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IV. 堆排序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V. 二路归并排序</w:t>
      </w:r>
    </w:p>
    <w:p w14:paraId="49BE41FE">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C8DF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4F49BDA">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C7301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I、III、IV</w:t>
            </w:r>
          </w:p>
        </w:tc>
      </w:tr>
      <w:tr w14:paraId="61E85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F6808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8BEB5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I、III、V</w:t>
            </w:r>
          </w:p>
        </w:tc>
      </w:tr>
      <w:tr w14:paraId="78F4F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BD2643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2C26A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II、III、IV</w:t>
            </w:r>
          </w:p>
        </w:tc>
      </w:tr>
      <w:tr w14:paraId="690DF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7CA3F8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C212B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III、IV、V</w:t>
            </w:r>
          </w:p>
        </w:tc>
      </w:tr>
    </w:tbl>
    <w:p w14:paraId="0BC10558">
      <w:pPr>
        <w:pStyle w:val="4"/>
        <w:keepNext w:val="0"/>
        <w:keepLines w:val="0"/>
        <w:widowControl/>
        <w:suppressLineNumbers w:val="0"/>
        <w:spacing w:before="0" w:beforeAutospacing="0" w:after="0" w:afterAutospacing="0"/>
        <w:ind w:left="0" w:right="0"/>
      </w:pPr>
      <w:r>
        <w:t>2017年真题 第10题</w:t>
      </w:r>
    </w:p>
    <w:p w14:paraId="631D7A52">
      <w:pPr>
        <w:pStyle w:val="5"/>
        <w:keepNext w:val="0"/>
        <w:keepLines w:val="0"/>
        <w:widowControl/>
        <w:suppressLineNumbers w:val="0"/>
        <w:spacing w:before="0" w:beforeAutospacing="0" w:after="24" w:afterAutospacing="0"/>
        <w:ind w:left="0" w:right="0"/>
      </w:pPr>
      <w:r>
        <w:t>题目</w:t>
      </w:r>
    </w:p>
    <w:p w14:paraId="54B108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在内部排序时，若选择了归并排序而没有选择插入排序，则可能的理由是（）</w:t>
      </w:r>
    </w:p>
    <w:p w14:paraId="4A4D12ED">
      <w:pPr>
        <w:keepNext w:val="0"/>
        <w:keepLines w:val="0"/>
        <w:widowControl/>
        <w:numPr>
          <w:ilvl w:val="0"/>
          <w:numId w:val="359"/>
        </w:numPr>
        <w:suppressLineNumbers w:val="0"/>
        <w:spacing w:before="0" w:beforeAutospacing="1" w:after="0" w:afterAutospacing="1"/>
        <w:ind w:left="720" w:hanging="360"/>
      </w:pPr>
      <w:r>
        <w:t>归并排序的程序代码更短</w:t>
      </w:r>
    </w:p>
    <w:p w14:paraId="641B9037">
      <w:pPr>
        <w:keepNext w:val="0"/>
        <w:keepLines w:val="0"/>
        <w:widowControl/>
        <w:numPr>
          <w:ilvl w:val="0"/>
          <w:numId w:val="359"/>
        </w:numPr>
        <w:suppressLineNumbers w:val="0"/>
        <w:spacing w:before="0" w:beforeAutospacing="1" w:after="0" w:afterAutospacing="1"/>
        <w:ind w:left="720" w:hanging="360"/>
      </w:pPr>
      <w:r>
        <w:t>归并排序的占用空间更少</w:t>
      </w:r>
    </w:p>
    <w:p w14:paraId="1FD8E27C">
      <w:pPr>
        <w:keepNext w:val="0"/>
        <w:keepLines w:val="0"/>
        <w:widowControl/>
        <w:numPr>
          <w:ilvl w:val="0"/>
          <w:numId w:val="359"/>
        </w:numPr>
        <w:suppressLineNumbers w:val="0"/>
        <w:spacing w:before="0" w:beforeAutospacing="1" w:after="0" w:afterAutospacing="1"/>
        <w:ind w:left="720" w:hanging="360"/>
      </w:pPr>
      <w:r>
        <w:t>归并排序的运行效率更高</w:t>
      </w:r>
    </w:p>
    <w:p w14:paraId="13BB0016">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CA33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31F76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50037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2</w:t>
            </w:r>
          </w:p>
        </w:tc>
      </w:tr>
      <w:tr w14:paraId="665D8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27C7C92">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E3FA2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3</w:t>
            </w:r>
          </w:p>
        </w:tc>
      </w:tr>
      <w:tr w14:paraId="64930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33F666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CFAF2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1、2</w:t>
            </w:r>
          </w:p>
        </w:tc>
      </w:tr>
      <w:tr w14:paraId="1FBB4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640F4F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CC5F0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1、3</w:t>
            </w:r>
          </w:p>
        </w:tc>
      </w:tr>
    </w:tbl>
    <w:p w14:paraId="643C5431">
      <w:pPr>
        <w:pStyle w:val="4"/>
        <w:keepNext w:val="0"/>
        <w:keepLines w:val="0"/>
        <w:widowControl/>
        <w:suppressLineNumbers w:val="0"/>
        <w:spacing w:before="0" w:beforeAutospacing="0" w:after="0" w:afterAutospacing="0"/>
        <w:ind w:left="0" w:right="0"/>
      </w:pPr>
      <w:r>
        <w:t>2023年真题 第10题</w:t>
      </w:r>
    </w:p>
    <w:p w14:paraId="33536C59">
      <w:pPr>
        <w:pStyle w:val="5"/>
        <w:keepNext w:val="0"/>
        <w:keepLines w:val="0"/>
        <w:widowControl/>
        <w:suppressLineNumbers w:val="0"/>
        <w:spacing w:before="0" w:beforeAutospacing="0" w:after="24" w:afterAutospacing="0"/>
        <w:ind w:left="0" w:right="0"/>
      </w:pPr>
      <w:r>
        <w:t>题目</w:t>
      </w:r>
    </w:p>
    <w:p w14:paraId="42CA98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下列排序算法中，不稳定的是（）</w:t>
      </w:r>
    </w:p>
    <w:p w14:paraId="43CAB4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希尔排序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归并排序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快速排序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IV. 堆排序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V. 基数排序</w:t>
      </w:r>
    </w:p>
    <w:p w14:paraId="0D5E0905">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83AE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7BBCCA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7C6BD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 和 II</w:t>
            </w:r>
          </w:p>
        </w:tc>
      </w:tr>
      <w:tr w14:paraId="01D87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1FB7CC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E1FBD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 和 V</w:t>
            </w:r>
          </w:p>
        </w:tc>
      </w:tr>
      <w:tr w14:paraId="180F5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F39B66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20C07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 III, IV</w:t>
            </w:r>
          </w:p>
        </w:tc>
      </w:tr>
      <w:tr w14:paraId="008BE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52DF29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64868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 IV, V</w:t>
            </w:r>
          </w:p>
        </w:tc>
      </w:tr>
    </w:tbl>
    <w:p w14:paraId="69E1F5AA">
      <w:pPr>
        <w:pStyle w:val="4"/>
        <w:keepNext w:val="0"/>
        <w:keepLines w:val="0"/>
        <w:widowControl/>
        <w:suppressLineNumbers w:val="0"/>
        <w:spacing w:before="0" w:beforeAutospacing="0" w:after="0" w:afterAutospacing="0"/>
        <w:ind w:left="0" w:right="0"/>
      </w:pPr>
      <w:r>
        <w:t>2016年真题 第9题</w:t>
      </w:r>
    </w:p>
    <w:p w14:paraId="2E3198D6">
      <w:pPr>
        <w:pStyle w:val="5"/>
        <w:keepNext w:val="0"/>
        <w:keepLines w:val="0"/>
        <w:widowControl/>
        <w:suppressLineNumbers w:val="0"/>
        <w:spacing w:before="0" w:beforeAutospacing="0" w:after="24" w:afterAutospacing="0"/>
        <w:ind w:left="0" w:right="0"/>
      </w:pPr>
      <w:r>
        <w:t>题目</w:t>
      </w:r>
    </w:p>
    <w:p w14:paraId="7EE4D8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在有 n(n&gt;1000) 个元素的升序数组 A 中查找关键字 x。查找算法的伪代码如下所示。</w:t>
      </w:r>
    </w:p>
    <w:p w14:paraId="6C2DE8B2">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k = 0;</w:t>
      </w:r>
      <w:r>
        <w:rPr>
          <w:shd w:val="clear" w:fill="F6F8FA"/>
        </w:rPr>
        <w:br w:type="textWrapping"/>
      </w:r>
      <w:r>
        <w:rPr>
          <w:shd w:val="clear" w:fill="F6F8FA"/>
        </w:rPr>
        <w:t>while (k &lt; n 且 A[k] &lt; x) k = k + 3;</w:t>
      </w:r>
      <w:r>
        <w:rPr>
          <w:shd w:val="clear" w:fill="F6F8FA"/>
        </w:rPr>
        <w:br w:type="textWrapping"/>
      </w:r>
      <w:r>
        <w:rPr>
          <w:shd w:val="clear" w:fill="F6F8FA"/>
        </w:rPr>
        <w:t>if (k &lt; n 且 A[k] == x) 查找成功;</w:t>
      </w:r>
      <w:r>
        <w:rPr>
          <w:shd w:val="clear" w:fill="F6F8FA"/>
        </w:rPr>
        <w:br w:type="textWrapping"/>
      </w:r>
      <w:r>
        <w:rPr>
          <w:shd w:val="clear" w:fill="F6F8FA"/>
        </w:rPr>
        <w:t>else if (k - 1 &lt; n 且 A[k - 1] == x) 查找成功;</w:t>
      </w:r>
      <w:r>
        <w:rPr>
          <w:shd w:val="clear" w:fill="F6F8FA"/>
        </w:rPr>
        <w:br w:type="textWrapping"/>
      </w:r>
      <w:r>
        <w:rPr>
          <w:shd w:val="clear" w:fill="F6F8FA"/>
        </w:rPr>
        <w:t>else if (k - 2 &lt; n 且 A[k - 2] == x) 查找成功;</w:t>
      </w:r>
      <w:r>
        <w:rPr>
          <w:shd w:val="clear" w:fill="F6F8FA"/>
        </w:rPr>
        <w:br w:type="textWrapping"/>
      </w:r>
      <w:r>
        <w:rPr>
          <w:shd w:val="clear" w:fill="F6F8FA"/>
        </w:rPr>
        <w:t>else 查找失败;</w:t>
      </w:r>
    </w:p>
    <w:p w14:paraId="288EAA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本算法与折半查找算法相比，有可能具有更少比较次数的情形是（ ）</w:t>
      </w:r>
    </w:p>
    <w:p w14:paraId="185245D4">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51613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CED42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761E5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x 不在数组中</w:t>
            </w:r>
          </w:p>
        </w:tc>
      </w:tr>
      <w:tr w14:paraId="18D21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B40515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EB5E4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x 接近数组开头处</w:t>
            </w:r>
          </w:p>
        </w:tc>
      </w:tr>
      <w:tr w14:paraId="1FA0D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E9C896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E0B79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x 接近数组结尾处</w:t>
            </w:r>
          </w:p>
        </w:tc>
      </w:tr>
      <w:tr w14:paraId="69D23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85955B4">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31586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当 x 位于数组中间位置</w:t>
            </w:r>
          </w:p>
        </w:tc>
      </w:tr>
    </w:tbl>
    <w:p w14:paraId="7553D81F">
      <w:pPr>
        <w:pStyle w:val="4"/>
        <w:keepNext w:val="0"/>
        <w:keepLines w:val="0"/>
        <w:widowControl/>
        <w:suppressLineNumbers w:val="0"/>
        <w:spacing w:before="0" w:beforeAutospacing="0" w:after="0" w:afterAutospacing="0"/>
        <w:ind w:left="0" w:right="0"/>
      </w:pPr>
      <w:r>
        <w:t>2019年真题 第7题</w:t>
      </w:r>
    </w:p>
    <w:p w14:paraId="209E280A">
      <w:pPr>
        <w:pStyle w:val="5"/>
        <w:keepNext w:val="0"/>
        <w:keepLines w:val="0"/>
        <w:widowControl/>
        <w:suppressLineNumbers w:val="0"/>
        <w:spacing w:before="0" w:beforeAutospacing="0" w:after="24" w:afterAutospacing="0"/>
        <w:ind w:left="0" w:right="0"/>
      </w:pPr>
      <w:r>
        <w:t>题目</w:t>
      </w:r>
    </w:p>
    <w:p w14:paraId="4A39CE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选择一个排序算法时，除算法的时空效率外，下列因素中，还需要考虑的是（ ）。</w:t>
      </w:r>
    </w:p>
    <w:p w14:paraId="32F872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 数据的规模</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 数据的存储方式</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III. 算法的稳定性</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IV. 数据的初始状态</w:t>
      </w:r>
    </w:p>
    <w:p w14:paraId="58A6F6B8">
      <w:pPr>
        <w:pStyle w:val="5"/>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7A0E3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D52DBA0">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6A53E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67A7B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0074EA6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21331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w:t>
            </w:r>
          </w:p>
        </w:tc>
      </w:tr>
      <w:tr w14:paraId="1C224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7D98D7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D46EC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仅 II、III、IV</w:t>
            </w:r>
          </w:p>
        </w:tc>
      </w:tr>
      <w:tr w14:paraId="677C4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7DB8ED5">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4D3C8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I、II、III、IV</w:t>
            </w:r>
          </w:p>
        </w:tc>
      </w:tr>
    </w:tbl>
    <w:p w14:paraId="0E5249DB">
      <w:pPr>
        <w:pStyle w:val="4"/>
        <w:keepNext w:val="0"/>
        <w:keepLines w:val="0"/>
        <w:widowControl/>
        <w:suppressLineNumbers w:val="0"/>
        <w:spacing w:before="0" w:beforeAutospacing="0" w:after="0" w:afterAutospacing="0"/>
        <w:ind w:left="0" w:right="0"/>
      </w:pPr>
      <w:r>
        <w:t>2021年真题 第42题</w:t>
      </w:r>
    </w:p>
    <w:p w14:paraId="7455CEC3">
      <w:pPr>
        <w:pStyle w:val="5"/>
        <w:keepNext w:val="0"/>
        <w:keepLines w:val="0"/>
        <w:widowControl/>
        <w:suppressLineNumbers w:val="0"/>
        <w:spacing w:before="0" w:beforeAutospacing="0" w:after="24" w:afterAutospacing="0"/>
        <w:ind w:left="0" w:right="0"/>
      </w:pPr>
      <w:r>
        <w:t>题目</w:t>
      </w:r>
    </w:p>
    <w:p w14:paraId="45AAD5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已知某排序算法如下：</w:t>
      </w:r>
    </w:p>
    <w:p w14:paraId="5F075CF0">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void cmpCountSort(int a[], int b[], int n)</w:t>
      </w:r>
      <w:r>
        <w:rPr>
          <w:shd w:val="clear" w:fill="F6F8FA"/>
        </w:rPr>
        <w:br w:type="textWrapping"/>
      </w:r>
      <w:r>
        <w:rPr>
          <w:shd w:val="clear" w:fill="F6F8FA"/>
        </w:rPr>
        <w:t>{</w:t>
      </w:r>
      <w:r>
        <w:rPr>
          <w:shd w:val="clear" w:fill="F6F8FA"/>
        </w:rPr>
        <w:br w:type="textWrapping"/>
      </w:r>
      <w:r>
        <w:rPr>
          <w:shd w:val="clear" w:fill="F6F8FA"/>
        </w:rPr>
        <w:t>    int i, j, *count;</w:t>
      </w:r>
      <w:r>
        <w:rPr>
          <w:shd w:val="clear" w:fill="F6F8FA"/>
        </w:rPr>
        <w:br w:type="textWrapping"/>
      </w:r>
      <w:r>
        <w:rPr>
          <w:shd w:val="clear" w:fill="F6F8FA"/>
        </w:rPr>
        <w:t>    count = (int *) malloc(sizeof(int) * n); //C++ 语言：count = new int[n];</w:t>
      </w:r>
      <w:r>
        <w:rPr>
          <w:shd w:val="clear" w:fill="F6F8FA"/>
        </w:rPr>
        <w:br w:type="textWrapping"/>
      </w:r>
      <w:r>
        <w:rPr>
          <w:shd w:val="clear" w:fill="F6F8FA"/>
        </w:rPr>
        <w:t>    for (i = 0; i &lt; n; i++) count[i] = 0;</w:t>
      </w:r>
      <w:r>
        <w:rPr>
          <w:shd w:val="clear" w:fill="F6F8FA"/>
        </w:rPr>
        <w:br w:type="textWrapping"/>
      </w:r>
      <w:r>
        <w:rPr>
          <w:shd w:val="clear" w:fill="F6F8FA"/>
        </w:rPr>
        <w:t>    for (i = 0; i &lt; n - 1; i++)</w:t>
      </w:r>
      <w:r>
        <w:rPr>
          <w:shd w:val="clear" w:fill="F6F8FA"/>
        </w:rPr>
        <w:br w:type="textWrapping"/>
      </w:r>
      <w:r>
        <w:rPr>
          <w:shd w:val="clear" w:fill="F6F8FA"/>
        </w:rPr>
        <w:t>        for (j = i + 1; j &lt; n; j++)</w:t>
      </w:r>
      <w:r>
        <w:rPr>
          <w:shd w:val="clear" w:fill="F6F8FA"/>
        </w:rPr>
        <w:br w:type="textWrapping"/>
      </w:r>
      <w:r>
        <w:rPr>
          <w:shd w:val="clear" w:fill="F6F8FA"/>
        </w:rPr>
        <w:t>            if (a[i] &lt; a[j]) count[j]++;</w:t>
      </w:r>
      <w:r>
        <w:rPr>
          <w:shd w:val="clear" w:fill="F6F8FA"/>
        </w:rPr>
        <w:br w:type="textWrapping"/>
      </w:r>
      <w:r>
        <w:rPr>
          <w:shd w:val="clear" w:fill="F6F8FA"/>
        </w:rPr>
        <w:t>            else count[i]++;</w:t>
      </w:r>
      <w:r>
        <w:rPr>
          <w:shd w:val="clear" w:fill="F6F8FA"/>
        </w:rPr>
        <w:br w:type="textWrapping"/>
      </w:r>
      <w:r>
        <w:rPr>
          <w:shd w:val="clear" w:fill="F6F8FA"/>
        </w:rPr>
        <w:t>    for (i = 0; i &lt; n; i++) b[count[i]] = a[i];</w:t>
      </w:r>
      <w:r>
        <w:rPr>
          <w:shd w:val="clear" w:fill="F6F8FA"/>
        </w:rPr>
        <w:br w:type="textWrapping"/>
      </w:r>
      <w:r>
        <w:rPr>
          <w:shd w:val="clear" w:fill="F6F8FA"/>
        </w:rPr>
        <w:t>    free(count); // C++ 语言：delete count;</w:t>
      </w:r>
      <w:r>
        <w:rPr>
          <w:shd w:val="clear" w:fill="F6F8FA"/>
        </w:rPr>
        <w:br w:type="textWrapping"/>
      </w:r>
      <w:r>
        <w:rPr>
          <w:shd w:val="clear" w:fill="F6F8FA"/>
        </w:rPr>
        <w:t>}</w:t>
      </w:r>
    </w:p>
    <w:p w14:paraId="628A64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请回答下列问题。</w:t>
      </w:r>
    </w:p>
    <w:p w14:paraId="60BB22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(1) 若有 </w:t>
      </w:r>
      <w:r>
        <w:rPr>
          <w:rStyle w:val="16"/>
          <w:rFonts w:ascii="Times New Roman" w:hAnsi="Times New Roman" w:eastAsia="宋体" w:cs="Times New Roman"/>
          <w:kern w:val="0"/>
          <w:sz w:val="24"/>
          <w:szCs w:val="24"/>
          <w:lang w:val="en-US" w:eastAsia="zh-CN" w:bidi="ar"/>
        </w:rPr>
        <w:t>int a[] = {25, -10, 25, 10, 11, 19}, b[6]</w:t>
      </w:r>
      <w:r>
        <w:rPr>
          <w:rFonts w:ascii="Times New Roman" w:hAnsi="Times New Roman" w:eastAsia="宋体" w:cs="Times New Roman"/>
          <w:kern w:val="0"/>
          <w:sz w:val="24"/>
          <w:szCs w:val="24"/>
          <w:lang w:val="en-US" w:eastAsia="zh-CN" w:bidi="ar"/>
        </w:rPr>
        <w:t xml:space="preserve">，则调用 </w:t>
      </w:r>
      <w:r>
        <w:rPr>
          <w:rStyle w:val="16"/>
          <w:rFonts w:ascii="Times New Roman" w:hAnsi="Times New Roman" w:eastAsia="宋体" w:cs="Times New Roman"/>
          <w:kern w:val="0"/>
          <w:sz w:val="24"/>
          <w:szCs w:val="24"/>
          <w:lang w:val="en-US" w:eastAsia="zh-CN" w:bidi="ar"/>
        </w:rPr>
        <w:t>cmpCountSort(a, b, 6)</w:t>
      </w:r>
      <w:r>
        <w:rPr>
          <w:rFonts w:ascii="Times New Roman" w:hAnsi="Times New Roman" w:eastAsia="宋体" w:cs="Times New Roman"/>
          <w:kern w:val="0"/>
          <w:sz w:val="24"/>
          <w:szCs w:val="24"/>
          <w:lang w:val="en-US" w:eastAsia="zh-CN" w:bidi="ar"/>
        </w:rPr>
        <w:t xml:space="preserve"> 后数组 b 中的内容是什么？</w:t>
      </w:r>
    </w:p>
    <w:p w14:paraId="2B7C4F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若 a 中含有 n 个元素，则算法执行过程中，元素之间的比较次数是多少？</w:t>
      </w:r>
    </w:p>
    <w:p w14:paraId="3778AA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该算法是稳定的吗？若是，则阐述理由；否则，修改为稳定排序算法。</w:t>
      </w:r>
    </w:p>
    <w:p w14:paraId="6B520CEB">
      <w:pPr>
        <w:pStyle w:val="3"/>
        <w:bidi w:val="0"/>
        <w:rPr>
          <w:rFonts w:hint="eastAsia"/>
          <w:lang w:val="en-US" w:eastAsia="zh-CN"/>
        </w:rPr>
      </w:pPr>
      <w:r>
        <w:rPr>
          <w:rFonts w:hint="eastAsia"/>
          <w:lang w:val="en-US" w:eastAsia="zh-CN"/>
        </w:rPr>
        <w:t>7.9 外部排序</w:t>
      </w:r>
    </w:p>
    <w:p w14:paraId="095874D5">
      <w:pPr>
        <w:pStyle w:val="4"/>
        <w:bidi w:val="0"/>
        <w:rPr>
          <w:rFonts w:hint="eastAsia"/>
          <w:lang w:val="en-US" w:eastAsia="zh-CN"/>
        </w:rPr>
      </w:pPr>
      <w:r>
        <w:rPr>
          <w:rFonts w:hint="eastAsia"/>
          <w:lang w:val="en-US" w:eastAsia="zh-CN"/>
        </w:rPr>
        <w:t>7.9.1 外部排序的基本概念</w:t>
      </w:r>
    </w:p>
    <w:p w14:paraId="3FBDA00E">
      <w:pPr>
        <w:pStyle w:val="5"/>
        <w:keepNext w:val="0"/>
        <w:keepLines w:val="0"/>
        <w:widowControl/>
        <w:suppressLineNumbers w:val="0"/>
        <w:spacing w:before="0" w:beforeAutospacing="0" w:after="0" w:afterAutospacing="0"/>
        <w:ind w:left="0" w:right="0"/>
      </w:pPr>
      <w:r>
        <w:t>2016年真题 第11题</w:t>
      </w:r>
    </w:p>
    <w:p w14:paraId="15D08F60">
      <w:pPr>
        <w:pStyle w:val="6"/>
        <w:keepNext w:val="0"/>
        <w:keepLines w:val="0"/>
        <w:widowControl/>
        <w:suppressLineNumbers w:val="0"/>
        <w:spacing w:before="0" w:beforeAutospacing="0" w:after="24" w:afterAutospacing="0"/>
        <w:ind w:left="0" w:right="0"/>
      </w:pPr>
      <w:r>
        <w:t>题目</w:t>
      </w:r>
    </w:p>
    <w:p w14:paraId="663A4C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 10TB 的数据文件进行排序，应使用的方法是（ ）</w:t>
      </w:r>
    </w:p>
    <w:p w14:paraId="5401A6C1">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913A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DFC129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39D6E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希尔排序</w:t>
            </w:r>
          </w:p>
        </w:tc>
      </w:tr>
      <w:tr w14:paraId="22EBA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68A12EC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6F7104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堆排序</w:t>
            </w:r>
          </w:p>
        </w:tc>
      </w:tr>
      <w:tr w14:paraId="2DDE0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074A4E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A591E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快速排序</w:t>
            </w:r>
          </w:p>
        </w:tc>
      </w:tr>
      <w:tr w14:paraId="6E11A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F7C231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65568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归并排序</w:t>
            </w:r>
          </w:p>
        </w:tc>
      </w:tr>
    </w:tbl>
    <w:p w14:paraId="7BBE9EE2">
      <w:pPr>
        <w:pStyle w:val="4"/>
        <w:bidi w:val="0"/>
        <w:rPr>
          <w:rFonts w:hint="eastAsia"/>
          <w:lang w:val="en-US" w:eastAsia="zh-CN"/>
        </w:rPr>
      </w:pPr>
      <w:r>
        <w:rPr>
          <w:rFonts w:hint="eastAsia"/>
          <w:lang w:val="en-US" w:eastAsia="zh-CN"/>
        </w:rPr>
        <w:t>7.9.2 败者树</w:t>
      </w:r>
    </w:p>
    <w:p w14:paraId="41A7EE7C">
      <w:pPr>
        <w:pStyle w:val="5"/>
        <w:keepNext w:val="0"/>
        <w:keepLines w:val="0"/>
        <w:widowControl/>
        <w:suppressLineNumbers w:val="0"/>
        <w:spacing w:before="0" w:beforeAutospacing="0" w:after="0" w:afterAutospacing="0"/>
        <w:ind w:left="0" w:right="0"/>
      </w:pPr>
      <w:r>
        <w:t>2024年真题 第11题</w:t>
      </w:r>
    </w:p>
    <w:p w14:paraId="51672898">
      <w:pPr>
        <w:pStyle w:val="6"/>
        <w:keepNext w:val="0"/>
        <w:keepLines w:val="0"/>
        <w:widowControl/>
        <w:suppressLineNumbers w:val="0"/>
        <w:spacing w:before="0" w:beforeAutospacing="0" w:after="24" w:afterAutospacing="0"/>
        <w:ind w:left="0" w:right="0"/>
      </w:pPr>
      <w:r>
        <w:t>题目</w:t>
      </w:r>
    </w:p>
    <w:p w14:paraId="597581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在外排序中，利用败者树对初始为升序的归并段进行多路归并，败者树中记录"冠军"的结点保存的是（ ）</w:t>
      </w:r>
    </w:p>
    <w:p w14:paraId="7E5AE390">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09B1B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4BDA0CEB">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3EA66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最大关键字</w:t>
            </w:r>
          </w:p>
        </w:tc>
      </w:tr>
      <w:tr w14:paraId="07B7F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4A326C9">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7049B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最小关键字</w:t>
            </w:r>
          </w:p>
        </w:tc>
      </w:tr>
      <w:tr w14:paraId="25EF2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7BA3F8D">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5FBC6D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最大关键字所在的归并段号</w:t>
            </w:r>
          </w:p>
        </w:tc>
      </w:tr>
      <w:tr w14:paraId="4958C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24199FB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828D1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最小关键字所在的归并段号</w:t>
            </w:r>
          </w:p>
        </w:tc>
      </w:tr>
    </w:tbl>
    <w:p w14:paraId="6F61F65D">
      <w:pPr>
        <w:pStyle w:val="4"/>
        <w:bidi w:val="0"/>
        <w:rPr>
          <w:rFonts w:hint="eastAsia"/>
          <w:lang w:val="en-US" w:eastAsia="zh-CN"/>
        </w:rPr>
      </w:pPr>
      <w:r>
        <w:rPr>
          <w:rFonts w:hint="eastAsia"/>
          <w:lang w:val="en-US" w:eastAsia="zh-CN"/>
        </w:rPr>
        <w:t>7.9.3 置换选择排序</w:t>
      </w:r>
    </w:p>
    <w:p w14:paraId="5D813566">
      <w:pPr>
        <w:pStyle w:val="5"/>
        <w:keepNext w:val="0"/>
        <w:keepLines w:val="0"/>
        <w:widowControl/>
        <w:suppressLineNumbers w:val="0"/>
        <w:spacing w:before="0" w:beforeAutospacing="0" w:after="0" w:afterAutospacing="0"/>
        <w:ind w:left="0" w:right="0"/>
      </w:pPr>
      <w:r>
        <w:t>2023年真题 第42题</w:t>
      </w:r>
    </w:p>
    <w:p w14:paraId="40C01829">
      <w:pPr>
        <w:pStyle w:val="6"/>
        <w:keepNext w:val="0"/>
        <w:keepLines w:val="0"/>
        <w:widowControl/>
        <w:suppressLineNumbers w:val="0"/>
        <w:spacing w:before="0" w:beforeAutospacing="0" w:after="24" w:afterAutospacing="0"/>
        <w:ind w:left="0" w:right="0"/>
      </w:pPr>
      <w:r>
        <w:t>题目</w:t>
      </w:r>
    </w:p>
    <w:p w14:paraId="0B47A1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对含有 n \ (n &gt; 0) 个记录的文件进行外部排序，采用置换-选择排序生成初始归并段时需要使用一个工作，工作区中能保存 m 个记录，请回答下列问题，</w:t>
      </w:r>
    </w:p>
    <w:p w14:paraId="2875EF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如果文件中有 19 个记录，其关键字是 51, 94, 37, 92, 14, 63, 15, 99, 48, 56, 23, 60, 31, 17, 43, 8, 90, 166, 100; 当 m=4 时，可以生成几个初始归并段，各是什么？</w:t>
      </w:r>
    </w:p>
    <w:p w14:paraId="79BA74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对任意的 m 个 (n &gt; m &gt; 0)，生成的第一个初始归并段的长度最大值和最小值分别是多少？</w:t>
      </w:r>
    </w:p>
    <w:p w14:paraId="4EE3B005">
      <w:pPr>
        <w:pStyle w:val="4"/>
        <w:bidi w:val="0"/>
        <w:rPr>
          <w:rFonts w:hint="eastAsia"/>
          <w:lang w:val="en-US" w:eastAsia="zh-CN"/>
        </w:rPr>
      </w:pPr>
      <w:r>
        <w:rPr>
          <w:rFonts w:hint="eastAsia"/>
          <w:lang w:val="en-US" w:eastAsia="zh-CN"/>
        </w:rPr>
        <w:t>7.9.4 最佳归并树</w:t>
      </w:r>
    </w:p>
    <w:p w14:paraId="3650C2A5">
      <w:pPr>
        <w:pStyle w:val="5"/>
        <w:keepNext w:val="0"/>
        <w:keepLines w:val="0"/>
        <w:widowControl/>
        <w:suppressLineNumbers w:val="0"/>
        <w:spacing w:before="0" w:beforeAutospacing="0" w:after="0" w:afterAutospacing="0"/>
        <w:ind w:left="0" w:right="0"/>
      </w:pPr>
      <w:r>
        <w:t>2013年真题 第4题</w:t>
      </w:r>
    </w:p>
    <w:p w14:paraId="71BA43C1">
      <w:pPr>
        <w:pStyle w:val="6"/>
        <w:keepNext w:val="0"/>
        <w:keepLines w:val="0"/>
        <w:widowControl/>
        <w:suppressLineNumbers w:val="0"/>
        <w:spacing w:before="0" w:beforeAutospacing="0" w:after="24" w:afterAutospacing="0"/>
        <w:ind w:left="0" w:right="0"/>
      </w:pPr>
      <w:r>
        <w:t>题目</w:t>
      </w:r>
    </w:p>
    <w:p w14:paraId="5212E3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已知三叉树 T 中 6 个叶结点的权分别是 2, 3, 4, 5, 6, 7，T 的带权（外部）路径长度最小是 ( )。</w:t>
      </w:r>
    </w:p>
    <w:p w14:paraId="1A2F715F">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32B85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745B213">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A5DD3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27</w:t>
            </w:r>
          </w:p>
        </w:tc>
      </w:tr>
      <w:tr w14:paraId="6E1DE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3592BFE">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76D44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46</w:t>
            </w:r>
          </w:p>
        </w:tc>
      </w:tr>
      <w:tr w14:paraId="78AC7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EC5A83C">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47558B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54</w:t>
            </w:r>
          </w:p>
        </w:tc>
      </w:tr>
      <w:tr w14:paraId="72C4F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9528686">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29BE1B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56</w:t>
            </w:r>
          </w:p>
        </w:tc>
      </w:tr>
    </w:tbl>
    <w:p w14:paraId="75067E95">
      <w:pPr>
        <w:pStyle w:val="5"/>
        <w:keepNext w:val="0"/>
        <w:keepLines w:val="0"/>
        <w:widowControl/>
        <w:suppressLineNumbers w:val="0"/>
        <w:spacing w:before="0" w:beforeAutospacing="0" w:after="0" w:afterAutospacing="0"/>
        <w:ind w:left="0" w:right="0"/>
      </w:pPr>
      <w:r>
        <w:t>2019年真题 第11题</w:t>
      </w:r>
    </w:p>
    <w:p w14:paraId="3F740BB6">
      <w:pPr>
        <w:pStyle w:val="6"/>
        <w:keepNext w:val="0"/>
        <w:keepLines w:val="0"/>
        <w:widowControl/>
        <w:suppressLineNumbers w:val="0"/>
        <w:spacing w:before="0" w:beforeAutospacing="0" w:after="24" w:afterAutospacing="0"/>
        <w:ind w:left="0" w:right="0"/>
      </w:pPr>
      <w:r>
        <w:t>题目</w:t>
      </w:r>
    </w:p>
    <w:p w14:paraId="6C5B84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设外存上有 120 个初始归并段，进行 12 路归并时，为实现最佳归并，需要补充的虚段个数是（ ）。</w:t>
      </w:r>
    </w:p>
    <w:p w14:paraId="2165EA62">
      <w:pPr>
        <w:pStyle w:val="6"/>
        <w:keepNext w:val="0"/>
        <w:keepLines w:val="0"/>
        <w:widowControl/>
        <w:suppressLineNumbers w:val="0"/>
        <w:spacing w:before="0" w:beforeAutospacing="0" w:after="24" w:afterAutospacing="0"/>
        <w:ind w:left="0" w:right="0"/>
      </w:pPr>
      <w:r>
        <w:t>选项</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2"/>
        <w:gridCol w:w="9714"/>
      </w:tblGrid>
      <w:tr w14:paraId="19E6D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1EA7786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A.</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0BFE86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w:t>
            </w:r>
          </w:p>
        </w:tc>
      </w:tr>
      <w:tr w14:paraId="5FBE9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7A8F5B77">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B.</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78B25B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w:t>
            </w:r>
          </w:p>
        </w:tc>
      </w:tr>
      <w:tr w14:paraId="10B21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3BA5D5A1">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C.</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1DAE77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w:t>
            </w:r>
          </w:p>
        </w:tc>
      </w:tr>
      <w:tr w14:paraId="6186A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0" w:type="dxa"/>
            <w:tcBorders>
              <w:top w:val="nil"/>
              <w:left w:val="nil"/>
              <w:bottom w:val="nil"/>
              <w:right w:val="nil"/>
            </w:tcBorders>
            <w:shd w:val="clear" w:color="auto" w:fill="auto"/>
            <w:tcMar>
              <w:top w:w="30" w:type="dxa"/>
              <w:left w:w="0" w:type="dxa"/>
              <w:bottom w:w="30" w:type="dxa"/>
              <w:right w:w="90" w:type="dxa"/>
            </w:tcMar>
            <w:vAlign w:val="top"/>
          </w:tcPr>
          <w:p w14:paraId="50002A3F">
            <w:pPr>
              <w:keepNext w:val="0"/>
              <w:keepLines w:val="0"/>
              <w:widowControl/>
              <w:suppressLineNumbers w:val="0"/>
              <w:jc w:val="left"/>
              <w:textAlignment w:val="top"/>
              <w:rPr>
                <w:b/>
                <w:bCs/>
              </w:rPr>
            </w:pPr>
            <w:r>
              <w:rPr>
                <w:rFonts w:ascii="宋体" w:hAnsi="宋体" w:eastAsia="宋体" w:cs="宋体"/>
                <w:b/>
                <w:bCs/>
                <w:kern w:val="0"/>
                <w:sz w:val="24"/>
                <w:szCs w:val="24"/>
                <w:lang w:val="en-US" w:eastAsia="zh-CN" w:bidi="ar"/>
              </w:rPr>
              <w:t>D.</w:t>
            </w:r>
          </w:p>
        </w:tc>
        <w:tc>
          <w:tcPr>
            <w:tcW w:w="0" w:type="auto"/>
            <w:tcBorders>
              <w:top w:val="nil"/>
              <w:left w:val="nil"/>
              <w:bottom w:val="nil"/>
              <w:right w:val="nil"/>
            </w:tcBorders>
            <w:shd w:val="clear" w:color="auto" w:fill="auto"/>
            <w:tcMar>
              <w:top w:w="30" w:type="dxa"/>
              <w:left w:w="0" w:type="dxa"/>
              <w:bottom w:w="30" w:type="dxa"/>
              <w:right w:w="0" w:type="dxa"/>
            </w:tcMar>
            <w:vAlign w:val="top"/>
          </w:tcPr>
          <w:p w14:paraId="3A0F6B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w:t>
            </w:r>
          </w:p>
        </w:tc>
      </w:tr>
    </w:tbl>
    <w:p w14:paraId="70F6CA7D">
      <w:pPr>
        <w:pStyle w:val="2"/>
        <w:bidi w:val="0"/>
        <w:rPr>
          <w:rFonts w:hint="eastAsia"/>
          <w:lang w:val="en-US" w:eastAsia="zh-CN"/>
        </w:rPr>
      </w:pPr>
      <w:r>
        <w:rPr>
          <w:rFonts w:hint="eastAsia"/>
          <w:lang w:val="en-US" w:eastAsia="zh-CN"/>
        </w:rPr>
        <w:t>8 算法</w:t>
      </w:r>
    </w:p>
    <w:p w14:paraId="55C4213A">
      <w:pPr>
        <w:pStyle w:val="3"/>
        <w:bidi w:val="0"/>
        <w:rPr>
          <w:rFonts w:hint="eastAsia"/>
          <w:lang w:val="en-US" w:eastAsia="zh-CN"/>
        </w:rPr>
      </w:pPr>
      <w:r>
        <w:rPr>
          <w:rFonts w:hint="eastAsia"/>
          <w:lang w:val="en-US" w:eastAsia="zh-CN"/>
        </w:rPr>
        <w:t>8.1 数组</w:t>
      </w:r>
    </w:p>
    <w:p w14:paraId="42143ECC">
      <w:pPr>
        <w:pStyle w:val="4"/>
        <w:keepNext w:val="0"/>
        <w:keepLines w:val="0"/>
        <w:widowControl/>
        <w:suppressLineNumbers w:val="0"/>
        <w:spacing w:before="0" w:beforeAutospacing="0" w:after="0" w:afterAutospacing="0"/>
        <w:ind w:left="0" w:right="0"/>
      </w:pPr>
      <w:r>
        <w:t>2010年真题 第42题</w:t>
      </w:r>
    </w:p>
    <w:p w14:paraId="1499AE4A">
      <w:pPr>
        <w:pStyle w:val="5"/>
        <w:keepNext w:val="0"/>
        <w:keepLines w:val="0"/>
        <w:widowControl/>
        <w:suppressLineNumbers w:val="0"/>
        <w:spacing w:before="0" w:beforeAutospacing="0" w:after="24" w:afterAutospacing="0"/>
        <w:ind w:left="0" w:right="0"/>
      </w:pPr>
      <w:r>
        <w:t>题目</w:t>
      </w:r>
    </w:p>
    <w:p w14:paraId="4A694E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设将 n(n &gt; 1) 个整数放到一维数组 R 中。试设计一个在时间和空间两方面都尽可能高效的算法。将 R 中保存的序列循环左移 p(0 &lt; p &lt; n) 个位置，即将 R 中的数据由 </w:t>
      </w:r>
      <m:oMath>
        <m:r>
          <m:rPr/>
          <m:t>(</m:t>
        </m:r>
        <m:sSub>
          <m:sSubPr/>
          <m:e>
            <m:r>
              <m:rPr/>
              <m:t>X</m:t>
            </m:r>
          </m:e>
          <m:sub>
            <m:r>
              <m:rPr/>
              <m:t>0</m:t>
            </m:r>
          </m:sub>
        </m:sSub>
        <m:r>
          <m:rPr/>
          <m:t>,</m:t>
        </m:r>
        <m:sSub>
          <m:sSubPr/>
          <m:e>
            <m:r>
              <m:rPr/>
              <m:t>X</m:t>
            </m:r>
          </m:e>
          <m:sub>
            <m:r>
              <m:rPr/>
              <m:t>1</m:t>
            </m:r>
          </m:sub>
        </m:sSub>
        <m:r>
          <m:rPr/>
          <m:t>,⋯</m:t>
        </m:r>
        <m:r>
          <m:rPr>
            <m:nor/>
            <m:sty m:val="p"/>
          </m:rPr>
          <m:t> </m:t>
        </m:r>
        <m:r>
          <m:rPr/>
          <m:t>,</m:t>
        </m:r>
        <m:sSub>
          <m:sSubPr/>
          <m:e>
            <m:r>
              <m:rPr/>
              <m:t>X</m:t>
            </m:r>
          </m:e>
          <m:sub>
            <m:r>
              <m:rPr/>
              <m:t>n−1</m:t>
            </m:r>
          </m:sub>
        </m:sSub>
        <m:r>
          <m:rPr/>
          <m:t>)</m:t>
        </m:r>
      </m:oMath>
      <w:r>
        <w:rPr>
          <w:rFonts w:ascii="Times New Roman" w:hAnsi="Times New Roman" w:eastAsia="宋体" w:cs="Times New Roman"/>
          <w:kern w:val="0"/>
          <w:sz w:val="24"/>
          <w:szCs w:val="24"/>
          <w:lang w:val="en-US" w:eastAsia="zh-CN" w:bidi="ar"/>
        </w:rPr>
        <w:t xml:space="preserve"> 变为 </w:t>
      </w:r>
      <m:oMath>
        <m:r>
          <m:rPr/>
          <m:t>(</m:t>
        </m:r>
        <m:sSub>
          <m:sSubPr/>
          <m:e>
            <m:r>
              <m:rPr/>
              <m:t>X</m:t>
            </m:r>
          </m:e>
          <m:sub>
            <m:r>
              <m:rPr/>
              <m:t>p</m:t>
            </m:r>
          </m:sub>
        </m:sSub>
        <m:r>
          <m:rPr/>
          <m:t>,</m:t>
        </m:r>
        <m:sSub>
          <m:sSubPr/>
          <m:e>
            <m:r>
              <m:rPr/>
              <m:t>X</m:t>
            </m:r>
          </m:e>
          <m:sub>
            <m:r>
              <m:rPr/>
              <m:t>p+1</m:t>
            </m:r>
          </m:sub>
        </m:sSub>
        <m:r>
          <m:rPr/>
          <m:t>,⋯</m:t>
        </m:r>
        <m:r>
          <m:rPr>
            <m:nor/>
            <m:sty m:val="p"/>
          </m:rPr>
          <m:t> </m:t>
        </m:r>
        <m:r>
          <m:rPr/>
          <m:t>,</m:t>
        </m:r>
        <m:sSub>
          <m:sSubPr/>
          <m:e>
            <m:r>
              <m:rPr/>
              <m:t>X</m:t>
            </m:r>
          </m:e>
          <m:sub>
            <m:r>
              <m:rPr/>
              <m:t>n−1</m:t>
            </m:r>
          </m:sub>
        </m:sSub>
        <m:r>
          <m:rPr/>
          <m:t>,</m:t>
        </m:r>
        <m:sSub>
          <m:sSubPr/>
          <m:e>
            <m:r>
              <m:rPr/>
              <m:t>X</m:t>
            </m:r>
          </m:e>
          <m:sub>
            <m:r>
              <m:rPr/>
              <m:t>0</m:t>
            </m:r>
          </m:sub>
        </m:sSub>
        <m:r>
          <m:rPr/>
          <m:t>,</m:t>
        </m:r>
        <m:sSub>
          <m:sSubPr/>
          <m:e>
            <m:r>
              <m:rPr/>
              <m:t>X</m:t>
            </m:r>
          </m:e>
          <m:sub>
            <m:r>
              <m:rPr/>
              <m:t>1</m:t>
            </m:r>
          </m:sub>
        </m:sSub>
        <m:r>
          <m:rPr/>
          <m:t>,⋯</m:t>
        </m:r>
        <m:r>
          <m:rPr>
            <m:nor/>
            <m:sty m:val="p"/>
          </m:rPr>
          <m:t> </m:t>
        </m:r>
        <m:r>
          <m:rPr/>
          <m:t>,</m:t>
        </m:r>
        <m:sSub>
          <m:sSubPr/>
          <m:e>
            <m:r>
              <m:rPr/>
              <m:t>X</m:t>
            </m:r>
          </m:e>
          <m:sub>
            <m:r>
              <m:rPr/>
              <m:t>p−1</m:t>
            </m:r>
          </m:sub>
        </m:sSub>
        <m:r>
          <m:rPr/>
          <m:t>)</m:t>
        </m:r>
      </m:oMath>
      <w:r>
        <w:rPr>
          <w:rFonts w:ascii="Times New Roman" w:hAnsi="Times New Roman" w:eastAsia="宋体" w:cs="Times New Roman"/>
          <w:kern w:val="0"/>
          <w:sz w:val="24"/>
          <w:szCs w:val="24"/>
          <w:lang w:val="en-US" w:eastAsia="zh-CN" w:bidi="ar"/>
        </w:rPr>
        <w:t>。</w:t>
      </w:r>
    </w:p>
    <w:p w14:paraId="106355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要求：</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(1) 给出算法的基本设计思想。</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(2) 根据设计思想，采用 C 或 C++ 或 Java 语言描述，关键之处给出注释。</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(3) 说明你所设计算法的时间复杂度和空间复杂度。</w:t>
      </w:r>
    </w:p>
    <w:p w14:paraId="3C87D214">
      <w:pPr>
        <w:pStyle w:val="4"/>
        <w:keepNext w:val="0"/>
        <w:keepLines w:val="0"/>
        <w:widowControl/>
        <w:suppressLineNumbers w:val="0"/>
        <w:spacing w:before="0" w:beforeAutospacing="0" w:after="0" w:afterAutospacing="0"/>
        <w:ind w:left="0" w:right="0"/>
      </w:pPr>
      <w:r>
        <w:t>2011年真题 第42题</w:t>
      </w:r>
    </w:p>
    <w:p w14:paraId="5C7531EF">
      <w:pPr>
        <w:pStyle w:val="5"/>
        <w:keepNext w:val="0"/>
        <w:keepLines w:val="0"/>
        <w:widowControl/>
        <w:suppressLineNumbers w:val="0"/>
        <w:spacing w:before="0" w:beforeAutospacing="0" w:after="24" w:afterAutospacing="0"/>
        <w:ind w:left="0" w:right="0"/>
      </w:pPr>
      <w:r>
        <w:t>题目</w:t>
      </w:r>
    </w:p>
    <w:p w14:paraId="070467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一个长度为 </w:t>
      </w:r>
      <m:oMath>
        <m:r>
          <m:rPr/>
          <m:t>L(L≥1)</m:t>
        </m:r>
      </m:oMath>
      <w:r>
        <w:rPr>
          <w:rFonts w:ascii="Times New Roman" w:hAnsi="Times New Roman" w:eastAsia="宋体" w:cs="Times New Roman"/>
          <w:kern w:val="0"/>
          <w:sz w:val="24"/>
          <w:szCs w:val="24"/>
          <w:lang w:val="en-US" w:eastAsia="zh-CN" w:bidi="ar"/>
        </w:rPr>
        <w:t xml:space="preserve"> 的升序序列 S，处在第 </w:t>
      </w:r>
      <m:oMath>
        <m:r>
          <m:rPr/>
          <m:t>⌈L</m:t>
        </m:r>
        <m:r>
          <m:rPr>
            <m:sty m:val="p"/>
          </m:rPr>
          <m:t>/</m:t>
        </m:r>
        <m:r>
          <m:rPr/>
          <m:t>2⌉</m:t>
        </m:r>
      </m:oMath>
      <w:r>
        <w:rPr>
          <w:rFonts w:ascii="Times New Roman" w:hAnsi="Times New Roman" w:eastAsia="宋体" w:cs="Times New Roman"/>
          <w:kern w:val="0"/>
          <w:sz w:val="24"/>
          <w:szCs w:val="24"/>
          <w:lang w:val="en-US" w:eastAsia="zh-CN" w:bidi="ar"/>
        </w:rPr>
        <w:t xml:space="preserve"> 个位置的数称为 S 的中位数。例如，若序列 S1 = (11,13,15,17,19)，则 S1 的中位数是 15。两个序列的中位数是含它们所有元素的升序序列的中位数。例如，若序列 S2 = (2,4,6,8,20)，则 S1 和 S2 的中位数是 11。现有两个等长的升序序列 A 和 B，试设计一个在时间和空间两方面都尽可能高效的算法，找出两个序列 A 和 B 的中位数。要求：</w:t>
      </w:r>
    </w:p>
    <w:p w14:paraId="6218CD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6BD86D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根据设计思想，采用 C 或 C++ 或 Java 语言描述，关键之处给出注释。</w:t>
      </w:r>
    </w:p>
    <w:p w14:paraId="1615BC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说明你所设计算法的时间复杂度和空间复杂度。</w:t>
      </w:r>
    </w:p>
    <w:p w14:paraId="6BBC27E5">
      <w:pPr>
        <w:pStyle w:val="4"/>
        <w:keepNext w:val="0"/>
        <w:keepLines w:val="0"/>
        <w:widowControl/>
        <w:suppressLineNumbers w:val="0"/>
        <w:spacing w:before="0" w:beforeAutospacing="0" w:after="0" w:afterAutospacing="0"/>
        <w:ind w:left="0" w:right="0"/>
      </w:pPr>
      <w:r>
        <w:t>2013年真题 第41题</w:t>
      </w:r>
    </w:p>
    <w:p w14:paraId="30A9BCA3">
      <w:pPr>
        <w:pStyle w:val="5"/>
        <w:keepNext w:val="0"/>
        <w:keepLines w:val="0"/>
        <w:widowControl/>
        <w:suppressLineNumbers w:val="0"/>
        <w:spacing w:before="0" w:beforeAutospacing="0" w:after="24" w:afterAutospacing="0"/>
        <w:ind w:left="0" w:right="0"/>
      </w:pPr>
      <w:r>
        <w:t>题目</w:t>
      </w:r>
    </w:p>
    <w:p w14:paraId="21D08C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已知一个整数序列 </w:t>
      </w:r>
      <m:oMath>
        <m:r>
          <m:rPr/>
          <m:t>A=(</m:t>
        </m:r>
        <m:sSub>
          <m:sSubPr/>
          <m:e>
            <m:r>
              <m:rPr/>
              <m:t>a</m:t>
            </m:r>
          </m:e>
          <m:sub>
            <m:r>
              <m:rPr/>
              <m:t>0</m:t>
            </m:r>
          </m:sub>
        </m:sSub>
        <m:r>
          <m:rPr/>
          <m:t>,</m:t>
        </m:r>
        <m:sSub>
          <m:sSubPr/>
          <m:e>
            <m:r>
              <m:rPr/>
              <m:t>a</m:t>
            </m:r>
          </m:e>
          <m:sub>
            <m:r>
              <m:rPr/>
              <m:t>1</m:t>
            </m:r>
          </m:sub>
        </m:sSub>
        <m:r>
          <m:rPr/>
          <m:t>,⋯</m:t>
        </m:r>
        <m:r>
          <m:rPr>
            <m:nor/>
            <m:sty m:val="p"/>
          </m:rPr>
          <m:t> </m:t>
        </m:r>
        <m:r>
          <m:rPr/>
          <m:t>,</m:t>
        </m:r>
        <m:sSub>
          <m:sSubPr/>
          <m:e>
            <m:r>
              <m:rPr/>
              <m:t>a</m:t>
            </m:r>
          </m:e>
          <m:sub>
            <m:r>
              <m:rPr/>
              <m:t>n−1</m:t>
            </m:r>
          </m:sub>
        </m:sSub>
        <m:r>
          <m:rPr/>
          <m:t>)</m:t>
        </m:r>
      </m:oMath>
      <w:r>
        <w:rPr>
          <w:rFonts w:ascii="Times New Roman" w:hAnsi="Times New Roman" w:eastAsia="宋体" w:cs="Times New Roman"/>
          <w:kern w:val="0"/>
          <w:sz w:val="24"/>
          <w:szCs w:val="24"/>
          <w:lang w:val="en-US" w:eastAsia="zh-CN" w:bidi="ar"/>
        </w:rPr>
        <w:t xml:space="preserve">，其中 </w:t>
      </w:r>
      <m:oMath>
        <m:r>
          <m:rPr/>
          <m:t>0≤</m:t>
        </m:r>
        <m:sSub>
          <m:sSubPr/>
          <m:e>
            <m:r>
              <m:rPr/>
              <m:t>a</m:t>
            </m:r>
          </m:e>
          <m:sub>
            <m:r>
              <m:rPr/>
              <m:t>i</m:t>
            </m:r>
          </m:sub>
        </m:sSub>
        <m:r>
          <m:rPr/>
          <m:t>&lt;n(0≤i&lt;n)</m:t>
        </m:r>
      </m:oMath>
      <w:r>
        <w:rPr>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 xml:space="preserve">若存在 </w:t>
      </w:r>
      <m:oMath>
        <m:sSub>
          <m:sSubPr/>
          <m:e>
            <m:r>
              <m:rPr/>
              <m:t>a</m:t>
            </m:r>
          </m:e>
          <m:sub>
            <m:sSub>
              <m:sSubPr/>
              <m:e>
                <m:r>
                  <m:rPr/>
                  <m:t>p</m:t>
                </m:r>
              </m:e>
              <m:sub>
                <m:r>
                  <m:rPr/>
                  <m:t>1</m:t>
                </m:r>
              </m:sub>
            </m:sSub>
          </m:sub>
        </m:sSub>
        <m:r>
          <m:rPr/>
          <m:t>=</m:t>
        </m:r>
        <m:sSub>
          <m:sSubPr/>
          <m:e>
            <m:r>
              <m:rPr/>
              <m:t>a</m:t>
            </m:r>
          </m:e>
          <m:sub>
            <m:sSub>
              <m:sSubPr/>
              <m:e>
                <m:r>
                  <m:rPr/>
                  <m:t>p</m:t>
                </m:r>
              </m:e>
              <m:sub>
                <m:r>
                  <m:rPr/>
                  <m:t>2</m:t>
                </m:r>
              </m:sub>
            </m:sSub>
          </m:sub>
        </m:sSub>
        <m:r>
          <m:rPr/>
          <m:t>=⋯=</m:t>
        </m:r>
        <m:sSub>
          <m:sSubPr/>
          <m:e>
            <m:r>
              <m:rPr/>
              <m:t>a</m:t>
            </m:r>
          </m:e>
          <m:sub>
            <m:sSub>
              <m:sSubPr/>
              <m:e>
                <m:r>
                  <m:rPr/>
                  <m:t>p</m:t>
                </m:r>
              </m:e>
              <m:sub>
                <m:r>
                  <m:rPr/>
                  <m:t>m</m:t>
                </m:r>
              </m:sub>
            </m:sSub>
          </m:sub>
        </m:sSub>
        <m:r>
          <m:rPr/>
          <m:t>=x</m:t>
        </m:r>
      </m:oMath>
      <w:r>
        <w:rPr>
          <w:rFonts w:ascii="Times New Roman" w:hAnsi="Times New Roman" w:eastAsia="宋体" w:cs="Times New Roman"/>
          <w:kern w:val="0"/>
          <w:sz w:val="24"/>
          <w:szCs w:val="24"/>
          <w:lang w:val="en-US" w:eastAsia="zh-CN" w:bidi="ar"/>
        </w:rPr>
        <w:t xml:space="preserve"> 且 </w:t>
      </w:r>
      <m:oMath>
        <m:r>
          <m:rPr/>
          <m:t>m&gt;n</m:t>
        </m:r>
        <m:r>
          <m:rPr>
            <m:sty m:val="p"/>
          </m:rPr>
          <m:t>/</m:t>
        </m:r>
        <m:r>
          <m:rPr/>
          <m:t>2(0≤</m:t>
        </m:r>
        <m:sSub>
          <m:sSubPr/>
          <m:e>
            <m:r>
              <m:rPr/>
              <m:t>p</m:t>
            </m:r>
          </m:e>
          <m:sub>
            <m:r>
              <m:rPr/>
              <m:t>k</m:t>
            </m:r>
          </m:sub>
        </m:sSub>
        <m:r>
          <m:rPr/>
          <m:t>&lt;n,1≤k≤m)</m:t>
        </m:r>
      </m:oMath>
      <w:r>
        <w:rPr>
          <w:rFonts w:ascii="Times New Roman" w:hAnsi="Times New Roman" w:eastAsia="宋体" w:cs="Times New Roman"/>
          <w:kern w:val="0"/>
          <w:sz w:val="24"/>
          <w:szCs w:val="24"/>
          <w:lang w:val="en-US" w:eastAsia="zh-CN" w:bidi="ar"/>
        </w:rPr>
        <w:t>，则称 x 为 A 的主元素。</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例如 A = (0, 5, 5, 3, 5, 7, 5, 5)，则 5 为主元素；又如 A = (0, 5, 5, 3, 5, 1, 5, 7)，则 A 中没有主元素。</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假设 A 中的 n 个元素保存在一个一维数组中，请设计一个尽可能高效的算法，找出 A 的主元素。若存在主元素，则输出该元素；否则输出 -1。要求：</w:t>
      </w:r>
    </w:p>
    <w:p w14:paraId="7CDF8E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(2) 根据设计思想，采用 C、C++ 或 Java 语言描述算法，关键之处给出注释。</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(3) 说明你所设计算法的时间复杂度和空间复杂度。</w:t>
      </w:r>
    </w:p>
    <w:p w14:paraId="51C3442F">
      <w:pPr>
        <w:pStyle w:val="4"/>
        <w:keepNext w:val="0"/>
        <w:keepLines w:val="0"/>
        <w:widowControl/>
        <w:suppressLineNumbers w:val="0"/>
        <w:spacing w:before="0" w:beforeAutospacing="0" w:after="0" w:afterAutospacing="0"/>
        <w:ind w:left="0" w:right="0"/>
      </w:pPr>
      <w:r>
        <w:t>2016年真题 第43题</w:t>
      </w:r>
    </w:p>
    <w:p w14:paraId="471D45A9">
      <w:pPr>
        <w:pStyle w:val="5"/>
        <w:keepNext w:val="0"/>
        <w:keepLines w:val="0"/>
        <w:widowControl/>
        <w:suppressLineNumbers w:val="0"/>
        <w:spacing w:before="0" w:beforeAutospacing="0" w:after="24" w:afterAutospacing="0"/>
        <w:ind w:left="0" w:right="0"/>
      </w:pPr>
      <w:r>
        <w:t>题目</w:t>
      </w:r>
    </w:p>
    <w:p w14:paraId="5C343C4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已知由 </w:t>
      </w:r>
      <m:oMath>
        <m:r>
          <m:rPr/>
          <m:t>n(n≥2)</m:t>
        </m:r>
      </m:oMath>
      <w:r>
        <w:rPr>
          <w:rFonts w:ascii="Times New Roman" w:hAnsi="Times New Roman" w:eastAsia="宋体" w:cs="Times New Roman"/>
          <w:kern w:val="0"/>
          <w:sz w:val="24"/>
          <w:szCs w:val="24"/>
          <w:lang w:val="en-US" w:eastAsia="zh-CN" w:bidi="ar"/>
        </w:rPr>
        <w:t xml:space="preserve"> 个正整数构成的集合 </w:t>
      </w:r>
      <m:oMath>
        <m:r>
          <m:rPr/>
          <m:t>A={</m:t>
        </m:r>
        <m:sSub>
          <m:sSubPr/>
          <m:e>
            <m:r>
              <m:rPr/>
              <m:t>a</m:t>
            </m:r>
          </m:e>
          <m:sub>
            <m:r>
              <m:rPr/>
              <m:t>k</m:t>
            </m:r>
          </m:sub>
        </m:sSub>
        <m:r>
          <m:rPr>
            <m:sty m:val="p"/>
          </m:rPr>
          <m:t>∣</m:t>
        </m:r>
        <m:r>
          <m:rPr/>
          <m:t>0≤k&lt;n}</m:t>
        </m:r>
      </m:oMath>
      <w:r>
        <w:rPr>
          <w:rFonts w:ascii="Times New Roman" w:hAnsi="Times New Roman" w:eastAsia="宋体" w:cs="Times New Roman"/>
          <w:kern w:val="0"/>
          <w:sz w:val="24"/>
          <w:szCs w:val="24"/>
          <w:lang w:val="en-US" w:eastAsia="zh-CN" w:bidi="ar"/>
        </w:rPr>
        <w:t xml:space="preserve">，将其划分为两个不相交的子集 </w:t>
      </w:r>
      <m:oMath>
        <m:sSub>
          <m:sSubPr/>
          <m:e>
            <m:r>
              <m:rPr/>
              <m:t>A</m:t>
            </m:r>
          </m:e>
          <m:sub>
            <m:r>
              <m:rPr/>
              <m:t>1</m:t>
            </m:r>
          </m:sub>
        </m:sSub>
      </m:oMath>
      <w:r>
        <w:rPr>
          <w:rFonts w:ascii="Times New Roman" w:hAnsi="Times New Roman" w:eastAsia="宋体" w:cs="Times New Roman"/>
          <w:kern w:val="0"/>
          <w:sz w:val="24"/>
          <w:szCs w:val="24"/>
          <w:lang w:val="en-US" w:eastAsia="zh-CN" w:bidi="ar"/>
        </w:rPr>
        <w:t xml:space="preserve"> 和 </w:t>
      </w:r>
      <m:oMath>
        <m:sSub>
          <m:sSubPr/>
          <m:e>
            <m:r>
              <m:rPr/>
              <m:t>A</m:t>
            </m:r>
          </m:e>
          <m:sub>
            <m:r>
              <m:rPr/>
              <m:t>2</m:t>
            </m:r>
          </m:sub>
        </m:sSub>
      </m:oMath>
      <w:r>
        <w:rPr>
          <w:rFonts w:ascii="Times New Roman" w:hAnsi="Times New Roman" w:eastAsia="宋体" w:cs="Times New Roman"/>
          <w:kern w:val="0"/>
          <w:sz w:val="24"/>
          <w:szCs w:val="24"/>
          <w:lang w:val="en-US" w:eastAsia="zh-CN" w:bidi="ar"/>
        </w:rPr>
        <w:t xml:space="preserve">，元素个数分别是 </w:t>
      </w:r>
      <m:oMath>
        <m:sSub>
          <m:sSubPr/>
          <m:e>
            <m:r>
              <m:rPr/>
              <m:t>n</m:t>
            </m:r>
          </m:e>
          <m:sub>
            <m:r>
              <m:rPr/>
              <m:t>1</m:t>
            </m:r>
          </m:sub>
        </m:sSub>
      </m:oMath>
      <w:r>
        <w:rPr>
          <w:rFonts w:ascii="Times New Roman" w:hAnsi="Times New Roman" w:eastAsia="宋体" w:cs="Times New Roman"/>
          <w:kern w:val="0"/>
          <w:sz w:val="24"/>
          <w:szCs w:val="24"/>
          <w:lang w:val="en-US" w:eastAsia="zh-CN" w:bidi="ar"/>
        </w:rPr>
        <w:t xml:space="preserve"> 和 </w:t>
      </w:r>
      <m:oMath>
        <m:sSub>
          <m:sSubPr/>
          <m:e>
            <m:r>
              <m:rPr/>
              <m:t>n</m:t>
            </m:r>
          </m:e>
          <m:sub>
            <m:r>
              <m:rPr/>
              <m:t>2</m:t>
            </m:r>
          </m:sub>
        </m:sSub>
      </m:oMath>
      <w:r>
        <w:rPr>
          <w:rFonts w:ascii="Times New Roman" w:hAnsi="Times New Roman" w:eastAsia="宋体" w:cs="Times New Roman"/>
          <w:kern w:val="0"/>
          <w:sz w:val="24"/>
          <w:szCs w:val="24"/>
          <w:lang w:val="en-US" w:eastAsia="zh-CN" w:bidi="ar"/>
        </w:rPr>
        <w:t>，</w:t>
      </w:r>
      <m:oMath>
        <m:sSub>
          <m:sSubPr/>
          <m:e>
            <m:r>
              <m:rPr/>
              <m:t>A</m:t>
            </m:r>
          </m:e>
          <m:sub>
            <m:r>
              <m:rPr/>
              <m:t>1</m:t>
            </m:r>
          </m:sub>
        </m:sSub>
      </m:oMath>
      <w:r>
        <w:rPr>
          <w:rFonts w:ascii="Times New Roman" w:hAnsi="Times New Roman" w:eastAsia="宋体" w:cs="Times New Roman"/>
          <w:kern w:val="0"/>
          <w:sz w:val="24"/>
          <w:szCs w:val="24"/>
          <w:lang w:val="en-US" w:eastAsia="zh-CN" w:bidi="ar"/>
        </w:rPr>
        <w:t xml:space="preserve"> 和 </w:t>
      </w:r>
      <m:oMath>
        <m:sSub>
          <m:sSubPr/>
          <m:e>
            <m:r>
              <m:rPr/>
              <m:t>A</m:t>
            </m:r>
          </m:e>
          <m:sub>
            <m:r>
              <m:rPr/>
              <m:t>2</m:t>
            </m:r>
          </m:sub>
        </m:sSub>
      </m:oMath>
      <w:r>
        <w:rPr>
          <w:rFonts w:ascii="Times New Roman" w:hAnsi="Times New Roman" w:eastAsia="宋体" w:cs="Times New Roman"/>
          <w:kern w:val="0"/>
          <w:sz w:val="24"/>
          <w:szCs w:val="24"/>
          <w:lang w:val="en-US" w:eastAsia="zh-CN" w:bidi="ar"/>
        </w:rPr>
        <w:t xml:space="preserve"> 中元素之和分别为 </w:t>
      </w:r>
      <m:oMath>
        <m:sSub>
          <m:sSubPr/>
          <m:e>
            <m:r>
              <m:rPr/>
              <m:t>S</m:t>
            </m:r>
          </m:e>
          <m:sub>
            <m:r>
              <m:rPr/>
              <m:t>1</m:t>
            </m:r>
          </m:sub>
        </m:sSub>
      </m:oMath>
      <w:r>
        <w:rPr>
          <w:rFonts w:ascii="Times New Roman" w:hAnsi="Times New Roman" w:eastAsia="宋体" w:cs="Times New Roman"/>
          <w:kern w:val="0"/>
          <w:sz w:val="24"/>
          <w:szCs w:val="24"/>
          <w:lang w:val="en-US" w:eastAsia="zh-CN" w:bidi="ar"/>
        </w:rPr>
        <w:t xml:space="preserve"> 和 </w:t>
      </w:r>
      <m:oMath>
        <m:sSub>
          <m:sSubPr/>
          <m:e>
            <m:r>
              <m:rPr/>
              <m:t>S</m:t>
            </m:r>
          </m:e>
          <m:sub>
            <m:r>
              <m:rPr/>
              <m:t>2</m:t>
            </m:r>
          </m:sub>
        </m:sSub>
      </m:oMath>
      <w:r>
        <w:rPr>
          <w:rFonts w:ascii="Times New Roman" w:hAnsi="Times New Roman" w:eastAsia="宋体" w:cs="Times New Roman"/>
          <w:kern w:val="0"/>
          <w:sz w:val="24"/>
          <w:szCs w:val="24"/>
          <w:lang w:val="en-US" w:eastAsia="zh-CN" w:bidi="ar"/>
        </w:rPr>
        <w:t xml:space="preserve">。设计一个尽可能高效的划分算法，满足 </w:t>
      </w:r>
      <m:oMath>
        <m:r>
          <m:rPr>
            <m:sty m:val="p"/>
          </m:rPr>
          <m:t>∣</m:t>
        </m:r>
        <m:sSub>
          <m:sSubPr/>
          <m:e>
            <m:r>
              <m:rPr/>
              <m:t>n</m:t>
            </m:r>
          </m:e>
          <m:sub>
            <m:r>
              <m:rPr/>
              <m:t>1</m:t>
            </m:r>
          </m:sub>
        </m:sSub>
        <m:r>
          <m:rPr/>
          <m:t>−</m:t>
        </m:r>
        <m:sSub>
          <m:sSubPr/>
          <m:e>
            <m:r>
              <m:rPr/>
              <m:t>n</m:t>
            </m:r>
          </m:e>
          <m:sub>
            <m:r>
              <m:rPr/>
              <m:t>2</m:t>
            </m:r>
          </m:sub>
        </m:sSub>
        <m:r>
          <m:rPr>
            <m:sty m:val="p"/>
          </m:rPr>
          <m:t>∣</m:t>
        </m:r>
      </m:oMath>
      <w:r>
        <w:rPr>
          <w:rFonts w:ascii="Times New Roman" w:hAnsi="Times New Roman" w:eastAsia="宋体" w:cs="Times New Roman"/>
          <w:kern w:val="0"/>
          <w:sz w:val="24"/>
          <w:szCs w:val="24"/>
          <w:lang w:val="en-US" w:eastAsia="zh-CN" w:bidi="ar"/>
        </w:rPr>
        <w:t xml:space="preserve"> 最小且 </w:t>
      </w:r>
      <m:oMath>
        <m:r>
          <m:rPr>
            <m:sty m:val="p"/>
          </m:rPr>
          <m:t>∣</m:t>
        </m:r>
        <m:sSub>
          <m:sSubPr/>
          <m:e>
            <m:r>
              <m:rPr/>
              <m:t>S</m:t>
            </m:r>
          </m:e>
          <m:sub>
            <m:r>
              <m:rPr/>
              <m:t>1</m:t>
            </m:r>
          </m:sub>
        </m:sSub>
        <m:r>
          <m:rPr/>
          <m:t>−</m:t>
        </m:r>
        <m:sSub>
          <m:sSubPr/>
          <m:e>
            <m:r>
              <m:rPr/>
              <m:t>S</m:t>
            </m:r>
          </m:e>
          <m:sub>
            <m:r>
              <m:rPr/>
              <m:t>2</m:t>
            </m:r>
          </m:sub>
        </m:sSub>
        <m:r>
          <m:rPr>
            <m:sty m:val="p"/>
          </m:rPr>
          <m:t>∣</m:t>
        </m:r>
      </m:oMath>
      <w:r>
        <w:rPr>
          <w:rFonts w:ascii="Times New Roman" w:hAnsi="Times New Roman" w:eastAsia="宋体" w:cs="Times New Roman"/>
          <w:kern w:val="0"/>
          <w:sz w:val="24"/>
          <w:szCs w:val="24"/>
          <w:lang w:val="en-US" w:eastAsia="zh-CN" w:bidi="ar"/>
        </w:rPr>
        <w:t xml:space="preserve"> 最大。要求：</w:t>
      </w:r>
    </w:p>
    <w:p w14:paraId="76DF41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7F210C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根据设计思想，采用 C 或 C++ 语言描述算法，关键之处给出注释。</w:t>
      </w:r>
    </w:p>
    <w:p w14:paraId="62D5A8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说明你所设计算法的时间复杂度和空间复杂度。</w:t>
      </w:r>
    </w:p>
    <w:p w14:paraId="4F809F88">
      <w:pPr>
        <w:pStyle w:val="4"/>
        <w:keepNext w:val="0"/>
        <w:keepLines w:val="0"/>
        <w:widowControl/>
        <w:suppressLineNumbers w:val="0"/>
        <w:spacing w:before="0" w:beforeAutospacing="0" w:after="0" w:afterAutospacing="0"/>
        <w:ind w:left="0" w:right="0"/>
      </w:pPr>
      <w:r>
        <w:t>2018年真题 第41题</w:t>
      </w:r>
    </w:p>
    <w:p w14:paraId="02432C64">
      <w:pPr>
        <w:pStyle w:val="5"/>
        <w:keepNext w:val="0"/>
        <w:keepLines w:val="0"/>
        <w:widowControl/>
        <w:suppressLineNumbers w:val="0"/>
        <w:spacing w:before="0" w:beforeAutospacing="0" w:after="24" w:afterAutospacing="0"/>
        <w:ind w:left="0" w:right="0"/>
      </w:pPr>
      <w:r>
        <w:t>题目</w:t>
      </w:r>
    </w:p>
    <w:p w14:paraId="403C65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给定一个含 </w:t>
      </w:r>
      <m:oMath>
        <m:r>
          <m:rPr/>
          <m:t>n(n≥1)</m:t>
        </m:r>
      </m:oMath>
      <w:r>
        <w:rPr>
          <w:rFonts w:ascii="Times New Roman" w:hAnsi="Times New Roman" w:eastAsia="宋体" w:cs="Times New Roman"/>
          <w:kern w:val="0"/>
          <w:sz w:val="24"/>
          <w:szCs w:val="24"/>
          <w:lang w:val="en-US" w:eastAsia="zh-CN" w:bidi="ar"/>
        </w:rPr>
        <w:t xml:space="preserve"> 个整数的数组，请设计一个在时间上尽可能高效的算法，找出数组中未出现的最小正整数。例如，数组 \{-5, 3, 2, 3\} 中未出现的最小正整数是 1；数组 \{1, 2, 3\} 中未出现的最小正整数是 4。要求：</w:t>
      </w:r>
    </w:p>
    <w:p w14:paraId="7C293B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2303A2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根据设计思想，采用 C 或 C++ 语言描述算法，关键之处给出注释。</w:t>
      </w:r>
    </w:p>
    <w:p w14:paraId="284B80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说明你所设计算法的时间复杂度和空间复杂度。</w:t>
      </w:r>
    </w:p>
    <w:p w14:paraId="74C4B010">
      <w:pPr>
        <w:pStyle w:val="4"/>
        <w:keepNext w:val="0"/>
        <w:keepLines w:val="0"/>
        <w:widowControl/>
        <w:suppressLineNumbers w:val="0"/>
        <w:spacing w:before="0" w:beforeAutospacing="0" w:after="0" w:afterAutospacing="0"/>
        <w:ind w:left="0" w:right="0"/>
      </w:pPr>
      <w:r>
        <w:t>2020年真题 第41题</w:t>
      </w:r>
    </w:p>
    <w:p w14:paraId="5D3715D1">
      <w:pPr>
        <w:pStyle w:val="5"/>
        <w:keepNext w:val="0"/>
        <w:keepLines w:val="0"/>
        <w:widowControl/>
        <w:suppressLineNumbers w:val="0"/>
        <w:spacing w:before="0" w:beforeAutospacing="0" w:after="24" w:afterAutospacing="0"/>
        <w:ind w:left="0" w:right="0"/>
      </w:pPr>
      <w:r>
        <w:t>题目</w:t>
      </w:r>
    </w:p>
    <w:p w14:paraId="707C41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定义三元组 (a,b,c) （a,b,c 均为整数）的距离 D = |a-b| + |b-c| + |c-a|。给定 3 个非空整数集合 </w:t>
      </w:r>
      <m:oMath>
        <m:sSub>
          <m:sSubPr/>
          <m:e>
            <m:r>
              <m:rPr/>
              <m:t>S</m:t>
            </m:r>
          </m:e>
          <m:sub>
            <m:r>
              <m:rPr/>
              <m:t>1</m:t>
            </m:r>
          </m:sub>
        </m:sSub>
        <m:r>
          <m:rPr/>
          <m:t>,</m:t>
        </m:r>
        <m:sSub>
          <m:sSubPr/>
          <m:e>
            <m:r>
              <m:rPr/>
              <m:t>S</m:t>
            </m:r>
          </m:e>
          <m:sub>
            <m:r>
              <m:rPr/>
              <m:t>2</m:t>
            </m:r>
          </m:sub>
        </m:sSub>
        <m:r>
          <m:rPr/>
          <m:t>,</m:t>
        </m:r>
        <m:sSub>
          <m:sSubPr/>
          <m:e>
            <m:r>
              <m:rPr/>
              <m:t>S</m:t>
            </m:r>
          </m:e>
          <m:sub>
            <m:r>
              <m:rPr/>
              <m:t>3</m:t>
            </m:r>
          </m:sub>
        </m:sSub>
      </m:oMath>
      <w:r>
        <w:rPr>
          <w:rFonts w:ascii="Times New Roman" w:hAnsi="Times New Roman" w:eastAsia="宋体" w:cs="Times New Roman"/>
          <w:kern w:val="0"/>
          <w:sz w:val="24"/>
          <w:szCs w:val="24"/>
          <w:lang w:val="en-US" w:eastAsia="zh-CN" w:bidi="ar"/>
        </w:rPr>
        <w:t>，按升序分别存储在 3 个数组中。请设计一个尽可能高效的算法，计算并输出所有可能的三元组 (a,b,c) （</w:t>
      </w:r>
      <m:oMath>
        <m:r>
          <m:rPr/>
          <m:t>a∈</m:t>
        </m:r>
        <m:sSub>
          <m:sSubPr/>
          <m:e>
            <m:r>
              <m:rPr/>
              <m:t>S</m:t>
            </m:r>
          </m:e>
          <m:sub>
            <m:r>
              <m:rPr/>
              <m:t>1</m:t>
            </m:r>
          </m:sub>
        </m:sSub>
        <m:r>
          <m:rPr/>
          <m:t>,b∈</m:t>
        </m:r>
        <m:sSub>
          <m:sSubPr/>
          <m:e>
            <m:r>
              <m:rPr/>
              <m:t>S</m:t>
            </m:r>
          </m:e>
          <m:sub>
            <m:r>
              <m:rPr/>
              <m:t>2</m:t>
            </m:r>
          </m:sub>
        </m:sSub>
        <m:r>
          <m:rPr/>
          <m:t>,c∈</m:t>
        </m:r>
        <m:sSub>
          <m:sSubPr/>
          <m:e>
            <m:r>
              <m:rPr/>
              <m:t>S</m:t>
            </m:r>
          </m:e>
          <m:sub>
            <m:r>
              <m:rPr/>
              <m:t>3</m:t>
            </m:r>
          </m:sub>
        </m:sSub>
      </m:oMath>
      <w:r>
        <w:rPr>
          <w:rFonts w:ascii="Times New Roman" w:hAnsi="Times New Roman" w:eastAsia="宋体" w:cs="Times New Roman"/>
          <w:kern w:val="0"/>
          <w:sz w:val="24"/>
          <w:szCs w:val="24"/>
          <w:lang w:val="en-US" w:eastAsia="zh-CN" w:bidi="ar"/>
        </w:rPr>
        <w:t xml:space="preserve">）中的最小距离。例如 </w:t>
      </w:r>
      <m:oMath>
        <m:sSub>
          <m:sSubPr/>
          <m:e>
            <m:r>
              <m:rPr/>
              <m:t>S</m:t>
            </m:r>
          </m:e>
          <m:sub>
            <m:r>
              <m:rPr/>
              <m:t>1</m:t>
            </m:r>
          </m:sub>
        </m:sSub>
        <m:r>
          <m:rPr/>
          <m:t>={−1,0,9},</m:t>
        </m:r>
        <m:sSub>
          <m:sSubPr/>
          <m:e>
            <m:r>
              <m:rPr/>
              <m:t>S</m:t>
            </m:r>
          </m:e>
          <m:sub>
            <m:r>
              <m:rPr/>
              <m:t>2</m:t>
            </m:r>
          </m:sub>
        </m:sSub>
        <m:r>
          <m:rPr/>
          <m:t>={−25,−10,10,11},</m:t>
        </m:r>
        <m:sSub>
          <m:sSubPr/>
          <m:e>
            <m:r>
              <m:rPr/>
              <m:t>S</m:t>
            </m:r>
          </m:e>
          <m:sub>
            <m:r>
              <m:rPr/>
              <m:t>3</m:t>
            </m:r>
          </m:sub>
        </m:sSub>
        <m:r>
          <m:rPr/>
          <m:t>={2,9,17,30,41}</m:t>
        </m:r>
      </m:oMath>
      <w:r>
        <w:rPr>
          <w:rFonts w:ascii="Times New Roman" w:hAnsi="Times New Roman" w:eastAsia="宋体" w:cs="Times New Roman"/>
          <w:kern w:val="0"/>
          <w:sz w:val="24"/>
          <w:szCs w:val="24"/>
          <w:lang w:val="en-US" w:eastAsia="zh-CN" w:bidi="ar"/>
        </w:rPr>
        <w:t>。则最小距离为 2，相应的三元组为 (9, 10, 9)。</w:t>
      </w:r>
    </w:p>
    <w:p w14:paraId="1C3027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要求</w:t>
      </w:r>
      <w:r>
        <w:rPr>
          <w:rFonts w:ascii="Times New Roman" w:hAnsi="Times New Roman" w:eastAsia="宋体" w:cs="Times New Roman"/>
          <w:kern w:val="0"/>
          <w:sz w:val="24"/>
          <w:szCs w:val="24"/>
          <w:lang w:val="en-US" w:eastAsia="zh-CN" w:bidi="ar"/>
        </w:rPr>
        <w:t>：</w:t>
      </w:r>
    </w:p>
    <w:p w14:paraId="6BC574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39DAE3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根据设计思想，采用 C 或 C++ 语言描述算法，关键之处给出注释；</w:t>
      </w:r>
    </w:p>
    <w:p w14:paraId="342B8D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说明你所设计算法的时间复杂度和空间复杂度</w:t>
      </w:r>
    </w:p>
    <w:p w14:paraId="0D53B4EE">
      <w:pPr>
        <w:pStyle w:val="4"/>
        <w:keepNext w:val="0"/>
        <w:keepLines w:val="0"/>
        <w:widowControl/>
        <w:suppressLineNumbers w:val="0"/>
        <w:spacing w:before="0" w:beforeAutospacing="0" w:after="0" w:afterAutospacing="0"/>
        <w:ind w:left="0" w:right="0"/>
      </w:pPr>
      <w:r>
        <w:t>2025年真题 第41题</w:t>
      </w:r>
    </w:p>
    <w:p w14:paraId="6654CF52">
      <w:pPr>
        <w:pStyle w:val="5"/>
        <w:keepNext w:val="0"/>
        <w:keepLines w:val="0"/>
        <w:widowControl/>
        <w:suppressLineNumbers w:val="0"/>
        <w:spacing w:before="0" w:beforeAutospacing="0" w:after="24" w:afterAutospacing="0"/>
        <w:ind w:left="0" w:right="0"/>
      </w:pPr>
      <w:r>
        <w:t>题目</w:t>
      </w:r>
    </w:p>
    <w:p w14:paraId="1D6F63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设有两个长度均为 n 的一维整型数组 A 和 res，对数组 A 中的每个元素 A[i]，计算 A[i] 与 </w:t>
      </w:r>
      <m:oMath>
        <m:r>
          <m:rPr/>
          <m:t>A[j](0≤i≤j≤n−1)</m:t>
        </m:r>
      </m:oMath>
      <w:r>
        <w:rPr>
          <w:rFonts w:ascii="Times New Roman" w:hAnsi="Times New Roman" w:eastAsia="宋体" w:cs="Times New Roman"/>
          <w:kern w:val="0"/>
          <w:sz w:val="24"/>
          <w:szCs w:val="24"/>
          <w:lang w:val="en-US" w:eastAsia="zh-CN" w:bidi="ar"/>
        </w:rPr>
        <w:t xml:space="preserve"> 乘积的最大值，并将其保存到 res[i] 中。例如，若 A[i] = \{1, 4, -9, 6\}，则得到 res[i] = \{6, 24, 81, 36\}。现给定数组 A，请设计一个时间和空间上尽可能高效的算法 </w:t>
      </w:r>
      <w:r>
        <w:rPr>
          <w:rStyle w:val="16"/>
          <w:rFonts w:ascii="Times New Roman" w:hAnsi="Times New Roman" w:eastAsia="宋体" w:cs="Times New Roman"/>
          <w:kern w:val="0"/>
          <w:sz w:val="24"/>
          <w:szCs w:val="24"/>
          <w:lang w:val="en-US" w:eastAsia="zh-CN" w:bidi="ar"/>
        </w:rPr>
        <w:t>calMulMax</w:t>
      </w:r>
      <w:r>
        <w:rPr>
          <w:rFonts w:ascii="Times New Roman" w:hAnsi="Times New Roman" w:eastAsia="宋体" w:cs="Times New Roman"/>
          <w:kern w:val="0"/>
          <w:sz w:val="24"/>
          <w:szCs w:val="24"/>
          <w:lang w:val="en-US" w:eastAsia="zh-CN" w:bidi="ar"/>
        </w:rPr>
        <w:t>，求 res 中各元素的值。函数原型为：</w:t>
      </w:r>
      <w:r>
        <w:rPr>
          <w:rStyle w:val="16"/>
          <w:rFonts w:ascii="Times New Roman" w:hAnsi="Times New Roman" w:eastAsia="宋体" w:cs="Times New Roman"/>
          <w:kern w:val="0"/>
          <w:sz w:val="24"/>
          <w:szCs w:val="24"/>
          <w:lang w:val="en-US" w:eastAsia="zh-CN" w:bidi="ar"/>
        </w:rPr>
        <w:t>void calMulMax(int A[], int res[], int n)</w:t>
      </w:r>
      <w:r>
        <w:rPr>
          <w:rFonts w:ascii="Times New Roman" w:hAnsi="Times New Roman" w:eastAsia="宋体" w:cs="Times New Roman"/>
          <w:kern w:val="0"/>
          <w:sz w:val="24"/>
          <w:szCs w:val="24"/>
          <w:lang w:val="en-US" w:eastAsia="zh-CN" w:bidi="ar"/>
        </w:rPr>
        <w:t>，要求：</w:t>
      </w:r>
    </w:p>
    <w:p w14:paraId="662889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给出算法的基本设计思想；(4 分)</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(2) 根据设计思想，采用 C 或 C++ 语言描述算法，关键之处给出注释；(7 分)</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(3) 说明你所设计算法的时间复杂度和空间复杂度。(2 分)</w:t>
      </w:r>
    </w:p>
    <w:p w14:paraId="7DEFBFCD">
      <w:pPr>
        <w:pStyle w:val="3"/>
        <w:bidi w:val="0"/>
        <w:rPr>
          <w:rFonts w:hint="eastAsia"/>
          <w:lang w:val="en-US" w:eastAsia="zh-CN"/>
        </w:rPr>
      </w:pPr>
      <w:r>
        <w:rPr>
          <w:rFonts w:hint="eastAsia"/>
          <w:lang w:val="en-US" w:eastAsia="zh-CN"/>
        </w:rPr>
        <w:t>8.2 链表</w:t>
      </w:r>
    </w:p>
    <w:p w14:paraId="09709934">
      <w:pPr>
        <w:pStyle w:val="4"/>
        <w:keepNext w:val="0"/>
        <w:keepLines w:val="0"/>
        <w:widowControl/>
        <w:suppressLineNumbers w:val="0"/>
        <w:spacing w:before="0" w:beforeAutospacing="0" w:after="0" w:afterAutospacing="0"/>
        <w:ind w:left="0" w:right="0"/>
      </w:pPr>
      <w:r>
        <w:t>2009年真题 第42题</w:t>
      </w:r>
    </w:p>
    <w:p w14:paraId="0C2BCA08">
      <w:pPr>
        <w:pStyle w:val="5"/>
        <w:keepNext w:val="0"/>
        <w:keepLines w:val="0"/>
        <w:widowControl/>
        <w:suppressLineNumbers w:val="0"/>
        <w:spacing w:before="0" w:beforeAutospacing="0" w:after="24" w:afterAutospacing="0"/>
        <w:ind w:left="0" w:right="0"/>
      </w:pPr>
      <w:r>
        <w:t>题目</w:t>
      </w:r>
    </w:p>
    <w:p w14:paraId="282840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已知一个带有表头结点的单链表，结点结构为：|\ data\ |\ link\ |</w:t>
      </w:r>
    </w:p>
    <w:p w14:paraId="40D54D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假设该链表只给出了头指针 list。在不改变链表的前提下，请设计一个尽可能高效的算法，查找链表中倒数第 k 个位置上的结点（k 为正整数）。若查找成功，算法输出该结点的 data 域的值，并返回 1；否则，只返回 0。</w:t>
      </w:r>
    </w:p>
    <w:p w14:paraId="5D8A0E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要求</w:t>
      </w:r>
      <w:r>
        <w:rPr>
          <w:rFonts w:ascii="Times New Roman" w:hAnsi="Times New Roman" w:eastAsia="宋体" w:cs="Times New Roman"/>
          <w:kern w:val="0"/>
          <w:sz w:val="24"/>
          <w:szCs w:val="24"/>
          <w:lang w:val="en-US" w:eastAsia="zh-CN" w:bidi="ar"/>
        </w:rPr>
        <w:t>：</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(1) 描述算法的基本设计思想；</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(2) 描述算法的详细实现步骤；</w:t>
      </w:r>
      <w:r>
        <w:rPr>
          <w:rFonts w:ascii="Times New Roman" w:hAnsi="Times New Roman" w:eastAsia="宋体" w:cs="Times New Roman"/>
          <w:kern w:val="0"/>
          <w:sz w:val="24"/>
          <w:szCs w:val="24"/>
          <w:lang w:val="en-US" w:eastAsia="zh-CN" w:bidi="ar"/>
        </w:rPr>
        <w:br w:type="textWrapping"/>
      </w:r>
      <w:r>
        <w:rPr>
          <w:rFonts w:ascii="Times New Roman" w:hAnsi="Times New Roman" w:eastAsia="宋体" w:cs="Times New Roman"/>
          <w:kern w:val="0"/>
          <w:sz w:val="24"/>
          <w:szCs w:val="24"/>
          <w:lang w:val="en-US" w:eastAsia="zh-CN" w:bidi="ar"/>
        </w:rPr>
        <w:t>(3) 根据设计思想和实现步骤，采用程序设计语言描述算法（使用 C、C++ 或 Java 语言实现），关键之处请给出简要注释。</w:t>
      </w:r>
    </w:p>
    <w:p w14:paraId="26ADA218">
      <w:pPr>
        <w:pStyle w:val="4"/>
        <w:keepNext w:val="0"/>
        <w:keepLines w:val="0"/>
        <w:widowControl/>
        <w:suppressLineNumbers w:val="0"/>
        <w:spacing w:before="0" w:beforeAutospacing="0" w:after="0" w:afterAutospacing="0"/>
        <w:ind w:left="0" w:right="0"/>
      </w:pPr>
      <w:r>
        <w:t>2012年真题 第42题</w:t>
      </w:r>
    </w:p>
    <w:p w14:paraId="28F6DF19">
      <w:pPr>
        <w:pStyle w:val="5"/>
        <w:keepNext w:val="0"/>
        <w:keepLines w:val="0"/>
        <w:widowControl/>
        <w:suppressLineNumbers w:val="0"/>
        <w:spacing w:before="0" w:beforeAutospacing="0" w:after="24" w:afterAutospacing="0"/>
        <w:ind w:left="0" w:right="0"/>
      </w:pPr>
      <w:r>
        <w:t>题目</w:t>
      </w:r>
    </w:p>
    <w:p w14:paraId="7A8EBF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假定采用带头结点的单链表保存单词，当两个单词有相同的后缀时，则可共享相同的后缀存储空间，例如，“loading”和“being”的存储映像如下图所示。</w:t>
      </w:r>
    </w:p>
    <w:p w14:paraId="7B95CB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981200" cy="1076325"/>
            <wp:effectExtent l="0" t="0" r="0" b="5715"/>
            <wp:docPr id="231" name="图片 19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191" descr="IMG_256"/>
                    <pic:cNvPicPr>
                      <a:picLocks noChangeAspect="1"/>
                    </pic:cNvPicPr>
                  </pic:nvPicPr>
                  <pic:blipFill>
                    <a:blip r:embed="rId226"/>
                    <a:stretch>
                      <a:fillRect/>
                    </a:stretch>
                  </pic:blipFill>
                  <pic:spPr>
                    <a:xfrm>
                      <a:off x="0" y="0"/>
                      <a:ext cx="1981200" cy="1076325"/>
                    </a:xfrm>
                    <a:prstGeom prst="rect">
                      <a:avLst/>
                    </a:prstGeom>
                    <a:noFill/>
                    <a:ln w="9525">
                      <a:noFill/>
                    </a:ln>
                  </pic:spPr>
                </pic:pic>
              </a:graphicData>
            </a:graphic>
          </wp:inline>
        </w:drawing>
      </w:r>
    </w:p>
    <w:p w14:paraId="256704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 str1 和 str2 分别指向两个单词所在单链表的头结点，链表结点结构为 </w:t>
      </w:r>
      <w:r>
        <w:rPr>
          <w:rStyle w:val="16"/>
          <w:rFonts w:ascii="Times New Roman" w:hAnsi="Times New Roman" w:eastAsia="宋体" w:cs="Times New Roman"/>
          <w:kern w:val="0"/>
          <w:sz w:val="24"/>
          <w:szCs w:val="24"/>
          <w:lang w:val="en-US" w:eastAsia="zh-CN" w:bidi="ar"/>
        </w:rPr>
        <w:t>| data | next |</w:t>
      </w:r>
      <w:r>
        <w:rPr>
          <w:rFonts w:ascii="Times New Roman" w:hAnsi="Times New Roman" w:eastAsia="宋体" w:cs="Times New Roman"/>
          <w:kern w:val="0"/>
          <w:sz w:val="24"/>
          <w:szCs w:val="24"/>
          <w:lang w:val="en-US" w:eastAsia="zh-CN" w:bidi="ar"/>
        </w:rPr>
        <w:t>，请设计一个时间上尽可能高效的算法，找出由 str1 和 str2 所指向两个链表共同后缀的起始位置（如图中字符 i 所在的结点位置 p）。要求：</w:t>
      </w:r>
    </w:p>
    <w:p w14:paraId="4E8A00CF">
      <w:pPr>
        <w:keepNext w:val="0"/>
        <w:keepLines w:val="0"/>
        <w:widowControl/>
        <w:numPr>
          <w:ilvl w:val="0"/>
          <w:numId w:val="396"/>
        </w:numPr>
        <w:suppressLineNumbers w:val="0"/>
        <w:spacing w:before="0" w:beforeAutospacing="1" w:after="0" w:afterAutospacing="1"/>
        <w:ind w:left="720" w:hanging="360"/>
      </w:pPr>
      <w:r>
        <w:t>给出算法的基本设计思想。</w:t>
      </w:r>
    </w:p>
    <w:p w14:paraId="265A270F">
      <w:pPr>
        <w:keepNext w:val="0"/>
        <w:keepLines w:val="0"/>
        <w:widowControl/>
        <w:numPr>
          <w:ilvl w:val="0"/>
          <w:numId w:val="396"/>
        </w:numPr>
        <w:suppressLineNumbers w:val="0"/>
        <w:spacing w:before="0" w:beforeAutospacing="1" w:after="0" w:afterAutospacing="1"/>
        <w:ind w:left="720" w:hanging="360"/>
      </w:pPr>
      <w:r>
        <w:t>根据设计思想，采用 C 或 C++ 或 Java 语言描述算法，关键之处给出注释。</w:t>
      </w:r>
    </w:p>
    <w:p w14:paraId="535D70CE">
      <w:pPr>
        <w:keepNext w:val="0"/>
        <w:keepLines w:val="0"/>
        <w:widowControl/>
        <w:numPr>
          <w:ilvl w:val="0"/>
          <w:numId w:val="396"/>
        </w:numPr>
        <w:suppressLineNumbers w:val="0"/>
        <w:spacing w:before="0" w:beforeAutospacing="1" w:after="0" w:afterAutospacing="1"/>
        <w:ind w:left="720" w:hanging="360"/>
      </w:pPr>
      <w:r>
        <w:t>说明你所设计算法的时间复杂度。</w:t>
      </w:r>
    </w:p>
    <w:p w14:paraId="5FBFDA26">
      <w:pPr>
        <w:pStyle w:val="4"/>
        <w:keepNext w:val="0"/>
        <w:keepLines w:val="0"/>
        <w:widowControl/>
        <w:suppressLineNumbers w:val="0"/>
        <w:spacing w:before="0" w:beforeAutospacing="0" w:after="0" w:afterAutospacing="0"/>
        <w:ind w:left="0" w:right="0"/>
      </w:pPr>
      <w:r>
        <w:t>2015年真题 第41题</w:t>
      </w:r>
    </w:p>
    <w:p w14:paraId="01C26D06">
      <w:pPr>
        <w:pStyle w:val="5"/>
        <w:keepNext w:val="0"/>
        <w:keepLines w:val="0"/>
        <w:widowControl/>
        <w:suppressLineNumbers w:val="0"/>
        <w:spacing w:before="0" w:beforeAutospacing="0" w:after="24" w:afterAutospacing="0"/>
        <w:ind w:left="0" w:right="0"/>
      </w:pPr>
      <w:r>
        <w:t>题目</w:t>
      </w:r>
    </w:p>
    <w:p w14:paraId="4D4947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用单链表保存 m 个整数，结点的结构为 </w:t>
      </w:r>
      <w:r>
        <w:rPr>
          <w:rStyle w:val="16"/>
          <w:rFonts w:ascii="Times New Roman" w:hAnsi="Times New Roman" w:eastAsia="宋体" w:cs="Times New Roman"/>
          <w:kern w:val="0"/>
          <w:sz w:val="24"/>
          <w:szCs w:val="24"/>
          <w:lang w:val="en-US" w:eastAsia="zh-CN" w:bidi="ar"/>
        </w:rPr>
        <w:t>[data][link]</w:t>
      </w:r>
      <w:r>
        <w:rPr>
          <w:rFonts w:ascii="Times New Roman" w:hAnsi="Times New Roman" w:eastAsia="宋体" w:cs="Times New Roman"/>
          <w:kern w:val="0"/>
          <w:sz w:val="24"/>
          <w:szCs w:val="24"/>
          <w:lang w:val="en-US" w:eastAsia="zh-CN" w:bidi="ar"/>
        </w:rPr>
        <w:t xml:space="preserve">，且 </w:t>
      </w:r>
      <m:oMath>
        <m:r>
          <m:rPr>
            <m:sty m:val="p"/>
          </m:rPr>
          <m:t>∣</m:t>
        </m:r>
        <m:r>
          <m:rPr/>
          <m:t>data</m:t>
        </m:r>
        <m:r>
          <m:rPr>
            <m:sty m:val="p"/>
          </m:rPr>
          <m:t>∣</m:t>
        </m:r>
        <m:r>
          <m:rPr/>
          <m:t>≤n</m:t>
        </m:r>
      </m:oMath>
      <w:r>
        <w:rPr>
          <w:rFonts w:ascii="Times New Roman" w:hAnsi="Times New Roman" w:eastAsia="宋体" w:cs="Times New Roman"/>
          <w:kern w:val="0"/>
          <w:sz w:val="24"/>
          <w:szCs w:val="24"/>
          <w:lang w:val="en-US" w:eastAsia="zh-CN" w:bidi="ar"/>
        </w:rPr>
        <w:t>（n 为正整数）。现要求设计一个时间复杂度尽可能高效的算法，对于链表中 data 的绝对值相等的结点，仅保留第一次出现的结点而删除其余绝对值相等的结点。例如，若给定的单链表 head 如下：</w:t>
      </w:r>
    </w:p>
    <w:p w14:paraId="067E1D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981200" cy="1076325"/>
            <wp:effectExtent l="0" t="0" r="0" b="5715"/>
            <wp:docPr id="234" name="图片 19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193" descr="IMG_256"/>
                    <pic:cNvPicPr>
                      <a:picLocks noChangeAspect="1"/>
                    </pic:cNvPicPr>
                  </pic:nvPicPr>
                  <pic:blipFill>
                    <a:blip r:embed="rId228"/>
                    <a:stretch>
                      <a:fillRect/>
                    </a:stretch>
                  </pic:blipFill>
                  <pic:spPr>
                    <a:xfrm>
                      <a:off x="0" y="0"/>
                      <a:ext cx="1981200" cy="1076325"/>
                    </a:xfrm>
                    <a:prstGeom prst="rect">
                      <a:avLst/>
                    </a:prstGeom>
                    <a:noFill/>
                    <a:ln w="9525">
                      <a:noFill/>
                    </a:ln>
                  </pic:spPr>
                </pic:pic>
              </a:graphicData>
            </a:graphic>
          </wp:inline>
        </w:drawing>
      </w:r>
    </w:p>
    <w:p w14:paraId="4CBE0D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则删除结点后的 head 为：</w:t>
      </w:r>
    </w:p>
    <w:p w14:paraId="302EF6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981200" cy="1076325"/>
            <wp:effectExtent l="0" t="0" r="0" b="5715"/>
            <wp:docPr id="232" name="图片 19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194" descr="IMG_257"/>
                    <pic:cNvPicPr>
                      <a:picLocks noChangeAspect="1"/>
                    </pic:cNvPicPr>
                  </pic:nvPicPr>
                  <pic:blipFill>
                    <a:blip r:embed="rId229"/>
                    <a:stretch>
                      <a:fillRect/>
                    </a:stretch>
                  </pic:blipFill>
                  <pic:spPr>
                    <a:xfrm>
                      <a:off x="0" y="0"/>
                      <a:ext cx="1981200" cy="1076325"/>
                    </a:xfrm>
                    <a:prstGeom prst="rect">
                      <a:avLst/>
                    </a:prstGeom>
                    <a:noFill/>
                    <a:ln w="9525">
                      <a:noFill/>
                    </a:ln>
                  </pic:spPr>
                </pic:pic>
              </a:graphicData>
            </a:graphic>
          </wp:inline>
        </w:drawing>
      </w:r>
    </w:p>
    <w:p w14:paraId="145E8B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要求：</w:t>
      </w:r>
    </w:p>
    <w:p w14:paraId="2A9585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2DFC0F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使用 C 或 C++ 语言，给出单链表结点的全部数据类型定义。</w:t>
      </w:r>
    </w:p>
    <w:p w14:paraId="0B6A2A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根据设计思想，采用 C 或 C++ 语言描述算法，关键之处给出注释。</w:t>
      </w:r>
    </w:p>
    <w:p w14:paraId="1747E0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(4) 说明你所设计算法的时间复杂度和空间复杂度。</w:t>
      </w:r>
    </w:p>
    <w:p w14:paraId="3D5E9A14">
      <w:pPr>
        <w:pStyle w:val="4"/>
        <w:keepNext w:val="0"/>
        <w:keepLines w:val="0"/>
        <w:widowControl/>
        <w:suppressLineNumbers w:val="0"/>
        <w:spacing w:before="0" w:beforeAutospacing="0" w:after="0" w:afterAutospacing="0"/>
        <w:ind w:left="0" w:right="0"/>
      </w:pPr>
      <w:r>
        <w:t>2019年真题 第41题</w:t>
      </w:r>
    </w:p>
    <w:p w14:paraId="5AB79E8C">
      <w:pPr>
        <w:pStyle w:val="5"/>
        <w:keepNext w:val="0"/>
        <w:keepLines w:val="0"/>
        <w:widowControl/>
        <w:suppressLineNumbers w:val="0"/>
        <w:spacing w:before="0" w:beforeAutospacing="0" w:after="24" w:afterAutospacing="0"/>
        <w:ind w:left="0" w:right="0"/>
      </w:pPr>
      <w:r>
        <w:t>题目</w:t>
      </w:r>
    </w:p>
    <w:p w14:paraId="7387A1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设线性表 </w:t>
      </w:r>
      <m:oMath>
        <m:r>
          <m:rPr/>
          <m:t>L=(</m:t>
        </m:r>
        <m:sSub>
          <m:sSubPr/>
          <m:e>
            <m:r>
              <m:rPr/>
              <m:t>a</m:t>
            </m:r>
          </m:e>
          <m:sub>
            <m:r>
              <m:rPr/>
              <m:t>1</m:t>
            </m:r>
          </m:sub>
        </m:sSub>
        <m:r>
          <m:rPr/>
          <m:t>,</m:t>
        </m:r>
        <m:sSub>
          <m:sSubPr/>
          <m:e>
            <m:r>
              <m:rPr/>
              <m:t>a</m:t>
            </m:r>
          </m:e>
          <m:sub>
            <m:r>
              <m:rPr/>
              <m:t>2</m:t>
            </m:r>
          </m:sub>
        </m:sSub>
        <m:r>
          <m:rPr/>
          <m:t>,</m:t>
        </m:r>
        <m:sSub>
          <m:sSubPr/>
          <m:e>
            <m:r>
              <m:rPr/>
              <m:t>a</m:t>
            </m:r>
          </m:e>
          <m:sub>
            <m:r>
              <m:rPr/>
              <m:t>3</m:t>
            </m:r>
          </m:sub>
        </m:sSub>
        <m:r>
          <m:rPr/>
          <m:t>,⋯</m:t>
        </m:r>
        <m:r>
          <m:rPr>
            <m:nor/>
            <m:sty m:val="p"/>
          </m:rPr>
          <m:t> </m:t>
        </m:r>
        <m:r>
          <m:rPr/>
          <m:t>,</m:t>
        </m:r>
        <m:sSub>
          <m:sSubPr/>
          <m:e>
            <m:r>
              <m:rPr/>
              <m:t>a</m:t>
            </m:r>
          </m:e>
          <m:sub>
            <m:r>
              <m:rPr/>
              <m:t>n−2</m:t>
            </m:r>
          </m:sub>
        </m:sSub>
        <m:r>
          <m:rPr/>
          <m:t>,</m:t>
        </m:r>
        <m:sSub>
          <m:sSubPr/>
          <m:e>
            <m:r>
              <m:rPr/>
              <m:t>a</m:t>
            </m:r>
          </m:e>
          <m:sub>
            <m:r>
              <m:rPr/>
              <m:t>n−1</m:t>
            </m:r>
          </m:sub>
        </m:sSub>
        <m:r>
          <m:rPr/>
          <m:t>,</m:t>
        </m:r>
        <m:sSub>
          <m:sSubPr/>
          <m:e>
            <m:r>
              <m:rPr/>
              <m:t>a</m:t>
            </m:r>
          </m:e>
          <m:sub>
            <m:r>
              <m:rPr/>
              <m:t>n</m:t>
            </m:r>
          </m:sub>
        </m:sSub>
        <m:r>
          <m:rPr/>
          <m:t>)</m:t>
        </m:r>
      </m:oMath>
      <w:r>
        <w:rPr>
          <w:rFonts w:ascii="Times New Roman" w:hAnsi="Times New Roman" w:eastAsia="宋体" w:cs="Times New Roman"/>
          <w:kern w:val="0"/>
          <w:sz w:val="24"/>
          <w:szCs w:val="24"/>
          <w:lang w:val="en-US" w:eastAsia="zh-CN" w:bidi="ar"/>
        </w:rPr>
        <w:t xml:space="preserve"> 采用带头结点的单链表保存，链表中的结点定义如下：</w:t>
      </w:r>
    </w:p>
    <w:p w14:paraId="635AD23B">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typedef struct node {</w:t>
      </w:r>
      <w:r>
        <w:rPr>
          <w:shd w:val="clear" w:fill="F6F8FA"/>
        </w:rPr>
        <w:br w:type="textWrapping"/>
      </w:r>
      <w:r>
        <w:rPr>
          <w:shd w:val="clear" w:fill="F6F8FA"/>
        </w:rPr>
        <w:t>    int data;</w:t>
      </w:r>
      <w:r>
        <w:rPr>
          <w:shd w:val="clear" w:fill="F6F8FA"/>
        </w:rPr>
        <w:br w:type="textWrapping"/>
      </w:r>
      <w:r>
        <w:rPr>
          <w:shd w:val="clear" w:fill="F6F8FA"/>
        </w:rPr>
        <w:t>    struct node *next;</w:t>
      </w:r>
      <w:r>
        <w:rPr>
          <w:shd w:val="clear" w:fill="F6F8FA"/>
        </w:rPr>
        <w:br w:type="textWrapping"/>
      </w:r>
      <w:r>
        <w:rPr>
          <w:shd w:val="clear" w:fill="F6F8FA"/>
        </w:rPr>
        <w:t>} NODE;</w:t>
      </w:r>
    </w:p>
    <w:p w14:paraId="2CC322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请设计一个空间复杂度为 </w:t>
      </w:r>
      <m:oMath>
        <m:r>
          <m:rPr/>
          <m:t>O(1)</m:t>
        </m:r>
      </m:oMath>
      <w:r>
        <w:rPr>
          <w:rFonts w:ascii="Times New Roman" w:hAnsi="Times New Roman" w:eastAsia="宋体" w:cs="Times New Roman"/>
          <w:kern w:val="0"/>
          <w:sz w:val="24"/>
          <w:szCs w:val="24"/>
          <w:lang w:val="en-US" w:eastAsia="zh-CN" w:bidi="ar"/>
        </w:rPr>
        <w:t xml:space="preserve"> 且时间上尽可能高效的算法，重新排列 L 中的各结点，得到线性表 </w:t>
      </w:r>
      <m:oMath>
        <m:sSup>
          <m:sSupPr/>
          <m:e>
            <m:r>
              <m:rPr/>
              <m:t>L</m:t>
            </m:r>
          </m:e>
          <m:sup>
            <m:r>
              <m:rPr>
                <m:sty m:val="p"/>
              </m:rPr>
              <m:t>′</m:t>
            </m:r>
          </m:sup>
        </m:sSup>
        <m:r>
          <m:rPr/>
          <m:t>=(</m:t>
        </m:r>
        <m:sSub>
          <m:sSubPr/>
          <m:e>
            <m:r>
              <m:rPr/>
              <m:t>a</m:t>
            </m:r>
          </m:e>
          <m:sub>
            <m:r>
              <m:rPr/>
              <m:t>1</m:t>
            </m:r>
          </m:sub>
        </m:sSub>
        <m:r>
          <m:rPr/>
          <m:t>,</m:t>
        </m:r>
        <m:sSub>
          <m:sSubPr/>
          <m:e>
            <m:r>
              <m:rPr/>
              <m:t>a</m:t>
            </m:r>
          </m:e>
          <m:sub>
            <m:r>
              <m:rPr/>
              <m:t>n</m:t>
            </m:r>
          </m:sub>
        </m:sSub>
        <m:r>
          <m:rPr/>
          <m:t>,</m:t>
        </m:r>
        <m:sSub>
          <m:sSubPr/>
          <m:e>
            <m:r>
              <m:rPr/>
              <m:t>a</m:t>
            </m:r>
          </m:e>
          <m:sub>
            <m:r>
              <m:rPr/>
              <m:t>2</m:t>
            </m:r>
          </m:sub>
        </m:sSub>
        <m:r>
          <m:rPr/>
          <m:t>,</m:t>
        </m:r>
        <m:sSub>
          <m:sSubPr/>
          <m:e>
            <m:r>
              <m:rPr/>
              <m:t>a</m:t>
            </m:r>
          </m:e>
          <m:sub>
            <m:r>
              <m:rPr/>
              <m:t>n−1</m:t>
            </m:r>
          </m:sub>
        </m:sSub>
        <m:r>
          <m:rPr/>
          <m:t>,</m:t>
        </m:r>
        <m:sSub>
          <m:sSubPr/>
          <m:e>
            <m:r>
              <m:rPr/>
              <m:t>a</m:t>
            </m:r>
          </m:e>
          <m:sub>
            <m:r>
              <m:rPr/>
              <m:t>3</m:t>
            </m:r>
          </m:sub>
        </m:sSub>
        <m:r>
          <m:rPr/>
          <m:t>,</m:t>
        </m:r>
        <m:sSub>
          <m:sSubPr/>
          <m:e>
            <m:r>
              <m:rPr/>
              <m:t>a</m:t>
            </m:r>
          </m:e>
          <m:sub>
            <m:r>
              <m:rPr/>
              <m:t>n−2</m:t>
            </m:r>
          </m:sub>
        </m:sSub>
        <m:r>
          <m:rPr/>
          <m:t>,⋯</m:t>
        </m:r>
        <m:r>
          <m:rPr>
            <m:nor/>
            <m:sty m:val="p"/>
          </m:rPr>
          <m:t> </m:t>
        </m:r>
        <m:r>
          <m:rPr/>
          <m:t>)</m:t>
        </m:r>
      </m:oMath>
      <w:r>
        <w:rPr>
          <w:rFonts w:ascii="Times New Roman" w:hAnsi="Times New Roman" w:eastAsia="宋体" w:cs="Times New Roman"/>
          <w:kern w:val="0"/>
          <w:sz w:val="24"/>
          <w:szCs w:val="24"/>
          <w:lang w:val="en-US" w:eastAsia="zh-CN" w:bidi="ar"/>
        </w:rPr>
        <w:t>。要求：</w:t>
      </w:r>
    </w:p>
    <w:p w14:paraId="33411F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75E79D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根据设计思想，采用 C 或 C++ 语言描述算法，关键之处给出注释。</w:t>
      </w:r>
    </w:p>
    <w:p w14:paraId="21F3E5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说明你所设计算法的时间复杂度。</w:t>
      </w:r>
    </w:p>
    <w:p w14:paraId="5A8D855C">
      <w:pPr>
        <w:pStyle w:val="3"/>
        <w:bidi w:val="0"/>
        <w:rPr>
          <w:rFonts w:hint="eastAsia"/>
          <w:lang w:val="en-US" w:eastAsia="zh-CN"/>
        </w:rPr>
      </w:pPr>
      <w:r>
        <w:rPr>
          <w:rFonts w:hint="eastAsia"/>
          <w:lang w:val="en-US" w:eastAsia="zh-CN"/>
        </w:rPr>
        <w:t>8.3 树</w:t>
      </w:r>
    </w:p>
    <w:p w14:paraId="030AA437">
      <w:pPr>
        <w:pStyle w:val="4"/>
        <w:keepNext w:val="0"/>
        <w:keepLines w:val="0"/>
        <w:widowControl/>
        <w:suppressLineNumbers w:val="0"/>
        <w:spacing w:before="0" w:beforeAutospacing="0" w:after="0" w:afterAutospacing="0"/>
        <w:ind w:left="0" w:right="0"/>
      </w:pPr>
      <w:r>
        <w:t>2014年真题 第41题</w:t>
      </w:r>
    </w:p>
    <w:p w14:paraId="05589796">
      <w:pPr>
        <w:pStyle w:val="5"/>
        <w:keepNext w:val="0"/>
        <w:keepLines w:val="0"/>
        <w:widowControl/>
        <w:suppressLineNumbers w:val="0"/>
        <w:spacing w:before="0" w:beforeAutospacing="0" w:after="24" w:afterAutospacing="0"/>
        <w:ind w:left="0" w:right="0"/>
      </w:pPr>
      <w:r>
        <w:t>题目</w:t>
      </w:r>
    </w:p>
    <w:p w14:paraId="429A2C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二叉树的带权路径长度（WPL）是二叉树中所有叶结点的带权路径长度之和。给定一棵二叉树 T，采用二叉链表存储，结点结构为：</w:t>
      </w:r>
      <w:r>
        <w:rPr>
          <w:rStyle w:val="16"/>
          <w:rFonts w:ascii="Times New Roman" w:hAnsi="Times New Roman" w:eastAsia="宋体" w:cs="Times New Roman"/>
          <w:kern w:val="0"/>
          <w:sz w:val="24"/>
          <w:szCs w:val="24"/>
          <w:lang w:val="en-US" w:eastAsia="zh-CN" w:bidi="ar"/>
        </w:rPr>
        <w:t>|left|weight|right|</w:t>
      </w:r>
      <w:r>
        <w:rPr>
          <w:rFonts w:ascii="Times New Roman" w:hAnsi="Times New Roman" w:eastAsia="宋体" w:cs="Times New Roman"/>
          <w:kern w:val="0"/>
          <w:sz w:val="24"/>
          <w:szCs w:val="24"/>
          <w:lang w:val="en-US" w:eastAsia="zh-CN" w:bidi="ar"/>
        </w:rPr>
        <w:t>其中叶结点的 weight 域保存该结点的非负权值。设 root 为指向 T 的根结点的指针，请设计求 T 的 WPL 的算法，要求：</w:t>
      </w:r>
    </w:p>
    <w:p w14:paraId="4B9AC0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3707BD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使用 C 或 C++ 语言，给出二叉树结点的数据类型定义；</w:t>
      </w:r>
    </w:p>
    <w:p w14:paraId="159916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根据设计思想，采用 C 或 C++ 语言描述算法，关键之处给出注释。</w:t>
      </w:r>
    </w:p>
    <w:p w14:paraId="6133B161">
      <w:pPr>
        <w:pStyle w:val="4"/>
        <w:keepNext w:val="0"/>
        <w:keepLines w:val="0"/>
        <w:widowControl/>
        <w:suppressLineNumbers w:val="0"/>
        <w:spacing w:before="0" w:beforeAutospacing="0" w:after="0" w:afterAutospacing="0"/>
        <w:ind w:left="0" w:right="0"/>
      </w:pPr>
      <w:r>
        <w:t>2017年真题 第41题</w:t>
      </w:r>
    </w:p>
    <w:p w14:paraId="7DED8F84">
      <w:pPr>
        <w:pStyle w:val="5"/>
        <w:keepNext w:val="0"/>
        <w:keepLines w:val="0"/>
        <w:widowControl/>
        <w:suppressLineNumbers w:val="0"/>
        <w:spacing w:before="0" w:beforeAutospacing="0" w:after="24" w:afterAutospacing="0"/>
        <w:ind w:left="0" w:right="0"/>
      </w:pPr>
      <w:r>
        <w:t>题目</w:t>
      </w:r>
    </w:p>
    <w:p w14:paraId="3C6847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请设计一个算法，将给定的表达式树（二叉树）转换为等价的中缀表达式（通过括号反映操作符的计算次序）并输出。例如，当下列两棵表达式树作为算法输入时：</w:t>
      </w:r>
    </w:p>
    <w:p w14:paraId="471A8E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2790825" cy="1076325"/>
            <wp:effectExtent l="0" t="0" r="13335" b="5715"/>
            <wp:docPr id="238" name="图片 19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198" descr="IMG_256"/>
                    <pic:cNvPicPr>
                      <a:picLocks noChangeAspect="1"/>
                    </pic:cNvPicPr>
                  </pic:nvPicPr>
                  <pic:blipFill>
                    <a:blip r:embed="rId233"/>
                    <a:stretch>
                      <a:fillRect/>
                    </a:stretch>
                  </pic:blipFill>
                  <pic:spPr>
                    <a:xfrm>
                      <a:off x="0" y="0"/>
                      <a:ext cx="2790825" cy="1076325"/>
                    </a:xfrm>
                    <a:prstGeom prst="rect">
                      <a:avLst/>
                    </a:prstGeom>
                    <a:noFill/>
                    <a:ln w="9525">
                      <a:noFill/>
                    </a:ln>
                  </pic:spPr>
                </pic:pic>
              </a:graphicData>
            </a:graphic>
          </wp:inline>
        </w:drawing>
      </w:r>
    </w:p>
    <w:p w14:paraId="5CD289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输出的中缀表达式分别为 </w:t>
      </w:r>
      <w:r>
        <w:rPr>
          <w:rStyle w:val="16"/>
          <w:rFonts w:ascii="Times New Roman" w:hAnsi="Times New Roman" w:eastAsia="宋体" w:cs="Times New Roman"/>
          <w:kern w:val="0"/>
          <w:sz w:val="24"/>
          <w:szCs w:val="24"/>
          <w:lang w:val="en-US" w:eastAsia="zh-CN" w:bidi="ar"/>
        </w:rPr>
        <w:t>(a+b)*(c*(-d))</w:t>
      </w:r>
      <w:r>
        <w:rPr>
          <w:rFonts w:ascii="Times New Roman" w:hAnsi="Times New Roman" w:eastAsia="宋体" w:cs="Times New Roman"/>
          <w:kern w:val="0"/>
          <w:sz w:val="24"/>
          <w:szCs w:val="24"/>
          <w:lang w:val="en-US" w:eastAsia="zh-CN" w:bidi="ar"/>
        </w:rPr>
        <w:t xml:space="preserve"> 和 </w:t>
      </w:r>
      <w:r>
        <w:rPr>
          <w:rStyle w:val="16"/>
          <w:rFonts w:ascii="Times New Roman" w:hAnsi="Times New Roman" w:eastAsia="宋体" w:cs="Times New Roman"/>
          <w:kern w:val="0"/>
          <w:sz w:val="24"/>
          <w:szCs w:val="24"/>
          <w:lang w:val="en-US" w:eastAsia="zh-CN" w:bidi="ar"/>
        </w:rPr>
        <w:t>(a*b)+(-(c-d))</w:t>
      </w:r>
      <w:r>
        <w:rPr>
          <w:rFonts w:ascii="Times New Roman" w:hAnsi="Times New Roman" w:eastAsia="宋体" w:cs="Times New Roman"/>
          <w:kern w:val="0"/>
          <w:sz w:val="24"/>
          <w:szCs w:val="24"/>
          <w:lang w:val="en-US" w:eastAsia="zh-CN" w:bidi="ar"/>
        </w:rPr>
        <w:t>。</w:t>
      </w:r>
    </w:p>
    <w:p w14:paraId="085B87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二叉树结点的定义如下：</w:t>
      </w:r>
    </w:p>
    <w:p w14:paraId="3491825F">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typedef struct node{</w:t>
      </w:r>
      <w:r>
        <w:rPr>
          <w:shd w:val="clear" w:fill="F6F8FA"/>
        </w:rPr>
        <w:br w:type="textWrapping"/>
      </w:r>
      <w:r>
        <w:rPr>
          <w:shd w:val="clear" w:fill="F6F8FA"/>
        </w:rPr>
        <w:t>    char data[10];   // 存储操作数或操作符</w:t>
      </w:r>
      <w:r>
        <w:rPr>
          <w:shd w:val="clear" w:fill="F6F8FA"/>
        </w:rPr>
        <w:br w:type="textWrapping"/>
      </w:r>
      <w:r>
        <w:rPr>
          <w:shd w:val="clear" w:fill="F6F8FA"/>
        </w:rPr>
        <w:t>    struct node *left, *right;</w:t>
      </w:r>
      <w:r>
        <w:rPr>
          <w:shd w:val="clear" w:fill="F6F8FA"/>
        </w:rPr>
        <w:br w:type="textWrapping"/>
      </w:r>
      <w:r>
        <w:rPr>
          <w:shd w:val="clear" w:fill="F6F8FA"/>
        </w:rPr>
        <w:t>} BTree;</w:t>
      </w:r>
    </w:p>
    <w:p w14:paraId="63375C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Style w:val="15"/>
          <w:rFonts w:ascii="Times New Roman" w:hAnsi="Times New Roman" w:eastAsia="宋体" w:cs="Times New Roman"/>
          <w:kern w:val="0"/>
          <w:sz w:val="24"/>
          <w:szCs w:val="24"/>
          <w:lang w:val="en-US" w:eastAsia="zh-CN" w:bidi="ar"/>
        </w:rPr>
        <w:t>要求</w:t>
      </w:r>
      <w:r>
        <w:rPr>
          <w:rFonts w:ascii="Times New Roman" w:hAnsi="Times New Roman" w:eastAsia="宋体" w:cs="Times New Roman"/>
          <w:kern w:val="0"/>
          <w:sz w:val="24"/>
          <w:szCs w:val="24"/>
          <w:lang w:val="en-US" w:eastAsia="zh-CN" w:bidi="ar"/>
        </w:rPr>
        <w:t>：</w:t>
      </w:r>
    </w:p>
    <w:p w14:paraId="5DC18D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6D5F64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根据设计思想，采用 C 或 C++ 语言描述算法，关键之处给出注释。</w:t>
      </w:r>
    </w:p>
    <w:p w14:paraId="792120C5">
      <w:pPr>
        <w:pStyle w:val="4"/>
        <w:keepNext w:val="0"/>
        <w:keepLines w:val="0"/>
        <w:widowControl/>
        <w:suppressLineNumbers w:val="0"/>
        <w:spacing w:before="0" w:beforeAutospacing="0" w:after="0" w:afterAutospacing="0"/>
        <w:ind w:left="0" w:right="0"/>
      </w:pPr>
      <w:r>
        <w:t>2022年真题 第41题</w:t>
      </w:r>
    </w:p>
    <w:p w14:paraId="528E3262">
      <w:pPr>
        <w:pStyle w:val="5"/>
        <w:keepNext w:val="0"/>
        <w:keepLines w:val="0"/>
        <w:widowControl/>
        <w:suppressLineNumbers w:val="0"/>
        <w:spacing w:before="0" w:beforeAutospacing="0" w:after="24" w:afterAutospacing="0"/>
        <w:ind w:left="0" w:right="0"/>
      </w:pPr>
      <w:r>
        <w:t>题目</w:t>
      </w:r>
    </w:p>
    <w:p w14:paraId="5C0A9E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已知非空二叉树 T 的结点值均为正整数，采用顺序存储方式保存，数据结构定义如下：</w:t>
      </w:r>
    </w:p>
    <w:p w14:paraId="30BF2307">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typedef struct {</w:t>
      </w:r>
      <w:r>
        <w:rPr>
          <w:shd w:val="clear" w:fill="F6F8FA"/>
        </w:rPr>
        <w:br w:type="textWrapping"/>
      </w:r>
      <w:r>
        <w:rPr>
          <w:shd w:val="clear" w:fill="F6F8FA"/>
        </w:rPr>
        <w:t>    // MAX_SIZE 为已定义常量</w:t>
      </w:r>
      <w:r>
        <w:rPr>
          <w:shd w:val="clear" w:fill="F6F8FA"/>
        </w:rPr>
        <w:br w:type="textWrapping"/>
      </w:r>
      <w:r>
        <w:rPr>
          <w:shd w:val="clear" w:fill="F6F8FA"/>
        </w:rPr>
        <w:t>    Elemtype SqBiTNode[MAX_SIZE]; // 保存二叉树结点值的数组</w:t>
      </w:r>
      <w:r>
        <w:rPr>
          <w:shd w:val="clear" w:fill="F6F8FA"/>
        </w:rPr>
        <w:br w:type="textWrapping"/>
      </w:r>
      <w:r>
        <w:rPr>
          <w:shd w:val="clear" w:fill="F6F8FA"/>
        </w:rPr>
        <w:t>    int ElemNum;                  // 实际占用的数组元素个数</w:t>
      </w:r>
      <w:r>
        <w:rPr>
          <w:shd w:val="clear" w:fill="F6F8FA"/>
        </w:rPr>
        <w:br w:type="textWrapping"/>
      </w:r>
      <w:r>
        <w:rPr>
          <w:shd w:val="clear" w:fill="F6F8FA"/>
        </w:rPr>
        <w:t>} SqBiTree;</w:t>
      </w:r>
    </w:p>
    <w:p w14:paraId="73F76E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T 中不存在的结点在数组 </w:t>
      </w:r>
      <w:r>
        <w:rPr>
          <w:rStyle w:val="16"/>
          <w:rFonts w:ascii="Times New Roman" w:hAnsi="Times New Roman" w:eastAsia="宋体" w:cs="Times New Roman"/>
          <w:kern w:val="0"/>
          <w:sz w:val="24"/>
          <w:szCs w:val="24"/>
          <w:lang w:val="en-US" w:eastAsia="zh-CN" w:bidi="ar"/>
        </w:rPr>
        <w:t>SqBiTNode</w:t>
      </w:r>
      <w:r>
        <w:rPr>
          <w:rFonts w:ascii="Times New Roman" w:hAnsi="Times New Roman" w:eastAsia="宋体" w:cs="Times New Roman"/>
          <w:kern w:val="0"/>
          <w:sz w:val="24"/>
          <w:szCs w:val="24"/>
          <w:lang w:val="en-US" w:eastAsia="zh-CN" w:bidi="ar"/>
        </w:rPr>
        <w:t xml:space="preserve"> 中用 -1 表示。例如，对于下图所示的两棵非空二叉树 T1 和 T2：</w:t>
      </w:r>
    </w:p>
    <w:p w14:paraId="2BBA3B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714500" cy="1076325"/>
            <wp:effectExtent l="0" t="0" r="7620" b="5715"/>
            <wp:docPr id="240" name="图片 20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00" descr="IMG_256"/>
                    <pic:cNvPicPr>
                      <a:picLocks noChangeAspect="1"/>
                    </pic:cNvPicPr>
                  </pic:nvPicPr>
                  <pic:blipFill>
                    <a:blip r:embed="rId235"/>
                    <a:stretch>
                      <a:fillRect/>
                    </a:stretch>
                  </pic:blipFill>
                  <pic:spPr>
                    <a:xfrm>
                      <a:off x="0" y="0"/>
                      <a:ext cx="1714500" cy="1076325"/>
                    </a:xfrm>
                    <a:prstGeom prst="rect">
                      <a:avLst/>
                    </a:prstGeom>
                    <a:noFill/>
                    <a:ln w="9525">
                      <a:noFill/>
                    </a:ln>
                  </pic:spPr>
                </pic:pic>
              </a:graphicData>
            </a:graphic>
          </wp:inline>
        </w:drawing>
      </w:r>
    </w:p>
    <w:p w14:paraId="0E478A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T1</w:t>
      </w:r>
      <w:r>
        <w:rPr>
          <w:rStyle w:val="15"/>
          <w:rFonts w:ascii="Times New Roman" w:hAnsi="Times New Roman" w:eastAsia="宋体" w:cs="Times New Roman"/>
          <w:kern w:val="0"/>
          <w:sz w:val="24"/>
          <w:szCs w:val="24"/>
          <w:lang w:val="en-US" w:eastAsia="zh-CN" w:bidi="ar"/>
        </w:rPr>
        <w:t xml:space="preserve"> 的存储结果如下：</w:t>
      </w:r>
    </w:p>
    <w:p w14:paraId="1E425F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T1.SqBiTNode (T1.ElemNum = 10)</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0"/>
        <w:gridCol w:w="840"/>
        <w:gridCol w:w="840"/>
        <w:gridCol w:w="840"/>
        <w:gridCol w:w="840"/>
        <w:gridCol w:w="840"/>
        <w:gridCol w:w="840"/>
        <w:gridCol w:w="840"/>
        <w:gridCol w:w="840"/>
        <w:gridCol w:w="840"/>
      </w:tblGrid>
      <w:tr w14:paraId="1704C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93B9F07">
            <w:pPr>
              <w:keepNext w:val="0"/>
              <w:keepLines w:val="0"/>
              <w:widowControl/>
              <w:suppressLineNumbers w:val="0"/>
              <w:jc w:val="center"/>
              <w:rPr>
                <w:b/>
                <w:bCs/>
              </w:rPr>
            </w:pPr>
            <w:r>
              <w:rPr>
                <w:rFonts w:ascii="宋体" w:hAnsi="宋体" w:eastAsia="宋体" w:cs="宋体"/>
                <w:b/>
                <w:bCs/>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291B836">
            <w:pPr>
              <w:keepNext w:val="0"/>
              <w:keepLines w:val="0"/>
              <w:widowControl/>
              <w:suppressLineNumbers w:val="0"/>
              <w:jc w:val="center"/>
              <w:rPr>
                <w:b/>
                <w:bCs/>
              </w:rPr>
            </w:pPr>
            <w:r>
              <w:rPr>
                <w:rFonts w:ascii="宋体" w:hAnsi="宋体" w:eastAsia="宋体" w:cs="宋体"/>
                <w:b/>
                <w:bCs/>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57D96C9">
            <w:pPr>
              <w:keepNext w:val="0"/>
              <w:keepLines w:val="0"/>
              <w:widowControl/>
              <w:suppressLineNumbers w:val="0"/>
              <w:jc w:val="center"/>
              <w:rPr>
                <w:b/>
                <w:bCs/>
              </w:rPr>
            </w:pPr>
            <w:r>
              <w:rPr>
                <w:rFonts w:ascii="宋体" w:hAnsi="宋体" w:eastAsia="宋体" w:cs="宋体"/>
                <w:b/>
                <w:bCs/>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580E4D8">
            <w:pPr>
              <w:keepNext w:val="0"/>
              <w:keepLines w:val="0"/>
              <w:widowControl/>
              <w:suppressLineNumbers w:val="0"/>
              <w:jc w:val="center"/>
              <w:rPr>
                <w:b/>
                <w:bCs/>
              </w:rPr>
            </w:pPr>
            <w:r>
              <w:rPr>
                <w:rFonts w:ascii="宋体" w:hAnsi="宋体" w:eastAsia="宋体" w:cs="宋体"/>
                <w:b/>
                <w:bCs/>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312F06">
            <w:pPr>
              <w:keepNext w:val="0"/>
              <w:keepLines w:val="0"/>
              <w:widowControl/>
              <w:suppressLineNumbers w:val="0"/>
              <w:jc w:val="center"/>
              <w:rPr>
                <w:b/>
                <w:bCs/>
              </w:rPr>
            </w:pPr>
            <w:r>
              <w:rPr>
                <w:rFonts w:ascii="宋体" w:hAnsi="宋体" w:eastAsia="宋体" w:cs="宋体"/>
                <w:b/>
                <w:bCs/>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22B34BA">
            <w:pPr>
              <w:keepNext w:val="0"/>
              <w:keepLines w:val="0"/>
              <w:widowControl/>
              <w:suppressLineNumbers w:val="0"/>
              <w:jc w:val="center"/>
              <w:rPr>
                <w:b/>
                <w:bCs/>
              </w:rPr>
            </w:pPr>
            <w:r>
              <w:rPr>
                <w:rFonts w:ascii="宋体" w:hAnsi="宋体" w:eastAsia="宋体" w:cs="宋体"/>
                <w:b/>
                <w:bCs/>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F87EEE3">
            <w:pPr>
              <w:keepNext w:val="0"/>
              <w:keepLines w:val="0"/>
              <w:widowControl/>
              <w:suppressLineNumbers w:val="0"/>
              <w:jc w:val="center"/>
              <w:rPr>
                <w:b/>
                <w:bCs/>
              </w:rPr>
            </w:pPr>
            <w:r>
              <w:rPr>
                <w:rFonts w:ascii="宋体" w:hAnsi="宋体" w:eastAsia="宋体" w:cs="宋体"/>
                <w:b/>
                <w:bCs/>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C768F60">
            <w:pPr>
              <w:keepNext w:val="0"/>
              <w:keepLines w:val="0"/>
              <w:widowControl/>
              <w:suppressLineNumbers w:val="0"/>
              <w:jc w:val="center"/>
              <w:rPr>
                <w:b/>
                <w:bCs/>
              </w:rPr>
            </w:pPr>
            <w:r>
              <w:rPr>
                <w:rFonts w:ascii="宋体" w:hAnsi="宋体" w:eastAsia="宋体" w:cs="宋体"/>
                <w:b/>
                <w:bCs/>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CE63384">
            <w:pPr>
              <w:keepNext w:val="0"/>
              <w:keepLines w:val="0"/>
              <w:widowControl/>
              <w:suppressLineNumbers w:val="0"/>
              <w:jc w:val="center"/>
              <w:rPr>
                <w:b/>
                <w:bCs/>
              </w:rPr>
            </w:pPr>
            <w:r>
              <w:rPr>
                <w:rFonts w:ascii="宋体" w:hAnsi="宋体" w:eastAsia="宋体" w:cs="宋体"/>
                <w:b/>
                <w:bCs/>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42EC1B3">
            <w:pPr>
              <w:keepNext w:val="0"/>
              <w:keepLines w:val="0"/>
              <w:widowControl/>
              <w:suppressLineNumbers w:val="0"/>
              <w:jc w:val="center"/>
              <w:rPr>
                <w:b/>
                <w:bCs/>
              </w:rPr>
            </w:pPr>
            <w:r>
              <w:rPr>
                <w:rFonts w:ascii="宋体" w:hAnsi="宋体" w:eastAsia="宋体" w:cs="宋体"/>
                <w:b/>
                <w:bCs/>
                <w:kern w:val="0"/>
                <w:sz w:val="24"/>
                <w:szCs w:val="24"/>
                <w:lang w:val="en-US" w:eastAsia="zh-CN" w:bidi="ar"/>
              </w:rPr>
              <w:t>9</w:t>
            </w:r>
          </w:p>
        </w:tc>
      </w:tr>
      <w:tr w14:paraId="0414C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463A76">
            <w:pPr>
              <w:keepNext w:val="0"/>
              <w:keepLines w:val="0"/>
              <w:widowControl/>
              <w:suppressLineNumbers w:val="0"/>
              <w:jc w:val="left"/>
            </w:pPr>
            <w:r>
              <w:rPr>
                <w:rFonts w:ascii="宋体" w:hAnsi="宋体" w:eastAsia="宋体" w:cs="宋体"/>
                <w:kern w:val="0"/>
                <w:sz w:val="24"/>
                <w:szCs w:val="24"/>
                <w:lang w:val="en-US" w:eastAsia="zh-CN" w:bidi="ar"/>
              </w:rPr>
              <w:t>40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7B540D7">
            <w:pPr>
              <w:keepNext w:val="0"/>
              <w:keepLines w:val="0"/>
              <w:widowControl/>
              <w:suppressLineNumbers w:val="0"/>
              <w:jc w:val="left"/>
            </w:pPr>
            <w:r>
              <w:rPr>
                <w:rFonts w:ascii="宋体" w:hAnsi="宋体" w:eastAsia="宋体" w:cs="宋体"/>
                <w:kern w:val="0"/>
                <w:sz w:val="24"/>
                <w:szCs w:val="24"/>
                <w:lang w:val="en-US" w:eastAsia="zh-CN" w:bidi="ar"/>
              </w:rPr>
              <w:t>25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ED33301">
            <w:pPr>
              <w:keepNext w:val="0"/>
              <w:keepLines w:val="0"/>
              <w:widowControl/>
              <w:suppressLineNumbers w:val="0"/>
              <w:jc w:val="left"/>
            </w:pPr>
            <w:r>
              <w:rPr>
                <w:rFonts w:ascii="宋体" w:hAnsi="宋体" w:eastAsia="宋体" w:cs="宋体"/>
                <w:kern w:val="0"/>
                <w:sz w:val="24"/>
                <w:szCs w:val="24"/>
                <w:lang w:val="en-US" w:eastAsia="zh-CN" w:bidi="ar"/>
              </w:rPr>
              <w:t>60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A672EB7">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9858BA5">
            <w:pPr>
              <w:keepNext w:val="0"/>
              <w:keepLines w:val="0"/>
              <w:widowControl/>
              <w:suppressLineNumbers w:val="0"/>
              <w:jc w:val="left"/>
            </w:pPr>
            <w:r>
              <w:rPr>
                <w:rFonts w:ascii="宋体" w:hAnsi="宋体" w:eastAsia="宋体" w:cs="宋体"/>
                <w:kern w:val="0"/>
                <w:sz w:val="24"/>
                <w:szCs w:val="24"/>
                <w:lang w:val="en-US" w:eastAsia="zh-CN" w:bidi="ar"/>
              </w:rPr>
              <w:t>30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543210F">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04D7D14">
            <w:pPr>
              <w:keepNext w:val="0"/>
              <w:keepLines w:val="0"/>
              <w:widowControl/>
              <w:suppressLineNumbers w:val="0"/>
              <w:jc w:val="left"/>
            </w:pPr>
            <w:r>
              <w:rPr>
                <w:rFonts w:ascii="宋体" w:hAnsi="宋体" w:eastAsia="宋体" w:cs="宋体"/>
                <w:kern w:val="0"/>
                <w:sz w:val="24"/>
                <w:szCs w:val="24"/>
                <w:lang w:val="en-US" w:eastAsia="zh-CN" w:bidi="ar"/>
              </w:rPr>
              <w:t>80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77C35E99">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68D08D0">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E8139FA">
            <w:pPr>
              <w:keepNext w:val="0"/>
              <w:keepLines w:val="0"/>
              <w:widowControl/>
              <w:suppressLineNumbers w:val="0"/>
              <w:jc w:val="left"/>
            </w:pPr>
            <w:r>
              <w:rPr>
                <w:rFonts w:ascii="宋体" w:hAnsi="宋体" w:eastAsia="宋体" w:cs="宋体"/>
                <w:kern w:val="0"/>
                <w:sz w:val="24"/>
                <w:szCs w:val="24"/>
                <w:lang w:val="en-US" w:eastAsia="zh-CN" w:bidi="ar"/>
              </w:rPr>
              <w:t>27</w:t>
            </w:r>
          </w:p>
        </w:tc>
      </w:tr>
    </w:tbl>
    <w:p w14:paraId="02D3BA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T2</w:t>
      </w:r>
      <w:r>
        <w:rPr>
          <w:rStyle w:val="15"/>
          <w:rFonts w:ascii="Times New Roman" w:hAnsi="Times New Roman" w:eastAsia="宋体" w:cs="Times New Roman"/>
          <w:kern w:val="0"/>
          <w:sz w:val="24"/>
          <w:szCs w:val="24"/>
          <w:lang w:val="en-US" w:eastAsia="zh-CN" w:bidi="ar"/>
        </w:rPr>
        <w:t xml:space="preserve"> 的存储结果如下：</w:t>
      </w:r>
    </w:p>
    <w:p w14:paraId="05A25C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T2.SqBiTNode (T2.ElemNum = 11)</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0"/>
        <w:gridCol w:w="840"/>
        <w:gridCol w:w="840"/>
        <w:gridCol w:w="840"/>
        <w:gridCol w:w="840"/>
        <w:gridCol w:w="840"/>
        <w:gridCol w:w="840"/>
        <w:gridCol w:w="840"/>
        <w:gridCol w:w="840"/>
        <w:gridCol w:w="840"/>
        <w:gridCol w:w="842"/>
      </w:tblGrid>
      <w:tr w14:paraId="2F690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88DC0E9">
            <w:pPr>
              <w:keepNext w:val="0"/>
              <w:keepLines w:val="0"/>
              <w:widowControl/>
              <w:suppressLineNumbers w:val="0"/>
              <w:jc w:val="center"/>
              <w:rPr>
                <w:b/>
                <w:bCs/>
              </w:rPr>
            </w:pPr>
            <w:r>
              <w:rPr>
                <w:rFonts w:ascii="宋体" w:hAnsi="宋体" w:eastAsia="宋体" w:cs="宋体"/>
                <w:b/>
                <w:bCs/>
                <w:kern w:val="0"/>
                <w:sz w:val="24"/>
                <w:szCs w:val="24"/>
                <w:lang w:val="en-US" w:eastAsia="zh-CN" w:bidi="ar"/>
              </w:rPr>
              <w:t>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7EBA7D2">
            <w:pPr>
              <w:keepNext w:val="0"/>
              <w:keepLines w:val="0"/>
              <w:widowControl/>
              <w:suppressLineNumbers w:val="0"/>
              <w:jc w:val="center"/>
              <w:rPr>
                <w:b/>
                <w:bCs/>
              </w:rPr>
            </w:pPr>
            <w:r>
              <w:rPr>
                <w:rFonts w:ascii="宋体" w:hAnsi="宋体" w:eastAsia="宋体" w:cs="宋体"/>
                <w:b/>
                <w:bCs/>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258ECB7D">
            <w:pPr>
              <w:keepNext w:val="0"/>
              <w:keepLines w:val="0"/>
              <w:widowControl/>
              <w:suppressLineNumbers w:val="0"/>
              <w:jc w:val="center"/>
              <w:rPr>
                <w:b/>
                <w:bCs/>
              </w:rPr>
            </w:pPr>
            <w:r>
              <w:rPr>
                <w:rFonts w:ascii="宋体" w:hAnsi="宋体" w:eastAsia="宋体" w:cs="宋体"/>
                <w:b/>
                <w:bCs/>
                <w:kern w:val="0"/>
                <w:sz w:val="24"/>
                <w:szCs w:val="24"/>
                <w:lang w:val="en-US" w:eastAsia="zh-CN" w:bidi="ar"/>
              </w:rPr>
              <w:t>2</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EDAA8F6">
            <w:pPr>
              <w:keepNext w:val="0"/>
              <w:keepLines w:val="0"/>
              <w:widowControl/>
              <w:suppressLineNumbers w:val="0"/>
              <w:jc w:val="center"/>
              <w:rPr>
                <w:b/>
                <w:bCs/>
              </w:rPr>
            </w:pPr>
            <w:r>
              <w:rPr>
                <w:rFonts w:ascii="宋体" w:hAnsi="宋体" w:eastAsia="宋体" w:cs="宋体"/>
                <w:b/>
                <w:bCs/>
                <w:kern w:val="0"/>
                <w:sz w:val="24"/>
                <w:szCs w:val="24"/>
                <w:lang w:val="en-US" w:eastAsia="zh-CN" w:bidi="ar"/>
              </w:rPr>
              <w:t>3</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9DC32F5">
            <w:pPr>
              <w:keepNext w:val="0"/>
              <w:keepLines w:val="0"/>
              <w:widowControl/>
              <w:suppressLineNumbers w:val="0"/>
              <w:jc w:val="center"/>
              <w:rPr>
                <w:b/>
                <w:bCs/>
              </w:rPr>
            </w:pPr>
            <w:r>
              <w:rPr>
                <w:rFonts w:ascii="宋体" w:hAnsi="宋体" w:eastAsia="宋体" w:cs="宋体"/>
                <w:b/>
                <w:bCs/>
                <w:kern w:val="0"/>
                <w:sz w:val="24"/>
                <w:szCs w:val="24"/>
                <w:lang w:val="en-US" w:eastAsia="zh-CN" w:bidi="ar"/>
              </w:rPr>
              <w:t>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8D6E2D4">
            <w:pPr>
              <w:keepNext w:val="0"/>
              <w:keepLines w:val="0"/>
              <w:widowControl/>
              <w:suppressLineNumbers w:val="0"/>
              <w:jc w:val="center"/>
              <w:rPr>
                <w:b/>
                <w:bCs/>
              </w:rPr>
            </w:pPr>
            <w:r>
              <w:rPr>
                <w:rFonts w:ascii="宋体" w:hAnsi="宋体" w:eastAsia="宋体" w:cs="宋体"/>
                <w:b/>
                <w:bCs/>
                <w:kern w:val="0"/>
                <w:sz w:val="24"/>
                <w:szCs w:val="24"/>
                <w:lang w:val="en-US" w:eastAsia="zh-CN" w:bidi="ar"/>
              </w:rPr>
              <w:t>5</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3E50E31">
            <w:pPr>
              <w:keepNext w:val="0"/>
              <w:keepLines w:val="0"/>
              <w:widowControl/>
              <w:suppressLineNumbers w:val="0"/>
              <w:jc w:val="center"/>
              <w:rPr>
                <w:b/>
                <w:bCs/>
              </w:rPr>
            </w:pPr>
            <w:r>
              <w:rPr>
                <w:rFonts w:ascii="宋体" w:hAnsi="宋体" w:eastAsia="宋体" w:cs="宋体"/>
                <w:b/>
                <w:bCs/>
                <w:kern w:val="0"/>
                <w:sz w:val="24"/>
                <w:szCs w:val="24"/>
                <w:lang w:val="en-US" w:eastAsia="zh-CN" w:bidi="ar"/>
              </w:rPr>
              <w:t>6</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2D27F8A">
            <w:pPr>
              <w:keepNext w:val="0"/>
              <w:keepLines w:val="0"/>
              <w:widowControl/>
              <w:suppressLineNumbers w:val="0"/>
              <w:jc w:val="center"/>
              <w:rPr>
                <w:b/>
                <w:bCs/>
              </w:rPr>
            </w:pPr>
            <w:r>
              <w:rPr>
                <w:rFonts w:ascii="宋体" w:hAnsi="宋体" w:eastAsia="宋体" w:cs="宋体"/>
                <w:b/>
                <w:bCs/>
                <w:kern w:val="0"/>
                <w:sz w:val="24"/>
                <w:szCs w:val="24"/>
                <w:lang w:val="en-US" w:eastAsia="zh-CN" w:bidi="ar"/>
              </w:rPr>
              <w:t>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649A3861">
            <w:pPr>
              <w:keepNext w:val="0"/>
              <w:keepLines w:val="0"/>
              <w:widowControl/>
              <w:suppressLineNumbers w:val="0"/>
              <w:jc w:val="center"/>
              <w:rPr>
                <w:b/>
                <w:bCs/>
              </w:rPr>
            </w:pPr>
            <w:r>
              <w:rPr>
                <w:rFonts w:ascii="宋体" w:hAnsi="宋体" w:eastAsia="宋体" w:cs="宋体"/>
                <w:b/>
                <w:bCs/>
                <w:kern w:val="0"/>
                <w:sz w:val="24"/>
                <w:szCs w:val="24"/>
                <w:lang w:val="en-US" w:eastAsia="zh-CN" w:bidi="ar"/>
              </w:rPr>
              <w:t>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A61D8AD">
            <w:pPr>
              <w:keepNext w:val="0"/>
              <w:keepLines w:val="0"/>
              <w:widowControl/>
              <w:suppressLineNumbers w:val="0"/>
              <w:jc w:val="center"/>
              <w:rPr>
                <w:b/>
                <w:bCs/>
              </w:rPr>
            </w:pPr>
            <w:r>
              <w:rPr>
                <w:rFonts w:ascii="宋体" w:hAnsi="宋体" w:eastAsia="宋体" w:cs="宋体"/>
                <w:b/>
                <w:bCs/>
                <w:kern w:val="0"/>
                <w:sz w:val="24"/>
                <w:szCs w:val="24"/>
                <w:lang w:val="en-US" w:eastAsia="zh-CN" w:bidi="ar"/>
              </w:rPr>
              <w:t>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D1A07A5">
            <w:pPr>
              <w:keepNext w:val="0"/>
              <w:keepLines w:val="0"/>
              <w:widowControl/>
              <w:suppressLineNumbers w:val="0"/>
              <w:jc w:val="center"/>
              <w:rPr>
                <w:b/>
                <w:bCs/>
              </w:rPr>
            </w:pPr>
            <w:r>
              <w:rPr>
                <w:rFonts w:ascii="宋体" w:hAnsi="宋体" w:eastAsia="宋体" w:cs="宋体"/>
                <w:b/>
                <w:bCs/>
                <w:kern w:val="0"/>
                <w:sz w:val="24"/>
                <w:szCs w:val="24"/>
                <w:lang w:val="en-US" w:eastAsia="zh-CN" w:bidi="ar"/>
              </w:rPr>
              <w:t>10</w:t>
            </w:r>
          </w:p>
        </w:tc>
      </w:tr>
      <w:tr w14:paraId="790E0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73097BA">
            <w:pPr>
              <w:keepNext w:val="0"/>
              <w:keepLines w:val="0"/>
              <w:widowControl/>
              <w:suppressLineNumbers w:val="0"/>
              <w:jc w:val="left"/>
            </w:pPr>
            <w:r>
              <w:rPr>
                <w:rFonts w:ascii="宋体" w:hAnsi="宋体" w:eastAsia="宋体" w:cs="宋体"/>
                <w:kern w:val="0"/>
                <w:sz w:val="24"/>
                <w:szCs w:val="24"/>
                <w:lang w:val="en-US" w:eastAsia="zh-CN" w:bidi="ar"/>
              </w:rPr>
              <w:t>40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D16051C">
            <w:pPr>
              <w:keepNext w:val="0"/>
              <w:keepLines w:val="0"/>
              <w:widowControl/>
              <w:suppressLineNumbers w:val="0"/>
              <w:jc w:val="left"/>
            </w:pPr>
            <w:r>
              <w:rPr>
                <w:rFonts w:ascii="宋体" w:hAnsi="宋体" w:eastAsia="宋体" w:cs="宋体"/>
                <w:kern w:val="0"/>
                <w:sz w:val="24"/>
                <w:szCs w:val="24"/>
                <w:lang w:val="en-US" w:eastAsia="zh-CN" w:bidi="ar"/>
              </w:rPr>
              <w:t>50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BF4DF87">
            <w:pPr>
              <w:keepNext w:val="0"/>
              <w:keepLines w:val="0"/>
              <w:widowControl/>
              <w:suppressLineNumbers w:val="0"/>
              <w:jc w:val="left"/>
            </w:pPr>
            <w:r>
              <w:rPr>
                <w:rFonts w:ascii="宋体" w:hAnsi="宋体" w:eastAsia="宋体" w:cs="宋体"/>
                <w:kern w:val="0"/>
                <w:sz w:val="24"/>
                <w:szCs w:val="24"/>
                <w:lang w:val="en-US" w:eastAsia="zh-CN" w:bidi="ar"/>
              </w:rPr>
              <w:t>60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2762B3F">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5398E5">
            <w:pPr>
              <w:keepNext w:val="0"/>
              <w:keepLines w:val="0"/>
              <w:widowControl/>
              <w:suppressLineNumbers w:val="0"/>
              <w:jc w:val="left"/>
            </w:pPr>
            <w:r>
              <w:rPr>
                <w:rFonts w:ascii="宋体" w:hAnsi="宋体" w:eastAsia="宋体" w:cs="宋体"/>
                <w:kern w:val="0"/>
                <w:sz w:val="24"/>
                <w:szCs w:val="24"/>
                <w:lang w:val="en-US" w:eastAsia="zh-CN" w:bidi="ar"/>
              </w:rPr>
              <w:t>30</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00CCD1B">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436E0203">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5D4DE7DA">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0D83AC3D">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1EC6F813">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30" w:type="dxa"/>
              <w:left w:w="90" w:type="dxa"/>
              <w:bottom w:w="30" w:type="dxa"/>
              <w:right w:w="90" w:type="dxa"/>
            </w:tcMar>
            <w:vAlign w:val="center"/>
          </w:tcPr>
          <w:p w14:paraId="36760CCA">
            <w:pPr>
              <w:keepNext w:val="0"/>
              <w:keepLines w:val="0"/>
              <w:widowControl/>
              <w:suppressLineNumbers w:val="0"/>
              <w:jc w:val="left"/>
            </w:pPr>
            <w:r>
              <w:rPr>
                <w:rFonts w:ascii="宋体" w:hAnsi="宋体" w:eastAsia="宋体" w:cs="宋体"/>
                <w:kern w:val="0"/>
                <w:sz w:val="24"/>
                <w:szCs w:val="24"/>
                <w:lang w:val="en-US" w:eastAsia="zh-CN" w:bidi="ar"/>
              </w:rPr>
              <w:t>35</w:t>
            </w:r>
          </w:p>
        </w:tc>
      </w:tr>
    </w:tbl>
    <w:p w14:paraId="1754A1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请设计一个尽可能高效的算法，判定一棵采用这种方式存储的二叉树是否为二叉搜索树，若是，则返回 true，否则，返回 false，要求：</w:t>
      </w:r>
    </w:p>
    <w:p w14:paraId="6A4812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096955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根据设计思想，采用 C 或 C++ 语言描述算法，关键之处给出注释。</w:t>
      </w:r>
    </w:p>
    <w:p w14:paraId="1969FEB6">
      <w:pPr>
        <w:pStyle w:val="3"/>
        <w:bidi w:val="0"/>
        <w:rPr>
          <w:rFonts w:hint="eastAsia"/>
          <w:lang w:val="en-US" w:eastAsia="zh-CN"/>
        </w:rPr>
      </w:pPr>
      <w:r>
        <w:rPr>
          <w:rFonts w:hint="eastAsia"/>
          <w:lang w:val="en-US" w:eastAsia="zh-CN"/>
        </w:rPr>
        <w:t>8.4 图</w:t>
      </w:r>
    </w:p>
    <w:p w14:paraId="6DAE7FB5">
      <w:pPr>
        <w:pStyle w:val="4"/>
        <w:keepNext w:val="0"/>
        <w:keepLines w:val="0"/>
        <w:widowControl/>
        <w:suppressLineNumbers w:val="0"/>
        <w:spacing w:before="0" w:beforeAutospacing="0" w:after="0" w:afterAutospacing="0"/>
        <w:ind w:left="0" w:right="0"/>
      </w:pPr>
      <w:r>
        <w:t>2021年真题 第41题</w:t>
      </w:r>
    </w:p>
    <w:p w14:paraId="20B87D47">
      <w:pPr>
        <w:pStyle w:val="5"/>
        <w:keepNext w:val="0"/>
        <w:keepLines w:val="0"/>
        <w:widowControl/>
        <w:suppressLineNumbers w:val="0"/>
        <w:spacing w:before="0" w:beforeAutospacing="0" w:after="24" w:afterAutospacing="0"/>
        <w:ind w:left="0" w:right="0"/>
      </w:pPr>
      <w:r>
        <w:t>题目</w:t>
      </w:r>
    </w:p>
    <w:p w14:paraId="3C7B27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已知无向连通图 G 由顶点集 V 和边集 E 组成，|E| &gt; 0，当 G 中度为奇数的顶点个数为不大于 2 的偶数时，G 存在包含所有边且长度为 |E| 的路径（称为 EL 路径）。设图 G 采用邻接矩阵存储，类型定义如下：</w:t>
      </w:r>
    </w:p>
    <w:p w14:paraId="045B4D05">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typedef struct {               // 图的定义</w:t>
      </w:r>
      <w:r>
        <w:rPr>
          <w:shd w:val="clear" w:fill="F6F8FA"/>
        </w:rPr>
        <w:br w:type="textWrapping"/>
      </w:r>
      <w:r>
        <w:rPr>
          <w:shd w:val="clear" w:fill="F6F8FA"/>
        </w:rPr>
        <w:t>    int numVertices, numEdges; // 图中实际的顶点数和边数</w:t>
      </w:r>
      <w:r>
        <w:rPr>
          <w:shd w:val="clear" w:fill="F6F8FA"/>
        </w:rPr>
        <w:br w:type="textWrapping"/>
      </w:r>
      <w:r>
        <w:rPr>
          <w:shd w:val="clear" w:fill="F6F8FA"/>
        </w:rPr>
        <w:t>    char VerticesList[MAXV];   // 顶点表，MAXV 为已定义常量</w:t>
      </w:r>
      <w:r>
        <w:rPr>
          <w:shd w:val="clear" w:fill="F6F8FA"/>
        </w:rPr>
        <w:br w:type="textWrapping"/>
      </w:r>
      <w:r>
        <w:rPr>
          <w:shd w:val="clear" w:fill="F6F8FA"/>
        </w:rPr>
        <w:t>    int Edge[MAXV][MAXV];      // 邻接矩阵</w:t>
      </w:r>
      <w:r>
        <w:rPr>
          <w:shd w:val="clear" w:fill="F6F8FA"/>
        </w:rPr>
        <w:br w:type="textWrapping"/>
      </w:r>
      <w:r>
        <w:rPr>
          <w:shd w:val="clear" w:fill="F6F8FA"/>
        </w:rPr>
        <w:t>} MGraph;</w:t>
      </w:r>
    </w:p>
    <w:p w14:paraId="67C65A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请设计算法 </w:t>
      </w:r>
      <w:r>
        <w:rPr>
          <w:rStyle w:val="16"/>
          <w:rFonts w:ascii="Times New Roman" w:hAnsi="Times New Roman" w:eastAsia="宋体" w:cs="Times New Roman"/>
          <w:kern w:val="0"/>
          <w:sz w:val="24"/>
          <w:szCs w:val="24"/>
          <w:lang w:val="en-US" w:eastAsia="zh-CN" w:bidi="ar"/>
        </w:rPr>
        <w:t>int IsExistEL(MGraph G)</w:t>
      </w:r>
      <w:r>
        <w:rPr>
          <w:rFonts w:ascii="Times New Roman" w:hAnsi="Times New Roman" w:eastAsia="宋体" w:cs="Times New Roman"/>
          <w:kern w:val="0"/>
          <w:sz w:val="24"/>
          <w:szCs w:val="24"/>
          <w:lang w:val="en-US" w:eastAsia="zh-CN" w:bidi="ar"/>
        </w:rPr>
        <w:t>，判断 G 是否存在 EL 路径，若存在，则返回 1，否则返回 0。要求：</w:t>
      </w:r>
    </w:p>
    <w:p w14:paraId="66BB6A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w:t>
      </w:r>
    </w:p>
    <w:p w14:paraId="4FFEBD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根据设计思想，采用 C 或 C++ 语言描述算法，关键之处给出注释。</w:t>
      </w:r>
    </w:p>
    <w:p w14:paraId="28BD7C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(3) 说明你所设计算法的时间复杂度和空间复杂度。</w:t>
      </w:r>
    </w:p>
    <w:p w14:paraId="04BFFBEE">
      <w:pPr>
        <w:pStyle w:val="4"/>
        <w:keepNext w:val="0"/>
        <w:keepLines w:val="0"/>
        <w:widowControl/>
        <w:suppressLineNumbers w:val="0"/>
        <w:spacing w:before="0" w:beforeAutospacing="0" w:after="0" w:afterAutospacing="0"/>
        <w:ind w:left="0" w:right="0"/>
      </w:pPr>
      <w:r>
        <w:t>2023年真题 第41题</w:t>
      </w:r>
    </w:p>
    <w:p w14:paraId="59BB5824">
      <w:pPr>
        <w:pStyle w:val="5"/>
        <w:keepNext w:val="0"/>
        <w:keepLines w:val="0"/>
        <w:widowControl/>
        <w:suppressLineNumbers w:val="0"/>
        <w:spacing w:before="0" w:beforeAutospacing="0" w:after="24" w:afterAutospacing="0"/>
        <w:ind w:left="0" w:right="0"/>
      </w:pPr>
      <w:r>
        <w:t>题目</w:t>
      </w:r>
    </w:p>
    <w:p w14:paraId="3363C6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已知有向图 G 采用邻接矩阵存储，类型定义如下：</w:t>
      </w:r>
    </w:p>
    <w:p w14:paraId="04795E18">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typedef struct {</w:t>
      </w:r>
      <w:r>
        <w:rPr>
          <w:shd w:val="clear" w:fill="F6F8FA"/>
        </w:rPr>
        <w:br w:type="textWrapping"/>
      </w:r>
      <w:r>
        <w:rPr>
          <w:shd w:val="clear" w:fill="F6F8FA"/>
        </w:rPr>
        <w:t> int numVertices, numEdges; // 图中顶点数和有向边数</w:t>
      </w:r>
      <w:r>
        <w:rPr>
          <w:shd w:val="clear" w:fill="F6F8FA"/>
        </w:rPr>
        <w:br w:type="textWrapping"/>
      </w:r>
      <w:r>
        <w:rPr>
          <w:shd w:val="clear" w:fill="F6F8FA"/>
        </w:rPr>
        <w:t> char VerticesList[MAXV]; // 顶点表，MAXV 为已定义常量</w:t>
      </w:r>
      <w:r>
        <w:rPr>
          <w:shd w:val="clear" w:fill="F6F8FA"/>
        </w:rPr>
        <w:br w:type="textWrapping"/>
      </w:r>
      <w:r>
        <w:rPr>
          <w:shd w:val="clear" w:fill="F6F8FA"/>
        </w:rPr>
        <w:t> int Edge[MAXV][MAXV]; // 邻接矩阵</w:t>
      </w:r>
      <w:r>
        <w:rPr>
          <w:shd w:val="clear" w:fill="F6F8FA"/>
        </w:rPr>
        <w:br w:type="textWrapping"/>
      </w:r>
      <w:r>
        <w:rPr>
          <w:shd w:val="clear" w:fill="F6F8FA"/>
        </w:rPr>
        <w:t>} MGraph;</w:t>
      </w:r>
    </w:p>
    <w:p w14:paraId="33B09D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将图中出度大于入度的顶点称为 K 顶点。例如在题 41 图中，顶点 a 和 b 都是 K 顶点。</w:t>
      </w:r>
    </w:p>
    <w:p w14:paraId="0D05C2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rFonts w:ascii="Times New Roman" w:hAnsi="Times New Roman" w:eastAsia="宋体" w:cs="Times New Roman"/>
          <w:kern w:val="0"/>
          <w:sz w:val="24"/>
          <w:szCs w:val="24"/>
          <w:lang w:val="en-US" w:eastAsia="zh-CN" w:bidi="ar"/>
        </w:rPr>
        <w:drawing>
          <wp:inline distT="0" distB="0" distL="114300" distR="114300">
            <wp:extent cx="1095375" cy="1076325"/>
            <wp:effectExtent l="0" t="0" r="1905" b="5715"/>
            <wp:docPr id="242" name="图片 20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03" descr="IMG_256"/>
                    <pic:cNvPicPr>
                      <a:picLocks noChangeAspect="1"/>
                    </pic:cNvPicPr>
                  </pic:nvPicPr>
                  <pic:blipFill>
                    <a:blip r:embed="rId238"/>
                    <a:stretch>
                      <a:fillRect/>
                    </a:stretch>
                  </pic:blipFill>
                  <pic:spPr>
                    <a:xfrm>
                      <a:off x="0" y="0"/>
                      <a:ext cx="1095375" cy="1076325"/>
                    </a:xfrm>
                    <a:prstGeom prst="rect">
                      <a:avLst/>
                    </a:prstGeom>
                    <a:noFill/>
                    <a:ln w="9525">
                      <a:noFill/>
                    </a:ln>
                  </pic:spPr>
                </pic:pic>
              </a:graphicData>
            </a:graphic>
          </wp:inline>
        </w:drawing>
      </w:r>
    </w:p>
    <w:p w14:paraId="35020B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 xml:space="preserve">设计算法 </w:t>
      </w:r>
      <w:r>
        <w:rPr>
          <w:rStyle w:val="16"/>
          <w:rFonts w:ascii="Times New Roman" w:hAnsi="Times New Roman" w:eastAsia="宋体" w:cs="Times New Roman"/>
          <w:kern w:val="0"/>
          <w:sz w:val="24"/>
          <w:szCs w:val="24"/>
          <w:lang w:val="en-US" w:eastAsia="zh-CN" w:bidi="ar"/>
        </w:rPr>
        <w:t>int printVertices(MGraph G)</w:t>
      </w:r>
      <w:r>
        <w:rPr>
          <w:rFonts w:ascii="Times New Roman" w:hAnsi="Times New Roman" w:eastAsia="宋体" w:cs="Times New Roman"/>
          <w:kern w:val="0"/>
          <w:sz w:val="24"/>
          <w:szCs w:val="24"/>
          <w:lang w:val="en-US" w:eastAsia="zh-CN" w:bidi="ar"/>
        </w:rPr>
        <w:t xml:space="preserve"> 对给定任意非空有向图 G，输出 G 中所有 K 顶点的算法，并返回 K 顶点的个数。</w:t>
      </w:r>
    </w:p>
    <w:p w14:paraId="02758C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给出算法的设计思想。</w:t>
      </w:r>
    </w:p>
    <w:p w14:paraId="455BA5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根据算法思想，写出 C/C++ 描述，并注释。</w:t>
      </w:r>
    </w:p>
    <w:p w14:paraId="3F381CE3">
      <w:pPr>
        <w:pStyle w:val="4"/>
        <w:keepNext w:val="0"/>
        <w:keepLines w:val="0"/>
        <w:widowControl/>
        <w:suppressLineNumbers w:val="0"/>
        <w:spacing w:before="0" w:beforeAutospacing="0" w:after="0" w:afterAutospacing="0"/>
        <w:ind w:left="0" w:right="0"/>
      </w:pPr>
      <w:r>
        <w:t>2024年真题 第41题</w:t>
      </w:r>
    </w:p>
    <w:p w14:paraId="77A6BED3">
      <w:pPr>
        <w:pStyle w:val="5"/>
        <w:keepNext w:val="0"/>
        <w:keepLines w:val="0"/>
        <w:widowControl/>
        <w:suppressLineNumbers w:val="0"/>
        <w:spacing w:before="0" w:beforeAutospacing="0" w:after="24" w:afterAutospacing="0"/>
        <w:ind w:left="0" w:right="0"/>
      </w:pPr>
      <w:r>
        <w:t>题目</w:t>
      </w:r>
    </w:p>
    <w:p w14:paraId="450F9A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2023 年 10 月 26 日，神州十七号载人飞船发射取得圆满成功，再次彰显了中国航天事业的辉煌成就。载人航天工程是包含众多子工程的复杂系统工程，为了保证工程的有序开展，需要明确各子工程的前导工程。以协调各子工程的实施。该问题可以简化、抽象为有向图的拓扑序列问题。已如有向图 G 采用邻接矩阵存储，类型定义如下：</w:t>
      </w:r>
    </w:p>
    <w:p w14:paraId="10BCA018">
      <w:pPr>
        <w:pStyle w:val="11"/>
        <w:keepNext w:val="0"/>
        <w:keepLines w:val="0"/>
        <w:widowControl/>
        <w:suppressLineNumbers w:val="0"/>
        <w:pBdr>
          <w:top w:val="single" w:color="E5E7EB" w:sz="4" w:space="2"/>
          <w:left w:val="single" w:color="E5E7EB" w:sz="4" w:space="3"/>
          <w:bottom w:val="single" w:color="E5E7EB" w:sz="4" w:space="2"/>
          <w:right w:val="single" w:color="E5E7EB" w:sz="4" w:space="3"/>
        </w:pBdr>
        <w:shd w:val="clear" w:fill="F6F8FA"/>
        <w:spacing w:before="48" w:beforeAutospacing="0" w:after="48" w:afterAutospacing="0"/>
        <w:ind w:left="0" w:right="0"/>
      </w:pPr>
      <w:r>
        <w:rPr>
          <w:shd w:val="clear" w:fill="F6F8FA"/>
        </w:rPr>
        <w:t>typedef struct // 图的类型定义</w:t>
      </w:r>
      <w:r>
        <w:rPr>
          <w:shd w:val="clear" w:fill="F6F8FA"/>
        </w:rPr>
        <w:br w:type="textWrapping"/>
      </w:r>
      <w:r>
        <w:rPr>
          <w:shd w:val="clear" w:fill="F6F8FA"/>
        </w:rPr>
        <w:t>{</w:t>
      </w:r>
      <w:r>
        <w:rPr>
          <w:shd w:val="clear" w:fill="F6F8FA"/>
        </w:rPr>
        <w:br w:type="textWrapping"/>
      </w:r>
      <w:r>
        <w:rPr>
          <w:shd w:val="clear" w:fill="F6F8FA"/>
        </w:rPr>
        <w:t>    int numVertices, numEdges; // 图的顶点数和有向边数</w:t>
      </w:r>
      <w:r>
        <w:rPr>
          <w:shd w:val="clear" w:fill="F6F8FA"/>
        </w:rPr>
        <w:br w:type="textWrapping"/>
      </w:r>
      <w:r>
        <w:rPr>
          <w:shd w:val="clear" w:fill="F6F8FA"/>
        </w:rPr>
        <w:t>    char verticesList[MAXV];   // 顶点表，MAXV 为以定义常量</w:t>
      </w:r>
      <w:r>
        <w:rPr>
          <w:shd w:val="clear" w:fill="F6F8FA"/>
        </w:rPr>
        <w:br w:type="textWrapping"/>
      </w:r>
      <w:r>
        <w:rPr>
          <w:shd w:val="clear" w:fill="F6F8FA"/>
        </w:rPr>
        <w:t>    int Edge[MAXV][MAXV];      // 邻接矩阵</w:t>
      </w:r>
      <w:r>
        <w:rPr>
          <w:shd w:val="clear" w:fill="F6F8FA"/>
        </w:rPr>
        <w:br w:type="textWrapping"/>
      </w:r>
      <w:r>
        <w:rPr>
          <w:shd w:val="clear" w:fill="F6F8FA"/>
        </w:rPr>
        <w:t>} MGraph;</w:t>
      </w:r>
    </w:p>
    <w:p w14:paraId="6A8DAA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请设计算法：</w:t>
      </w:r>
      <w:r>
        <w:rPr>
          <w:rStyle w:val="16"/>
          <w:rFonts w:ascii="Times New Roman" w:hAnsi="Times New Roman" w:eastAsia="宋体" w:cs="Times New Roman"/>
          <w:kern w:val="0"/>
          <w:sz w:val="24"/>
          <w:szCs w:val="24"/>
          <w:lang w:val="en-US" w:eastAsia="zh-CN" w:bidi="ar"/>
        </w:rPr>
        <w:t>int uniquely(MGraph G)</w:t>
      </w:r>
      <w:r>
        <w:rPr>
          <w:rFonts w:ascii="Times New Roman" w:hAnsi="Times New Roman" w:eastAsia="宋体" w:cs="Times New Roman"/>
          <w:kern w:val="0"/>
          <w:sz w:val="24"/>
          <w:szCs w:val="24"/>
          <w:lang w:val="en-US" w:eastAsia="zh-CN" w:bidi="ar"/>
        </w:rPr>
        <w:t>。判定 G 是否存在唯一的拓扑序列，若是则返回 1，否则返回 0。要求：</w:t>
      </w:r>
    </w:p>
    <w:p w14:paraId="0CA3D7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(1) 给出算法的基本设计思想（4 分）</w:t>
      </w:r>
    </w:p>
    <w:p w14:paraId="5FF115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ascii="Times New Roman" w:hAnsi="Times New Roman" w:eastAsia="宋体" w:cs="Times New Roman"/>
          <w:kern w:val="0"/>
          <w:sz w:val="24"/>
          <w:szCs w:val="24"/>
          <w:lang w:val="en-US" w:eastAsia="zh-CN" w:bidi="ar"/>
        </w:rPr>
        <w:t>(2) 根据设计思想，采用 C 或 C++ 语言描述算法，关键之处给出注释（9 分）</w:t>
      </w:r>
    </w:p>
    <w:sectPr>
      <w:pgSz w:w="11906" w:h="16838"/>
      <w:pgMar w:top="720" w:right="720" w:bottom="720" w:left="720" w:header="851" w:footer="992" w:gutter="0"/>
      <w:cols w:space="0" w:num="1"/>
      <w:rtlGutter w:val="0"/>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20"/>
      </w:pPr>
      <w:r>
        <w:separator/>
      </w:r>
    </w:p>
  </w:endnote>
  <w:endnote w:type="continuationSeparator" w:id="1">
    <w:p>
      <w:pPr>
        <w:spacing w:line="240" w:lineRule="auto"/>
        <w:ind w:left="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left="420"/>
      </w:pPr>
      <w:r>
        <w:separator/>
      </w:r>
    </w:p>
  </w:footnote>
  <w:footnote w:type="continuationSeparator" w:id="1">
    <w:p>
      <w:pPr>
        <w:spacing w:line="240" w:lineRule="auto"/>
        <w:ind w:left="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11DCD"/>
    <w:multiLevelType w:val="multilevel"/>
    <w:tmpl w:val="81011D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27FA2DC"/>
    <w:multiLevelType w:val="multilevel"/>
    <w:tmpl w:val="827FA2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2CF9BB2"/>
    <w:multiLevelType w:val="multilevel"/>
    <w:tmpl w:val="82CF9B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3831DE4"/>
    <w:multiLevelType w:val="multilevel"/>
    <w:tmpl w:val="83831D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4245D21"/>
    <w:multiLevelType w:val="multilevel"/>
    <w:tmpl w:val="84245D2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4DCD346"/>
    <w:multiLevelType w:val="multilevel"/>
    <w:tmpl w:val="84DCD3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4FD6D38"/>
    <w:multiLevelType w:val="multilevel"/>
    <w:tmpl w:val="84FD6D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700F39D"/>
    <w:multiLevelType w:val="multilevel"/>
    <w:tmpl w:val="8700F3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870F0E11"/>
    <w:multiLevelType w:val="multilevel"/>
    <w:tmpl w:val="870F0E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72A8778"/>
    <w:multiLevelType w:val="multilevel"/>
    <w:tmpl w:val="872A87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79835A0"/>
    <w:multiLevelType w:val="multilevel"/>
    <w:tmpl w:val="879835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879B5CD2"/>
    <w:multiLevelType w:val="multilevel"/>
    <w:tmpl w:val="879B5C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87C02434"/>
    <w:multiLevelType w:val="multilevel"/>
    <w:tmpl w:val="87C024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881FC09C"/>
    <w:multiLevelType w:val="multilevel"/>
    <w:tmpl w:val="881FC0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888F00DB"/>
    <w:multiLevelType w:val="multilevel"/>
    <w:tmpl w:val="888F00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891F8746"/>
    <w:multiLevelType w:val="multilevel"/>
    <w:tmpl w:val="891F87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89632D7E"/>
    <w:multiLevelType w:val="multilevel"/>
    <w:tmpl w:val="89632D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8A33C299"/>
    <w:multiLevelType w:val="multilevel"/>
    <w:tmpl w:val="8A33C2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8AFB9BA2"/>
    <w:multiLevelType w:val="multilevel"/>
    <w:tmpl w:val="8AFB9B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8BB75B86"/>
    <w:multiLevelType w:val="multilevel"/>
    <w:tmpl w:val="8BB75B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8C324305"/>
    <w:multiLevelType w:val="multilevel"/>
    <w:tmpl w:val="8C3243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8CA0C40F"/>
    <w:multiLevelType w:val="multilevel"/>
    <w:tmpl w:val="8CA0C4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8D62A8CA"/>
    <w:multiLevelType w:val="multilevel"/>
    <w:tmpl w:val="8D62A8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8E53C2DD"/>
    <w:multiLevelType w:val="multilevel"/>
    <w:tmpl w:val="8E53C2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8F9D2291"/>
    <w:multiLevelType w:val="multilevel"/>
    <w:tmpl w:val="8F9D22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909C34CB"/>
    <w:multiLevelType w:val="multilevel"/>
    <w:tmpl w:val="909C34C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9209A7C2"/>
    <w:multiLevelType w:val="multilevel"/>
    <w:tmpl w:val="9209A7C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922C3D9C"/>
    <w:multiLevelType w:val="multilevel"/>
    <w:tmpl w:val="922C3D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94B824F7"/>
    <w:multiLevelType w:val="multilevel"/>
    <w:tmpl w:val="94B824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950BCB1D"/>
    <w:multiLevelType w:val="multilevel"/>
    <w:tmpl w:val="950BCB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9534C448"/>
    <w:multiLevelType w:val="multilevel"/>
    <w:tmpl w:val="9534C4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9559E574"/>
    <w:multiLevelType w:val="multilevel"/>
    <w:tmpl w:val="9559E5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957E0C77"/>
    <w:multiLevelType w:val="multilevel"/>
    <w:tmpl w:val="957E0C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9984E2DC"/>
    <w:multiLevelType w:val="multilevel"/>
    <w:tmpl w:val="9984E2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9A593EBB"/>
    <w:multiLevelType w:val="multilevel"/>
    <w:tmpl w:val="9A593E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9CD75E0D"/>
    <w:multiLevelType w:val="multilevel"/>
    <w:tmpl w:val="9CD75E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9D0F2B45"/>
    <w:multiLevelType w:val="multilevel"/>
    <w:tmpl w:val="9D0F2B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9D3C3897"/>
    <w:multiLevelType w:val="multilevel"/>
    <w:tmpl w:val="9D3C38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9DC1559D"/>
    <w:multiLevelType w:val="multilevel"/>
    <w:tmpl w:val="9DC155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9E73C3B2"/>
    <w:multiLevelType w:val="multilevel"/>
    <w:tmpl w:val="9E73C3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9F62DC51"/>
    <w:multiLevelType w:val="multilevel"/>
    <w:tmpl w:val="9F62DC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9FDE5482"/>
    <w:multiLevelType w:val="multilevel"/>
    <w:tmpl w:val="9FDE54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A05A6F65"/>
    <w:multiLevelType w:val="multilevel"/>
    <w:tmpl w:val="A05A6F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A0683EF8"/>
    <w:multiLevelType w:val="multilevel"/>
    <w:tmpl w:val="A0683E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A1A384E9"/>
    <w:multiLevelType w:val="multilevel"/>
    <w:tmpl w:val="A1A384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A2DD7754"/>
    <w:multiLevelType w:val="multilevel"/>
    <w:tmpl w:val="A2DD77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A2FB43A4"/>
    <w:multiLevelType w:val="multilevel"/>
    <w:tmpl w:val="A2FB43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A3040BBA"/>
    <w:multiLevelType w:val="multilevel"/>
    <w:tmpl w:val="A3040B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A3EB3963"/>
    <w:multiLevelType w:val="multilevel"/>
    <w:tmpl w:val="A3EB39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A49873D3"/>
    <w:multiLevelType w:val="multilevel"/>
    <w:tmpl w:val="A49873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A5A5C225"/>
    <w:multiLevelType w:val="multilevel"/>
    <w:tmpl w:val="A5A5C2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A5F29CBB"/>
    <w:multiLevelType w:val="multilevel"/>
    <w:tmpl w:val="A5F29C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A5F61FC7"/>
    <w:multiLevelType w:val="multilevel"/>
    <w:tmpl w:val="A5F61F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A6B3FD78"/>
    <w:multiLevelType w:val="multilevel"/>
    <w:tmpl w:val="A6B3FD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A6B891D8"/>
    <w:multiLevelType w:val="multilevel"/>
    <w:tmpl w:val="A6B891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A7F0DC83"/>
    <w:multiLevelType w:val="multilevel"/>
    <w:tmpl w:val="A7F0DC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A8365C7A"/>
    <w:multiLevelType w:val="multilevel"/>
    <w:tmpl w:val="A8365C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A83737E4"/>
    <w:multiLevelType w:val="multilevel"/>
    <w:tmpl w:val="A83737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A8D744B7"/>
    <w:multiLevelType w:val="multilevel"/>
    <w:tmpl w:val="A8D744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AAD70926"/>
    <w:multiLevelType w:val="multilevel"/>
    <w:tmpl w:val="AAD709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AB1DC01C"/>
    <w:multiLevelType w:val="multilevel"/>
    <w:tmpl w:val="AB1DC0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ABDBD9DA"/>
    <w:multiLevelType w:val="multilevel"/>
    <w:tmpl w:val="ABDBD9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AC452319"/>
    <w:multiLevelType w:val="multilevel"/>
    <w:tmpl w:val="AC4523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AC50915C"/>
    <w:multiLevelType w:val="multilevel"/>
    <w:tmpl w:val="AC5091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AD5F3757"/>
    <w:multiLevelType w:val="multilevel"/>
    <w:tmpl w:val="AD5F37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ADFE1CB6"/>
    <w:multiLevelType w:val="multilevel"/>
    <w:tmpl w:val="ADFE1C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AEBC0803"/>
    <w:multiLevelType w:val="multilevel"/>
    <w:tmpl w:val="AEBC08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
    <w:nsid w:val="AFA2051F"/>
    <w:multiLevelType w:val="multilevel"/>
    <w:tmpl w:val="AFA205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AFAF5672"/>
    <w:multiLevelType w:val="multilevel"/>
    <w:tmpl w:val="AFAF56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B000D7F4"/>
    <w:multiLevelType w:val="multilevel"/>
    <w:tmpl w:val="B000D7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
    <w:nsid w:val="B132F6AA"/>
    <w:multiLevelType w:val="multilevel"/>
    <w:tmpl w:val="B132F6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B2297775"/>
    <w:multiLevelType w:val="multilevel"/>
    <w:tmpl w:val="B22977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B2394C33"/>
    <w:multiLevelType w:val="multilevel"/>
    <w:tmpl w:val="B2394C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B31AF633"/>
    <w:multiLevelType w:val="multilevel"/>
    <w:tmpl w:val="B31AF6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B321B178"/>
    <w:multiLevelType w:val="multilevel"/>
    <w:tmpl w:val="B321B1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B35D36EB"/>
    <w:multiLevelType w:val="multilevel"/>
    <w:tmpl w:val="B35D36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B3C13FAA"/>
    <w:multiLevelType w:val="multilevel"/>
    <w:tmpl w:val="B3C13F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B4267344"/>
    <w:multiLevelType w:val="multilevel"/>
    <w:tmpl w:val="B42673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B4383549"/>
    <w:multiLevelType w:val="multilevel"/>
    <w:tmpl w:val="B43835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B4CB9777"/>
    <w:multiLevelType w:val="multilevel"/>
    <w:tmpl w:val="B4CB97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B4F582F7"/>
    <w:multiLevelType w:val="multilevel"/>
    <w:tmpl w:val="B4F582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B5717BC5"/>
    <w:multiLevelType w:val="multilevel"/>
    <w:tmpl w:val="B5717B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2">
    <w:nsid w:val="B7D96C1F"/>
    <w:multiLevelType w:val="multilevel"/>
    <w:tmpl w:val="B7D96C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B828501A"/>
    <w:multiLevelType w:val="multilevel"/>
    <w:tmpl w:val="B82850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B853D279"/>
    <w:multiLevelType w:val="multilevel"/>
    <w:tmpl w:val="B853D2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B880F2BA"/>
    <w:multiLevelType w:val="multilevel"/>
    <w:tmpl w:val="B880F2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B97B67A8"/>
    <w:multiLevelType w:val="multilevel"/>
    <w:tmpl w:val="B97B67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7">
    <w:nsid w:val="BABF31A6"/>
    <w:multiLevelType w:val="multilevel"/>
    <w:tmpl w:val="BABF31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BAD5FF0E"/>
    <w:multiLevelType w:val="multilevel"/>
    <w:tmpl w:val="BAD5FF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BAED46CE"/>
    <w:multiLevelType w:val="multilevel"/>
    <w:tmpl w:val="BAED46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0">
    <w:nsid w:val="BB87A74C"/>
    <w:multiLevelType w:val="multilevel"/>
    <w:tmpl w:val="BB87A74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BCF82E49"/>
    <w:multiLevelType w:val="multilevel"/>
    <w:tmpl w:val="BCF82E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BD38089F"/>
    <w:multiLevelType w:val="multilevel"/>
    <w:tmpl w:val="BD3808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BD7E2812"/>
    <w:multiLevelType w:val="multilevel"/>
    <w:tmpl w:val="BD7E28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BDED9230"/>
    <w:multiLevelType w:val="multilevel"/>
    <w:tmpl w:val="BDED92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BE360D8F"/>
    <w:multiLevelType w:val="multilevel"/>
    <w:tmpl w:val="BE360D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BEAF181F"/>
    <w:multiLevelType w:val="multilevel"/>
    <w:tmpl w:val="BEAF18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BF342B68"/>
    <w:multiLevelType w:val="multilevel"/>
    <w:tmpl w:val="BF342B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8">
    <w:nsid w:val="BF6C56A9"/>
    <w:multiLevelType w:val="multilevel"/>
    <w:tmpl w:val="BF6C56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C146B5D4"/>
    <w:multiLevelType w:val="multilevel"/>
    <w:tmpl w:val="C146B5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0">
    <w:nsid w:val="C189EAAB"/>
    <w:multiLevelType w:val="multilevel"/>
    <w:tmpl w:val="C189EA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C216F9ED"/>
    <w:multiLevelType w:val="multilevel"/>
    <w:tmpl w:val="C216F9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C21A19CC"/>
    <w:multiLevelType w:val="multilevel"/>
    <w:tmpl w:val="C21A19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C26E53C3"/>
    <w:multiLevelType w:val="multilevel"/>
    <w:tmpl w:val="C26E53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4">
    <w:nsid w:val="C29D60F5"/>
    <w:multiLevelType w:val="multilevel"/>
    <w:tmpl w:val="C29D60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C31C33B9"/>
    <w:multiLevelType w:val="multilevel"/>
    <w:tmpl w:val="C31C33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C4CC27B4"/>
    <w:multiLevelType w:val="multilevel"/>
    <w:tmpl w:val="C4CC27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C6137137"/>
    <w:multiLevelType w:val="multilevel"/>
    <w:tmpl w:val="C61371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C77C7FD2"/>
    <w:multiLevelType w:val="multilevel"/>
    <w:tmpl w:val="C77C7F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9">
    <w:nsid w:val="C79DB58E"/>
    <w:multiLevelType w:val="multilevel"/>
    <w:tmpl w:val="C79DB5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0">
    <w:nsid w:val="C8592097"/>
    <w:multiLevelType w:val="multilevel"/>
    <w:tmpl w:val="C85920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1">
    <w:nsid w:val="C8CA37C0"/>
    <w:multiLevelType w:val="multilevel"/>
    <w:tmpl w:val="C8CA37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CA069809"/>
    <w:multiLevelType w:val="multilevel"/>
    <w:tmpl w:val="CA0698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3">
    <w:nsid w:val="CA422B93"/>
    <w:multiLevelType w:val="multilevel"/>
    <w:tmpl w:val="CA422B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CAB31B64"/>
    <w:multiLevelType w:val="multilevel"/>
    <w:tmpl w:val="CAB31B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CB74E708"/>
    <w:multiLevelType w:val="multilevel"/>
    <w:tmpl w:val="CB74E7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CB7A93D4"/>
    <w:multiLevelType w:val="multilevel"/>
    <w:tmpl w:val="CB7A93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7">
    <w:nsid w:val="CCE4BE5F"/>
    <w:multiLevelType w:val="multilevel"/>
    <w:tmpl w:val="CCE4BE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CECA2DC7"/>
    <w:multiLevelType w:val="multilevel"/>
    <w:tmpl w:val="CECA2D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9">
    <w:nsid w:val="D055325A"/>
    <w:multiLevelType w:val="multilevel"/>
    <w:tmpl w:val="D05532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0">
    <w:nsid w:val="D094226D"/>
    <w:multiLevelType w:val="multilevel"/>
    <w:tmpl w:val="D09422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1">
    <w:nsid w:val="D0A4BA34"/>
    <w:multiLevelType w:val="multilevel"/>
    <w:tmpl w:val="D0A4BA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2">
    <w:nsid w:val="D1B26B33"/>
    <w:multiLevelType w:val="multilevel"/>
    <w:tmpl w:val="D1B26B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D2077C7F"/>
    <w:multiLevelType w:val="multilevel"/>
    <w:tmpl w:val="D2077C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D24DA19B"/>
    <w:multiLevelType w:val="multilevel"/>
    <w:tmpl w:val="D24DA1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D2E42EA3"/>
    <w:multiLevelType w:val="multilevel"/>
    <w:tmpl w:val="D2E42E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D459AB25"/>
    <w:multiLevelType w:val="multilevel"/>
    <w:tmpl w:val="D459AB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D4769EB5"/>
    <w:multiLevelType w:val="multilevel"/>
    <w:tmpl w:val="D4769E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8">
    <w:nsid w:val="D4E410D0"/>
    <w:multiLevelType w:val="multilevel"/>
    <w:tmpl w:val="D4E410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D529F769"/>
    <w:multiLevelType w:val="multilevel"/>
    <w:tmpl w:val="D529F7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0">
    <w:nsid w:val="D6D15C1D"/>
    <w:multiLevelType w:val="multilevel"/>
    <w:tmpl w:val="D6D15C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D7810CE0"/>
    <w:multiLevelType w:val="multilevel"/>
    <w:tmpl w:val="D7810C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2">
    <w:nsid w:val="D7F7E6C0"/>
    <w:multiLevelType w:val="multilevel"/>
    <w:tmpl w:val="D7F7E6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3">
    <w:nsid w:val="D835CBB0"/>
    <w:multiLevelType w:val="multilevel"/>
    <w:tmpl w:val="D835CB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D8654AAB"/>
    <w:multiLevelType w:val="multilevel"/>
    <w:tmpl w:val="D8654A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5">
    <w:nsid w:val="D87D3937"/>
    <w:multiLevelType w:val="multilevel"/>
    <w:tmpl w:val="D87D39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6">
    <w:nsid w:val="D8E25E9B"/>
    <w:multiLevelType w:val="multilevel"/>
    <w:tmpl w:val="D8E25E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D8E622B8"/>
    <w:multiLevelType w:val="multilevel"/>
    <w:tmpl w:val="D8E622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8">
    <w:nsid w:val="D99ABBFA"/>
    <w:multiLevelType w:val="multilevel"/>
    <w:tmpl w:val="D99ABB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9">
    <w:nsid w:val="DA583337"/>
    <w:multiLevelType w:val="multilevel"/>
    <w:tmpl w:val="DA5833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0">
    <w:nsid w:val="DA6B57E5"/>
    <w:multiLevelType w:val="multilevel"/>
    <w:tmpl w:val="DA6B57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DAA47319"/>
    <w:multiLevelType w:val="multilevel"/>
    <w:tmpl w:val="DAA473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DB1A8BD1"/>
    <w:multiLevelType w:val="multilevel"/>
    <w:tmpl w:val="DB1A8B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3">
    <w:nsid w:val="DC93E834"/>
    <w:multiLevelType w:val="multilevel"/>
    <w:tmpl w:val="DC93E8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DDFD2DDC"/>
    <w:multiLevelType w:val="multilevel"/>
    <w:tmpl w:val="DDFD2D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5">
    <w:nsid w:val="DF7FADE2"/>
    <w:multiLevelType w:val="multilevel"/>
    <w:tmpl w:val="DF7FAD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6">
    <w:nsid w:val="DFABE941"/>
    <w:multiLevelType w:val="multilevel"/>
    <w:tmpl w:val="DFABE9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E049A4AF"/>
    <w:multiLevelType w:val="multilevel"/>
    <w:tmpl w:val="E049A4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8">
    <w:nsid w:val="E271C4F0"/>
    <w:multiLevelType w:val="multilevel"/>
    <w:tmpl w:val="E271C4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9">
    <w:nsid w:val="E40257AB"/>
    <w:multiLevelType w:val="multilevel"/>
    <w:tmpl w:val="E40257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0">
    <w:nsid w:val="E47057BA"/>
    <w:multiLevelType w:val="multilevel"/>
    <w:tmpl w:val="E47057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1">
    <w:nsid w:val="E486F523"/>
    <w:multiLevelType w:val="multilevel"/>
    <w:tmpl w:val="E486F5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2">
    <w:nsid w:val="E51ABCB4"/>
    <w:multiLevelType w:val="multilevel"/>
    <w:tmpl w:val="E51ABC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3">
    <w:nsid w:val="E58E150C"/>
    <w:multiLevelType w:val="multilevel"/>
    <w:tmpl w:val="E58E15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4">
    <w:nsid w:val="E5F51F58"/>
    <w:multiLevelType w:val="multilevel"/>
    <w:tmpl w:val="E5F51F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5">
    <w:nsid w:val="E5F82115"/>
    <w:multiLevelType w:val="multilevel"/>
    <w:tmpl w:val="E5F821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6">
    <w:nsid w:val="E76CCAEC"/>
    <w:multiLevelType w:val="multilevel"/>
    <w:tmpl w:val="E76CCA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7">
    <w:nsid w:val="E779C10E"/>
    <w:multiLevelType w:val="multilevel"/>
    <w:tmpl w:val="E779C1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8">
    <w:nsid w:val="E7C1F654"/>
    <w:multiLevelType w:val="multilevel"/>
    <w:tmpl w:val="E7C1F6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9">
    <w:nsid w:val="E7D650B6"/>
    <w:multiLevelType w:val="multilevel"/>
    <w:tmpl w:val="E7D650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0">
    <w:nsid w:val="E81859F4"/>
    <w:multiLevelType w:val="multilevel"/>
    <w:tmpl w:val="E81859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1">
    <w:nsid w:val="E83966DD"/>
    <w:multiLevelType w:val="multilevel"/>
    <w:tmpl w:val="E83966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2">
    <w:nsid w:val="E9039012"/>
    <w:multiLevelType w:val="multilevel"/>
    <w:tmpl w:val="E90390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3">
    <w:nsid w:val="E9637D12"/>
    <w:multiLevelType w:val="multilevel"/>
    <w:tmpl w:val="E9637D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4">
    <w:nsid w:val="EA72F6BA"/>
    <w:multiLevelType w:val="multilevel"/>
    <w:tmpl w:val="EA72F6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5">
    <w:nsid w:val="EAB3F421"/>
    <w:multiLevelType w:val="multilevel"/>
    <w:tmpl w:val="EAB3F4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6">
    <w:nsid w:val="EB76F726"/>
    <w:multiLevelType w:val="multilevel"/>
    <w:tmpl w:val="EB76F7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7">
    <w:nsid w:val="EC348748"/>
    <w:multiLevelType w:val="multilevel"/>
    <w:tmpl w:val="EC3487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8">
    <w:nsid w:val="ED165C77"/>
    <w:multiLevelType w:val="multilevel"/>
    <w:tmpl w:val="ED165C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9">
    <w:nsid w:val="ED61BCE8"/>
    <w:multiLevelType w:val="multilevel"/>
    <w:tmpl w:val="ED61BC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0">
    <w:nsid w:val="EE3DCFE0"/>
    <w:multiLevelType w:val="multilevel"/>
    <w:tmpl w:val="EE3DCF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1">
    <w:nsid w:val="EE7E9243"/>
    <w:multiLevelType w:val="multilevel"/>
    <w:tmpl w:val="EE7E92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2">
    <w:nsid w:val="EF82918B"/>
    <w:multiLevelType w:val="multilevel"/>
    <w:tmpl w:val="EF8291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3">
    <w:nsid w:val="F03D73CB"/>
    <w:multiLevelType w:val="multilevel"/>
    <w:tmpl w:val="F03D73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4">
    <w:nsid w:val="F05ADDFD"/>
    <w:multiLevelType w:val="multilevel"/>
    <w:tmpl w:val="F05ADD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5">
    <w:nsid w:val="F17AF326"/>
    <w:multiLevelType w:val="multilevel"/>
    <w:tmpl w:val="F17AF3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6">
    <w:nsid w:val="F27E597E"/>
    <w:multiLevelType w:val="multilevel"/>
    <w:tmpl w:val="F27E59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7">
    <w:nsid w:val="F288B1CF"/>
    <w:multiLevelType w:val="multilevel"/>
    <w:tmpl w:val="F288B1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8">
    <w:nsid w:val="F2B066AF"/>
    <w:multiLevelType w:val="multilevel"/>
    <w:tmpl w:val="F2B066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9">
    <w:nsid w:val="F2BF7487"/>
    <w:multiLevelType w:val="multilevel"/>
    <w:tmpl w:val="F2BF74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0">
    <w:nsid w:val="F2E2F357"/>
    <w:multiLevelType w:val="multilevel"/>
    <w:tmpl w:val="F2E2F3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1">
    <w:nsid w:val="F400739B"/>
    <w:multiLevelType w:val="multilevel"/>
    <w:tmpl w:val="F40073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2">
    <w:nsid w:val="F4052BD5"/>
    <w:multiLevelType w:val="multilevel"/>
    <w:tmpl w:val="F4052B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3">
    <w:nsid w:val="F46E8545"/>
    <w:multiLevelType w:val="multilevel"/>
    <w:tmpl w:val="F46E85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4">
    <w:nsid w:val="F4C67C53"/>
    <w:multiLevelType w:val="multilevel"/>
    <w:tmpl w:val="F4C67C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5">
    <w:nsid w:val="F4CDAC97"/>
    <w:multiLevelType w:val="multilevel"/>
    <w:tmpl w:val="F4CDAC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6">
    <w:nsid w:val="F68802C0"/>
    <w:multiLevelType w:val="multilevel"/>
    <w:tmpl w:val="F68802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7">
    <w:nsid w:val="F794A0D4"/>
    <w:multiLevelType w:val="multilevel"/>
    <w:tmpl w:val="F794A0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8">
    <w:nsid w:val="F7CDD011"/>
    <w:multiLevelType w:val="multilevel"/>
    <w:tmpl w:val="F7CDD0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9">
    <w:nsid w:val="F7E6A0D9"/>
    <w:multiLevelType w:val="multilevel"/>
    <w:tmpl w:val="F7E6A0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0">
    <w:nsid w:val="F7FEC344"/>
    <w:multiLevelType w:val="multilevel"/>
    <w:tmpl w:val="F7FEC3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1">
    <w:nsid w:val="F840967A"/>
    <w:multiLevelType w:val="multilevel"/>
    <w:tmpl w:val="F84096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2">
    <w:nsid w:val="F9BB3AA0"/>
    <w:multiLevelType w:val="multilevel"/>
    <w:tmpl w:val="F9BB3A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3">
    <w:nsid w:val="FA069DCC"/>
    <w:multiLevelType w:val="multilevel"/>
    <w:tmpl w:val="FA069D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4">
    <w:nsid w:val="FA0F4871"/>
    <w:multiLevelType w:val="multilevel"/>
    <w:tmpl w:val="FA0F48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5">
    <w:nsid w:val="FA2085A9"/>
    <w:multiLevelType w:val="multilevel"/>
    <w:tmpl w:val="FA2085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6">
    <w:nsid w:val="FA51F3D3"/>
    <w:multiLevelType w:val="multilevel"/>
    <w:tmpl w:val="FA51F3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7">
    <w:nsid w:val="FA8F294F"/>
    <w:multiLevelType w:val="multilevel"/>
    <w:tmpl w:val="FA8F29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8">
    <w:nsid w:val="FAFE87D3"/>
    <w:multiLevelType w:val="multilevel"/>
    <w:tmpl w:val="FAFE87D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9">
    <w:nsid w:val="FB8169C8"/>
    <w:multiLevelType w:val="multilevel"/>
    <w:tmpl w:val="FB8169C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0">
    <w:nsid w:val="FB82D8DB"/>
    <w:multiLevelType w:val="multilevel"/>
    <w:tmpl w:val="FB82D8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1">
    <w:nsid w:val="FBDE628B"/>
    <w:multiLevelType w:val="multilevel"/>
    <w:tmpl w:val="FBDE62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2">
    <w:nsid w:val="FC3673FA"/>
    <w:multiLevelType w:val="multilevel"/>
    <w:tmpl w:val="FC3673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3">
    <w:nsid w:val="FCF07603"/>
    <w:multiLevelType w:val="multilevel"/>
    <w:tmpl w:val="FCF076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4">
    <w:nsid w:val="FD48B2AF"/>
    <w:multiLevelType w:val="multilevel"/>
    <w:tmpl w:val="FD48B2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5">
    <w:nsid w:val="FD5D1FA9"/>
    <w:multiLevelType w:val="multilevel"/>
    <w:tmpl w:val="FD5D1F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6">
    <w:nsid w:val="FD76C5A2"/>
    <w:multiLevelType w:val="multilevel"/>
    <w:tmpl w:val="FD76C5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7">
    <w:nsid w:val="FD9ADFFE"/>
    <w:multiLevelType w:val="multilevel"/>
    <w:tmpl w:val="FD9ADF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8">
    <w:nsid w:val="FE52530C"/>
    <w:multiLevelType w:val="multilevel"/>
    <w:tmpl w:val="FE5253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9">
    <w:nsid w:val="FE608C99"/>
    <w:multiLevelType w:val="multilevel"/>
    <w:tmpl w:val="FE608C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0">
    <w:nsid w:val="FF1170E5"/>
    <w:multiLevelType w:val="multilevel"/>
    <w:tmpl w:val="FF1170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1">
    <w:nsid w:val="FF1C3951"/>
    <w:multiLevelType w:val="multilevel"/>
    <w:tmpl w:val="FF1C39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2">
    <w:nsid w:val="FF3E4E34"/>
    <w:multiLevelType w:val="multilevel"/>
    <w:tmpl w:val="FF3E4E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3">
    <w:nsid w:val="FF50E437"/>
    <w:multiLevelType w:val="multilevel"/>
    <w:tmpl w:val="FF50E4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4">
    <w:nsid w:val="FF832B78"/>
    <w:multiLevelType w:val="multilevel"/>
    <w:tmpl w:val="FF832B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5">
    <w:nsid w:val="FFD1D999"/>
    <w:multiLevelType w:val="multilevel"/>
    <w:tmpl w:val="FFD1D9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6">
    <w:nsid w:val="FFEBACA6"/>
    <w:multiLevelType w:val="multilevel"/>
    <w:tmpl w:val="FFEBAC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7">
    <w:nsid w:val="FFFEBC32"/>
    <w:multiLevelType w:val="multilevel"/>
    <w:tmpl w:val="FFFEBC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8">
    <w:nsid w:val="002689E4"/>
    <w:multiLevelType w:val="multilevel"/>
    <w:tmpl w:val="002689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9">
    <w:nsid w:val="01C6502F"/>
    <w:multiLevelType w:val="multilevel"/>
    <w:tmpl w:val="01C650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0">
    <w:nsid w:val="044E471A"/>
    <w:multiLevelType w:val="multilevel"/>
    <w:tmpl w:val="044E47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1">
    <w:nsid w:val="04EA6E85"/>
    <w:multiLevelType w:val="multilevel"/>
    <w:tmpl w:val="04EA6E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2">
    <w:nsid w:val="057F2CFF"/>
    <w:multiLevelType w:val="multilevel"/>
    <w:tmpl w:val="057F2C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3">
    <w:nsid w:val="05DFC402"/>
    <w:multiLevelType w:val="multilevel"/>
    <w:tmpl w:val="05DFC4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4">
    <w:nsid w:val="05E33C2D"/>
    <w:multiLevelType w:val="multilevel"/>
    <w:tmpl w:val="05E33C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5">
    <w:nsid w:val="05EB85D3"/>
    <w:multiLevelType w:val="multilevel"/>
    <w:tmpl w:val="05EB85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6">
    <w:nsid w:val="0700F9F5"/>
    <w:multiLevelType w:val="multilevel"/>
    <w:tmpl w:val="0700F9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7">
    <w:nsid w:val="0782A22B"/>
    <w:multiLevelType w:val="multilevel"/>
    <w:tmpl w:val="0782A2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8">
    <w:nsid w:val="0821A44E"/>
    <w:multiLevelType w:val="multilevel"/>
    <w:tmpl w:val="0821A4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9">
    <w:nsid w:val="08D1A997"/>
    <w:multiLevelType w:val="multilevel"/>
    <w:tmpl w:val="08D1A9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0">
    <w:nsid w:val="08F6FA21"/>
    <w:multiLevelType w:val="multilevel"/>
    <w:tmpl w:val="08F6FA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1">
    <w:nsid w:val="08FFB607"/>
    <w:multiLevelType w:val="multilevel"/>
    <w:tmpl w:val="08FFB6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2">
    <w:nsid w:val="09C1B4EE"/>
    <w:multiLevelType w:val="multilevel"/>
    <w:tmpl w:val="09C1B4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3">
    <w:nsid w:val="0AA48C4F"/>
    <w:multiLevelType w:val="multilevel"/>
    <w:tmpl w:val="0AA48C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4">
    <w:nsid w:val="0ACC76D6"/>
    <w:multiLevelType w:val="multilevel"/>
    <w:tmpl w:val="0ACC76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5">
    <w:nsid w:val="0C18560E"/>
    <w:multiLevelType w:val="multilevel"/>
    <w:tmpl w:val="0C1856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6">
    <w:nsid w:val="0C48E160"/>
    <w:multiLevelType w:val="multilevel"/>
    <w:tmpl w:val="0C48E1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7">
    <w:nsid w:val="0DA7869C"/>
    <w:multiLevelType w:val="multilevel"/>
    <w:tmpl w:val="0DA786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8">
    <w:nsid w:val="0E039226"/>
    <w:multiLevelType w:val="multilevel"/>
    <w:tmpl w:val="0E0392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9">
    <w:nsid w:val="0E9BF418"/>
    <w:multiLevelType w:val="multilevel"/>
    <w:tmpl w:val="0E9BF4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0">
    <w:nsid w:val="0EBB61ED"/>
    <w:multiLevelType w:val="multilevel"/>
    <w:tmpl w:val="0EBB61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1">
    <w:nsid w:val="0EEB7497"/>
    <w:multiLevelType w:val="multilevel"/>
    <w:tmpl w:val="0EEB74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2">
    <w:nsid w:val="0EFF7F1F"/>
    <w:multiLevelType w:val="multilevel"/>
    <w:tmpl w:val="0EFF7F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3">
    <w:nsid w:val="0FAF1FCE"/>
    <w:multiLevelType w:val="multilevel"/>
    <w:tmpl w:val="0FAF1F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4">
    <w:nsid w:val="124A2AE6"/>
    <w:multiLevelType w:val="multilevel"/>
    <w:tmpl w:val="124A2A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5">
    <w:nsid w:val="12573D10"/>
    <w:multiLevelType w:val="multilevel"/>
    <w:tmpl w:val="12573D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6">
    <w:nsid w:val="1331CDBE"/>
    <w:multiLevelType w:val="multilevel"/>
    <w:tmpl w:val="1331CD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7">
    <w:nsid w:val="135B2F20"/>
    <w:multiLevelType w:val="multilevel"/>
    <w:tmpl w:val="135B2F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8">
    <w:nsid w:val="1468620F"/>
    <w:multiLevelType w:val="multilevel"/>
    <w:tmpl w:val="146862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9">
    <w:nsid w:val="166046C8"/>
    <w:multiLevelType w:val="multilevel"/>
    <w:tmpl w:val="166046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0">
    <w:nsid w:val="16B613A7"/>
    <w:multiLevelType w:val="multilevel"/>
    <w:tmpl w:val="16B613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1">
    <w:nsid w:val="17E603E1"/>
    <w:multiLevelType w:val="multilevel"/>
    <w:tmpl w:val="17E603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2">
    <w:nsid w:val="18F68DC9"/>
    <w:multiLevelType w:val="multilevel"/>
    <w:tmpl w:val="18F68D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3">
    <w:nsid w:val="18F76C95"/>
    <w:multiLevelType w:val="multilevel"/>
    <w:tmpl w:val="18F76C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4">
    <w:nsid w:val="18F96A1D"/>
    <w:multiLevelType w:val="multilevel"/>
    <w:tmpl w:val="18F96A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5">
    <w:nsid w:val="1912EC70"/>
    <w:multiLevelType w:val="multilevel"/>
    <w:tmpl w:val="1912EC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6">
    <w:nsid w:val="19A221BF"/>
    <w:multiLevelType w:val="multilevel"/>
    <w:tmpl w:val="19A221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7">
    <w:nsid w:val="1B797BFA"/>
    <w:multiLevelType w:val="multilevel"/>
    <w:tmpl w:val="1B797B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8">
    <w:nsid w:val="1CDE7D54"/>
    <w:multiLevelType w:val="multilevel"/>
    <w:tmpl w:val="1CDE7D5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9">
    <w:nsid w:val="1D9557C7"/>
    <w:multiLevelType w:val="multilevel"/>
    <w:tmpl w:val="1D9557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0">
    <w:nsid w:val="1DE5F4FD"/>
    <w:multiLevelType w:val="multilevel"/>
    <w:tmpl w:val="1DE5F4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1">
    <w:nsid w:val="1E396407"/>
    <w:multiLevelType w:val="multilevel"/>
    <w:tmpl w:val="1E3964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2">
    <w:nsid w:val="1EA03F04"/>
    <w:multiLevelType w:val="multilevel"/>
    <w:tmpl w:val="1EA03F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3">
    <w:nsid w:val="1F21A860"/>
    <w:multiLevelType w:val="multilevel"/>
    <w:tmpl w:val="1F21A8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4">
    <w:nsid w:val="20644C7B"/>
    <w:multiLevelType w:val="multilevel"/>
    <w:tmpl w:val="20644C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5">
    <w:nsid w:val="20BCBFB4"/>
    <w:multiLevelType w:val="multilevel"/>
    <w:tmpl w:val="20BCBF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6">
    <w:nsid w:val="210F43C0"/>
    <w:multiLevelType w:val="multilevel"/>
    <w:tmpl w:val="210F43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7">
    <w:nsid w:val="217221B0"/>
    <w:multiLevelType w:val="multilevel"/>
    <w:tmpl w:val="217221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8">
    <w:nsid w:val="21C668EB"/>
    <w:multiLevelType w:val="multilevel"/>
    <w:tmpl w:val="21C668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9">
    <w:nsid w:val="231BAD48"/>
    <w:multiLevelType w:val="multilevel"/>
    <w:tmpl w:val="231BAD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0">
    <w:nsid w:val="2392D4BB"/>
    <w:multiLevelType w:val="multilevel"/>
    <w:tmpl w:val="2392D4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1">
    <w:nsid w:val="2408D04D"/>
    <w:multiLevelType w:val="multilevel"/>
    <w:tmpl w:val="2408D0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2">
    <w:nsid w:val="25CA4813"/>
    <w:multiLevelType w:val="multilevel"/>
    <w:tmpl w:val="25CA48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3">
    <w:nsid w:val="25D5BC01"/>
    <w:multiLevelType w:val="multilevel"/>
    <w:tmpl w:val="25D5BC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4">
    <w:nsid w:val="2692CF99"/>
    <w:multiLevelType w:val="multilevel"/>
    <w:tmpl w:val="2692CF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5">
    <w:nsid w:val="271C3839"/>
    <w:multiLevelType w:val="multilevel"/>
    <w:tmpl w:val="271C38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6">
    <w:nsid w:val="27A72A51"/>
    <w:multiLevelType w:val="multilevel"/>
    <w:tmpl w:val="27A72A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7">
    <w:nsid w:val="282EF121"/>
    <w:multiLevelType w:val="multilevel"/>
    <w:tmpl w:val="282EF1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8">
    <w:nsid w:val="299EE854"/>
    <w:multiLevelType w:val="multilevel"/>
    <w:tmpl w:val="299EE8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9">
    <w:nsid w:val="29ABCA99"/>
    <w:multiLevelType w:val="multilevel"/>
    <w:tmpl w:val="29ABCA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0">
    <w:nsid w:val="2B6E228B"/>
    <w:multiLevelType w:val="multilevel"/>
    <w:tmpl w:val="2B6E22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1">
    <w:nsid w:val="2B8DE8CF"/>
    <w:multiLevelType w:val="multilevel"/>
    <w:tmpl w:val="2B8DE8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2">
    <w:nsid w:val="2BDCCE38"/>
    <w:multiLevelType w:val="multilevel"/>
    <w:tmpl w:val="2BDCCE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3">
    <w:nsid w:val="2C25DD9B"/>
    <w:multiLevelType w:val="multilevel"/>
    <w:tmpl w:val="2C25DD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4">
    <w:nsid w:val="2CC834C5"/>
    <w:multiLevelType w:val="multilevel"/>
    <w:tmpl w:val="2CC834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5">
    <w:nsid w:val="2D6A32A0"/>
    <w:multiLevelType w:val="multilevel"/>
    <w:tmpl w:val="2D6A32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6">
    <w:nsid w:val="2D7A3DA2"/>
    <w:multiLevelType w:val="multilevel"/>
    <w:tmpl w:val="2D7A3D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7">
    <w:nsid w:val="2D7F87B1"/>
    <w:multiLevelType w:val="multilevel"/>
    <w:tmpl w:val="2D7F87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8">
    <w:nsid w:val="2F87C7EE"/>
    <w:multiLevelType w:val="multilevel"/>
    <w:tmpl w:val="2F87C7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9">
    <w:nsid w:val="300E0E7D"/>
    <w:multiLevelType w:val="multilevel"/>
    <w:tmpl w:val="300E0E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0">
    <w:nsid w:val="30291222"/>
    <w:multiLevelType w:val="multilevel"/>
    <w:tmpl w:val="302912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1">
    <w:nsid w:val="30BA240E"/>
    <w:multiLevelType w:val="multilevel"/>
    <w:tmpl w:val="30BA24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2">
    <w:nsid w:val="30C40405"/>
    <w:multiLevelType w:val="multilevel"/>
    <w:tmpl w:val="30C404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3">
    <w:nsid w:val="30F21D40"/>
    <w:multiLevelType w:val="multilevel"/>
    <w:tmpl w:val="30F21D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4">
    <w:nsid w:val="3168B6A5"/>
    <w:multiLevelType w:val="multilevel"/>
    <w:tmpl w:val="3168B6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5">
    <w:nsid w:val="323BF9D1"/>
    <w:multiLevelType w:val="multilevel"/>
    <w:tmpl w:val="323BF9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6">
    <w:nsid w:val="3246E038"/>
    <w:multiLevelType w:val="multilevel"/>
    <w:tmpl w:val="3246E0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7">
    <w:nsid w:val="32C23529"/>
    <w:multiLevelType w:val="multilevel"/>
    <w:tmpl w:val="32C235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8">
    <w:nsid w:val="32CE442D"/>
    <w:multiLevelType w:val="multilevel"/>
    <w:tmpl w:val="32CE44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9">
    <w:nsid w:val="33EDECFE"/>
    <w:multiLevelType w:val="multilevel"/>
    <w:tmpl w:val="33EDEC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0">
    <w:nsid w:val="34F23EDF"/>
    <w:multiLevelType w:val="multilevel"/>
    <w:tmpl w:val="34F23E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1">
    <w:nsid w:val="36A661D1"/>
    <w:multiLevelType w:val="multilevel"/>
    <w:tmpl w:val="36A661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2">
    <w:nsid w:val="39953EC0"/>
    <w:multiLevelType w:val="multilevel"/>
    <w:tmpl w:val="39953E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3">
    <w:nsid w:val="39F61081"/>
    <w:multiLevelType w:val="multilevel"/>
    <w:tmpl w:val="39F610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4">
    <w:nsid w:val="3A571104"/>
    <w:multiLevelType w:val="multilevel"/>
    <w:tmpl w:val="3A5711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5">
    <w:nsid w:val="3A649B47"/>
    <w:multiLevelType w:val="multilevel"/>
    <w:tmpl w:val="3A649B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6">
    <w:nsid w:val="3AA83FB8"/>
    <w:multiLevelType w:val="multilevel"/>
    <w:tmpl w:val="3AA83F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7">
    <w:nsid w:val="3AF0552C"/>
    <w:multiLevelType w:val="multilevel"/>
    <w:tmpl w:val="3AF055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8">
    <w:nsid w:val="3B91F60C"/>
    <w:multiLevelType w:val="multilevel"/>
    <w:tmpl w:val="3B91F6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9">
    <w:nsid w:val="3B9E16F4"/>
    <w:multiLevelType w:val="multilevel"/>
    <w:tmpl w:val="3B9E16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0">
    <w:nsid w:val="3BDC0869"/>
    <w:multiLevelType w:val="multilevel"/>
    <w:tmpl w:val="3BDC08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1">
    <w:nsid w:val="3C112843"/>
    <w:multiLevelType w:val="multilevel"/>
    <w:tmpl w:val="3C1128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2">
    <w:nsid w:val="3CFD92B6"/>
    <w:multiLevelType w:val="multilevel"/>
    <w:tmpl w:val="3CFD92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3">
    <w:nsid w:val="3D455C91"/>
    <w:multiLevelType w:val="multilevel"/>
    <w:tmpl w:val="3D455C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4">
    <w:nsid w:val="3EA1239E"/>
    <w:multiLevelType w:val="multilevel"/>
    <w:tmpl w:val="3EA123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5">
    <w:nsid w:val="3F178AA8"/>
    <w:multiLevelType w:val="multilevel"/>
    <w:tmpl w:val="3F178A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6">
    <w:nsid w:val="3F2090EF"/>
    <w:multiLevelType w:val="multilevel"/>
    <w:tmpl w:val="3F2090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7">
    <w:nsid w:val="3F7A750E"/>
    <w:multiLevelType w:val="multilevel"/>
    <w:tmpl w:val="3F7A75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8">
    <w:nsid w:val="3FBBE553"/>
    <w:multiLevelType w:val="multilevel"/>
    <w:tmpl w:val="3FBBE5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9">
    <w:nsid w:val="405C5136"/>
    <w:multiLevelType w:val="multilevel"/>
    <w:tmpl w:val="405C51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0">
    <w:nsid w:val="40B2FF76"/>
    <w:multiLevelType w:val="multilevel"/>
    <w:tmpl w:val="40B2FF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1">
    <w:nsid w:val="422922B8"/>
    <w:multiLevelType w:val="multilevel"/>
    <w:tmpl w:val="422922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2">
    <w:nsid w:val="422F36AF"/>
    <w:multiLevelType w:val="multilevel"/>
    <w:tmpl w:val="422F36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3">
    <w:nsid w:val="4320E2F9"/>
    <w:multiLevelType w:val="multilevel"/>
    <w:tmpl w:val="4320E2F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4">
    <w:nsid w:val="43E4B7F1"/>
    <w:multiLevelType w:val="multilevel"/>
    <w:tmpl w:val="43E4B7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5">
    <w:nsid w:val="43F476FE"/>
    <w:multiLevelType w:val="multilevel"/>
    <w:tmpl w:val="43F476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6">
    <w:nsid w:val="4440A319"/>
    <w:multiLevelType w:val="multilevel"/>
    <w:tmpl w:val="4440A3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7">
    <w:nsid w:val="45898743"/>
    <w:multiLevelType w:val="multilevel"/>
    <w:tmpl w:val="458987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8">
    <w:nsid w:val="46A28044"/>
    <w:multiLevelType w:val="multilevel"/>
    <w:tmpl w:val="46A280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9">
    <w:nsid w:val="46ADE830"/>
    <w:multiLevelType w:val="multilevel"/>
    <w:tmpl w:val="46ADE8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0">
    <w:nsid w:val="480B88AE"/>
    <w:multiLevelType w:val="multilevel"/>
    <w:tmpl w:val="480B88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1">
    <w:nsid w:val="489038FC"/>
    <w:multiLevelType w:val="multilevel"/>
    <w:tmpl w:val="489038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2">
    <w:nsid w:val="48DFFB53"/>
    <w:multiLevelType w:val="multilevel"/>
    <w:tmpl w:val="48DFFB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3">
    <w:nsid w:val="48E55B45"/>
    <w:multiLevelType w:val="multilevel"/>
    <w:tmpl w:val="48E55B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4">
    <w:nsid w:val="4932CD35"/>
    <w:multiLevelType w:val="multilevel"/>
    <w:tmpl w:val="4932CD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5">
    <w:nsid w:val="4C0D758E"/>
    <w:multiLevelType w:val="multilevel"/>
    <w:tmpl w:val="4C0D75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6">
    <w:nsid w:val="4C6E8425"/>
    <w:multiLevelType w:val="multilevel"/>
    <w:tmpl w:val="4C6E84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7">
    <w:nsid w:val="4CAEF607"/>
    <w:multiLevelType w:val="multilevel"/>
    <w:tmpl w:val="4CAEF6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8">
    <w:nsid w:val="4D492B34"/>
    <w:multiLevelType w:val="multilevel"/>
    <w:tmpl w:val="4D492B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9">
    <w:nsid w:val="4D9C4315"/>
    <w:multiLevelType w:val="multilevel"/>
    <w:tmpl w:val="4D9C43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0">
    <w:nsid w:val="4F1D779D"/>
    <w:multiLevelType w:val="multilevel"/>
    <w:tmpl w:val="4F1D77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1">
    <w:nsid w:val="4F64061A"/>
    <w:multiLevelType w:val="multilevel"/>
    <w:tmpl w:val="4F6406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2">
    <w:nsid w:val="50953D7F"/>
    <w:multiLevelType w:val="multilevel"/>
    <w:tmpl w:val="50953D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3">
    <w:nsid w:val="5124D5E1"/>
    <w:multiLevelType w:val="multilevel"/>
    <w:tmpl w:val="5124D5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4">
    <w:nsid w:val="52E1A45B"/>
    <w:multiLevelType w:val="multilevel"/>
    <w:tmpl w:val="52E1A4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5">
    <w:nsid w:val="5377EC02"/>
    <w:multiLevelType w:val="multilevel"/>
    <w:tmpl w:val="5377EC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6">
    <w:nsid w:val="53972D3A"/>
    <w:multiLevelType w:val="multilevel"/>
    <w:tmpl w:val="53972D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7">
    <w:nsid w:val="5510C4E5"/>
    <w:multiLevelType w:val="multilevel"/>
    <w:tmpl w:val="5510C4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8">
    <w:nsid w:val="56BB0850"/>
    <w:multiLevelType w:val="multilevel"/>
    <w:tmpl w:val="56BB08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9">
    <w:nsid w:val="5902F02D"/>
    <w:multiLevelType w:val="multilevel"/>
    <w:tmpl w:val="5902F0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0">
    <w:nsid w:val="59F0BC91"/>
    <w:multiLevelType w:val="multilevel"/>
    <w:tmpl w:val="59F0BC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1">
    <w:nsid w:val="5A6AD1DE"/>
    <w:multiLevelType w:val="multilevel"/>
    <w:tmpl w:val="5A6AD1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2">
    <w:nsid w:val="5ADBB9DE"/>
    <w:multiLevelType w:val="multilevel"/>
    <w:tmpl w:val="5ADBB9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3">
    <w:nsid w:val="5B1111D3"/>
    <w:multiLevelType w:val="multilevel"/>
    <w:tmpl w:val="5B1111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4">
    <w:nsid w:val="5B58D9EB"/>
    <w:multiLevelType w:val="multilevel"/>
    <w:tmpl w:val="5B58D9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5">
    <w:nsid w:val="5B59CB01"/>
    <w:multiLevelType w:val="multilevel"/>
    <w:tmpl w:val="5B59CB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6">
    <w:nsid w:val="5B7FCDEA"/>
    <w:multiLevelType w:val="multilevel"/>
    <w:tmpl w:val="5B7FCD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7">
    <w:nsid w:val="5B884052"/>
    <w:multiLevelType w:val="multilevel"/>
    <w:tmpl w:val="5B8840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8">
    <w:nsid w:val="5BBB63CD"/>
    <w:multiLevelType w:val="multilevel"/>
    <w:tmpl w:val="5BBB63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9">
    <w:nsid w:val="5DBDC72F"/>
    <w:multiLevelType w:val="multilevel"/>
    <w:tmpl w:val="5DBDC7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0">
    <w:nsid w:val="5E65283E"/>
    <w:multiLevelType w:val="multilevel"/>
    <w:tmpl w:val="5E6528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1">
    <w:nsid w:val="5F0D615B"/>
    <w:multiLevelType w:val="multilevel"/>
    <w:tmpl w:val="5F0D61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2">
    <w:nsid w:val="5F55125C"/>
    <w:multiLevelType w:val="multilevel"/>
    <w:tmpl w:val="5F5512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3">
    <w:nsid w:val="5F83FD35"/>
    <w:multiLevelType w:val="multilevel"/>
    <w:tmpl w:val="5F83FD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4">
    <w:nsid w:val="5FBFD32E"/>
    <w:multiLevelType w:val="multilevel"/>
    <w:tmpl w:val="5FBFD3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5">
    <w:nsid w:val="5FCF823A"/>
    <w:multiLevelType w:val="multilevel"/>
    <w:tmpl w:val="5FCF82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6">
    <w:nsid w:val="6038AADA"/>
    <w:multiLevelType w:val="multilevel"/>
    <w:tmpl w:val="6038AA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7">
    <w:nsid w:val="61DAD3C8"/>
    <w:multiLevelType w:val="multilevel"/>
    <w:tmpl w:val="61DAD3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8">
    <w:nsid w:val="6219E8A6"/>
    <w:multiLevelType w:val="multilevel"/>
    <w:tmpl w:val="6219E8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9">
    <w:nsid w:val="632BC900"/>
    <w:multiLevelType w:val="multilevel"/>
    <w:tmpl w:val="632BC9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0">
    <w:nsid w:val="63C58BCD"/>
    <w:multiLevelType w:val="multilevel"/>
    <w:tmpl w:val="63C58B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1">
    <w:nsid w:val="63CA081C"/>
    <w:multiLevelType w:val="multilevel"/>
    <w:tmpl w:val="63CA08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2">
    <w:nsid w:val="65111A7C"/>
    <w:multiLevelType w:val="multilevel"/>
    <w:tmpl w:val="65111A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3">
    <w:nsid w:val="655F4D01"/>
    <w:multiLevelType w:val="multilevel"/>
    <w:tmpl w:val="655F4D0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4">
    <w:nsid w:val="65FAEF36"/>
    <w:multiLevelType w:val="multilevel"/>
    <w:tmpl w:val="65FAEF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5">
    <w:nsid w:val="674C2A61"/>
    <w:multiLevelType w:val="multilevel"/>
    <w:tmpl w:val="674C2A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6">
    <w:nsid w:val="675642EF"/>
    <w:multiLevelType w:val="multilevel"/>
    <w:tmpl w:val="675642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7">
    <w:nsid w:val="67698AEE"/>
    <w:multiLevelType w:val="multilevel"/>
    <w:tmpl w:val="67698A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8">
    <w:nsid w:val="67EC1069"/>
    <w:multiLevelType w:val="multilevel"/>
    <w:tmpl w:val="67EC10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9">
    <w:nsid w:val="68B2FE59"/>
    <w:multiLevelType w:val="multilevel"/>
    <w:tmpl w:val="68B2FE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0">
    <w:nsid w:val="69588FC1"/>
    <w:multiLevelType w:val="multilevel"/>
    <w:tmpl w:val="69588F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1">
    <w:nsid w:val="6A4C2749"/>
    <w:multiLevelType w:val="multilevel"/>
    <w:tmpl w:val="6A4C27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2">
    <w:nsid w:val="6ACADD6F"/>
    <w:multiLevelType w:val="multilevel"/>
    <w:tmpl w:val="6ACADD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3">
    <w:nsid w:val="6D07D0D6"/>
    <w:multiLevelType w:val="multilevel"/>
    <w:tmpl w:val="6D07D0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4">
    <w:nsid w:val="6D99C640"/>
    <w:multiLevelType w:val="multilevel"/>
    <w:tmpl w:val="6D99C6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5">
    <w:nsid w:val="6DCCE015"/>
    <w:multiLevelType w:val="multilevel"/>
    <w:tmpl w:val="6DCCE0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6">
    <w:nsid w:val="6E2B26F0"/>
    <w:multiLevelType w:val="multilevel"/>
    <w:tmpl w:val="6E2B26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7">
    <w:nsid w:val="70CC9053"/>
    <w:multiLevelType w:val="multilevel"/>
    <w:tmpl w:val="70CC90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8">
    <w:nsid w:val="70E1B4C2"/>
    <w:multiLevelType w:val="multilevel"/>
    <w:tmpl w:val="70E1B4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9">
    <w:nsid w:val="710D1BCE"/>
    <w:multiLevelType w:val="multilevel"/>
    <w:tmpl w:val="710D1B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0">
    <w:nsid w:val="717BB0AE"/>
    <w:multiLevelType w:val="multilevel"/>
    <w:tmpl w:val="717BB0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1">
    <w:nsid w:val="718A2DB9"/>
    <w:multiLevelType w:val="multilevel"/>
    <w:tmpl w:val="718A2D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2">
    <w:nsid w:val="71D1754A"/>
    <w:multiLevelType w:val="multilevel"/>
    <w:tmpl w:val="71D175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3">
    <w:nsid w:val="73488DE3"/>
    <w:multiLevelType w:val="multilevel"/>
    <w:tmpl w:val="73488DE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4">
    <w:nsid w:val="736FCA9D"/>
    <w:multiLevelType w:val="multilevel"/>
    <w:tmpl w:val="736FCA9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5">
    <w:nsid w:val="740581BD"/>
    <w:multiLevelType w:val="multilevel"/>
    <w:tmpl w:val="740581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6">
    <w:nsid w:val="744968F7"/>
    <w:multiLevelType w:val="multilevel"/>
    <w:tmpl w:val="744968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7">
    <w:nsid w:val="7589BE5F"/>
    <w:multiLevelType w:val="multilevel"/>
    <w:tmpl w:val="7589BE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8">
    <w:nsid w:val="763677B8"/>
    <w:multiLevelType w:val="multilevel"/>
    <w:tmpl w:val="763677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9">
    <w:nsid w:val="767D7404"/>
    <w:multiLevelType w:val="multilevel"/>
    <w:tmpl w:val="767D74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0">
    <w:nsid w:val="7778B060"/>
    <w:multiLevelType w:val="multilevel"/>
    <w:tmpl w:val="7778B0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1">
    <w:nsid w:val="778E6027"/>
    <w:multiLevelType w:val="multilevel"/>
    <w:tmpl w:val="778E60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2">
    <w:nsid w:val="78C7E974"/>
    <w:multiLevelType w:val="multilevel"/>
    <w:tmpl w:val="78C7E9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3">
    <w:nsid w:val="79717246"/>
    <w:multiLevelType w:val="multilevel"/>
    <w:tmpl w:val="797172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4">
    <w:nsid w:val="7A048437"/>
    <w:multiLevelType w:val="multilevel"/>
    <w:tmpl w:val="7A0484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5">
    <w:nsid w:val="7A0CD2D9"/>
    <w:multiLevelType w:val="multilevel"/>
    <w:tmpl w:val="7A0CD2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6">
    <w:nsid w:val="7A10AD1C"/>
    <w:multiLevelType w:val="multilevel"/>
    <w:tmpl w:val="7A10AD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7">
    <w:nsid w:val="7CC08FFA"/>
    <w:multiLevelType w:val="multilevel"/>
    <w:tmpl w:val="7CC08F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8">
    <w:nsid w:val="7D5BA187"/>
    <w:multiLevelType w:val="multilevel"/>
    <w:tmpl w:val="7D5BA1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9">
    <w:nsid w:val="7DECCBD1"/>
    <w:multiLevelType w:val="multilevel"/>
    <w:tmpl w:val="7DECCB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0">
    <w:nsid w:val="7E802D50"/>
    <w:multiLevelType w:val="multilevel"/>
    <w:tmpl w:val="7E802D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1">
    <w:nsid w:val="7EC07F87"/>
    <w:multiLevelType w:val="multilevel"/>
    <w:tmpl w:val="7EC07F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2">
    <w:nsid w:val="7F5373A8"/>
    <w:multiLevelType w:val="multilevel"/>
    <w:tmpl w:val="7F5373A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3">
    <w:nsid w:val="7F7EC987"/>
    <w:multiLevelType w:val="multilevel"/>
    <w:tmpl w:val="7F7EC9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4">
    <w:nsid w:val="7F80EA79"/>
    <w:multiLevelType w:val="multilevel"/>
    <w:tmpl w:val="7F80EA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5">
    <w:nsid w:val="7FDE7B79"/>
    <w:multiLevelType w:val="multilevel"/>
    <w:tmpl w:val="7FDE7B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16">
    <w:nsid w:val="7FFD5577"/>
    <w:multiLevelType w:val="multilevel"/>
    <w:tmpl w:val="7FFD55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15"/>
  </w:num>
  <w:num w:numId="2">
    <w:abstractNumId w:val="206"/>
  </w:num>
  <w:num w:numId="3">
    <w:abstractNumId w:val="145"/>
  </w:num>
  <w:num w:numId="4">
    <w:abstractNumId w:val="217"/>
  </w:num>
  <w:num w:numId="5">
    <w:abstractNumId w:val="198"/>
  </w:num>
  <w:num w:numId="6">
    <w:abstractNumId w:val="212"/>
  </w:num>
  <w:num w:numId="7">
    <w:abstractNumId w:val="355"/>
  </w:num>
  <w:num w:numId="8">
    <w:abstractNumId w:val="216"/>
  </w:num>
  <w:num w:numId="9">
    <w:abstractNumId w:val="413"/>
  </w:num>
  <w:num w:numId="10">
    <w:abstractNumId w:val="393"/>
  </w:num>
  <w:num w:numId="11">
    <w:abstractNumId w:val="318"/>
  </w:num>
  <w:num w:numId="12">
    <w:abstractNumId w:val="204"/>
  </w:num>
  <w:num w:numId="13">
    <w:abstractNumId w:val="80"/>
  </w:num>
  <w:num w:numId="14">
    <w:abstractNumId w:val="96"/>
  </w:num>
  <w:num w:numId="15">
    <w:abstractNumId w:val="87"/>
  </w:num>
  <w:num w:numId="16">
    <w:abstractNumId w:val="171"/>
  </w:num>
  <w:num w:numId="17">
    <w:abstractNumId w:val="317"/>
  </w:num>
  <w:num w:numId="18">
    <w:abstractNumId w:val="339"/>
  </w:num>
  <w:num w:numId="19">
    <w:abstractNumId w:val="129"/>
  </w:num>
  <w:num w:numId="20">
    <w:abstractNumId w:val="116"/>
  </w:num>
  <w:num w:numId="21">
    <w:abstractNumId w:val="293"/>
  </w:num>
  <w:num w:numId="22">
    <w:abstractNumId w:val="395"/>
  </w:num>
  <w:num w:numId="23">
    <w:abstractNumId w:val="2"/>
  </w:num>
  <w:num w:numId="24">
    <w:abstractNumId w:val="412"/>
  </w:num>
  <w:num w:numId="25">
    <w:abstractNumId w:val="277"/>
  </w:num>
  <w:num w:numId="26">
    <w:abstractNumId w:val="247"/>
  </w:num>
  <w:num w:numId="27">
    <w:abstractNumId w:val="81"/>
  </w:num>
  <w:num w:numId="28">
    <w:abstractNumId w:val="319"/>
  </w:num>
  <w:num w:numId="29">
    <w:abstractNumId w:val="287"/>
  </w:num>
  <w:num w:numId="30">
    <w:abstractNumId w:val="62"/>
  </w:num>
  <w:num w:numId="31">
    <w:abstractNumId w:val="35"/>
  </w:num>
  <w:num w:numId="32">
    <w:abstractNumId w:val="78"/>
  </w:num>
  <w:num w:numId="33">
    <w:abstractNumId w:val="222"/>
  </w:num>
  <w:num w:numId="34">
    <w:abstractNumId w:val="373"/>
  </w:num>
  <w:num w:numId="35">
    <w:abstractNumId w:val="201"/>
  </w:num>
  <w:num w:numId="36">
    <w:abstractNumId w:val="311"/>
  </w:num>
  <w:num w:numId="37">
    <w:abstractNumId w:val="386"/>
  </w:num>
  <w:num w:numId="38">
    <w:abstractNumId w:val="102"/>
  </w:num>
  <w:num w:numId="39">
    <w:abstractNumId w:val="314"/>
  </w:num>
  <w:num w:numId="40">
    <w:abstractNumId w:val="301"/>
  </w:num>
  <w:num w:numId="41">
    <w:abstractNumId w:val="342"/>
  </w:num>
  <w:num w:numId="42">
    <w:abstractNumId w:val="376"/>
  </w:num>
  <w:num w:numId="43">
    <w:abstractNumId w:val="98"/>
  </w:num>
  <w:num w:numId="44">
    <w:abstractNumId w:val="179"/>
  </w:num>
  <w:num w:numId="45">
    <w:abstractNumId w:val="268"/>
  </w:num>
  <w:num w:numId="46">
    <w:abstractNumId w:val="226"/>
  </w:num>
  <w:num w:numId="47">
    <w:abstractNumId w:val="214"/>
  </w:num>
  <w:num w:numId="48">
    <w:abstractNumId w:val="221"/>
  </w:num>
  <w:num w:numId="49">
    <w:abstractNumId w:val="191"/>
  </w:num>
  <w:num w:numId="50">
    <w:abstractNumId w:val="200"/>
  </w:num>
  <w:num w:numId="51">
    <w:abstractNumId w:val="246"/>
  </w:num>
  <w:num w:numId="52">
    <w:abstractNumId w:val="248"/>
  </w:num>
  <w:num w:numId="53">
    <w:abstractNumId w:val="230"/>
  </w:num>
  <w:num w:numId="54">
    <w:abstractNumId w:val="404"/>
  </w:num>
  <w:num w:numId="55">
    <w:abstractNumId w:val="189"/>
  </w:num>
  <w:num w:numId="56">
    <w:abstractNumId w:val="157"/>
  </w:num>
  <w:num w:numId="57">
    <w:abstractNumId w:val="205"/>
  </w:num>
  <w:num w:numId="58">
    <w:abstractNumId w:val="371"/>
  </w:num>
  <w:num w:numId="59">
    <w:abstractNumId w:val="249"/>
  </w:num>
  <w:num w:numId="60">
    <w:abstractNumId w:val="77"/>
  </w:num>
  <w:num w:numId="61">
    <w:abstractNumId w:val="175"/>
  </w:num>
  <w:num w:numId="62">
    <w:abstractNumId w:val="379"/>
  </w:num>
  <w:num w:numId="63">
    <w:abstractNumId w:val="63"/>
  </w:num>
  <w:num w:numId="64">
    <w:abstractNumId w:val="196"/>
  </w:num>
  <w:num w:numId="65">
    <w:abstractNumId w:val="177"/>
  </w:num>
  <w:num w:numId="66">
    <w:abstractNumId w:val="398"/>
  </w:num>
  <w:num w:numId="67">
    <w:abstractNumId w:val="19"/>
  </w:num>
  <w:num w:numId="68">
    <w:abstractNumId w:val="43"/>
  </w:num>
  <w:num w:numId="69">
    <w:abstractNumId w:val="253"/>
  </w:num>
  <w:num w:numId="70">
    <w:abstractNumId w:val="130"/>
  </w:num>
  <w:num w:numId="71">
    <w:abstractNumId w:val="61"/>
  </w:num>
  <w:num w:numId="72">
    <w:abstractNumId w:val="12"/>
  </w:num>
  <w:num w:numId="73">
    <w:abstractNumId w:val="64"/>
  </w:num>
  <w:num w:numId="74">
    <w:abstractNumId w:val="159"/>
  </w:num>
  <w:num w:numId="75">
    <w:abstractNumId w:val="69"/>
  </w:num>
  <w:num w:numId="76">
    <w:abstractNumId w:val="55"/>
  </w:num>
  <w:num w:numId="77">
    <w:abstractNumId w:val="331"/>
  </w:num>
  <w:num w:numId="78">
    <w:abstractNumId w:val="243"/>
  </w:num>
  <w:num w:numId="79">
    <w:abstractNumId w:val="139"/>
  </w:num>
  <w:num w:numId="80">
    <w:abstractNumId w:val="282"/>
  </w:num>
  <w:num w:numId="81">
    <w:abstractNumId w:val="351"/>
  </w:num>
  <w:num w:numId="82">
    <w:abstractNumId w:val="22"/>
  </w:num>
  <w:num w:numId="83">
    <w:abstractNumId w:val="346"/>
  </w:num>
  <w:num w:numId="84">
    <w:abstractNumId w:val="334"/>
  </w:num>
  <w:num w:numId="85">
    <w:abstractNumId w:val="150"/>
  </w:num>
  <w:num w:numId="86">
    <w:abstractNumId w:val="169"/>
  </w:num>
  <w:num w:numId="87">
    <w:abstractNumId w:val="49"/>
  </w:num>
  <w:num w:numId="88">
    <w:abstractNumId w:val="190"/>
  </w:num>
  <w:num w:numId="89">
    <w:abstractNumId w:val="107"/>
  </w:num>
  <w:num w:numId="90">
    <w:abstractNumId w:val="276"/>
  </w:num>
  <w:num w:numId="91">
    <w:abstractNumId w:val="71"/>
  </w:num>
  <w:num w:numId="92">
    <w:abstractNumId w:val="1"/>
  </w:num>
  <w:num w:numId="93">
    <w:abstractNumId w:val="283"/>
  </w:num>
  <w:num w:numId="94">
    <w:abstractNumId w:val="220"/>
  </w:num>
  <w:num w:numId="95">
    <w:abstractNumId w:val="50"/>
  </w:num>
  <w:num w:numId="96">
    <w:abstractNumId w:val="402"/>
  </w:num>
  <w:num w:numId="97">
    <w:abstractNumId w:val="141"/>
  </w:num>
  <w:num w:numId="98">
    <w:abstractNumId w:val="115"/>
  </w:num>
  <w:num w:numId="99">
    <w:abstractNumId w:val="105"/>
  </w:num>
  <w:num w:numId="100">
    <w:abstractNumId w:val="211"/>
  </w:num>
  <w:num w:numId="101">
    <w:abstractNumId w:val="123"/>
  </w:num>
  <w:num w:numId="102">
    <w:abstractNumId w:val="136"/>
  </w:num>
  <w:num w:numId="103">
    <w:abstractNumId w:val="194"/>
  </w:num>
  <w:num w:numId="104">
    <w:abstractNumId w:val="269"/>
  </w:num>
  <w:num w:numId="105">
    <w:abstractNumId w:val="361"/>
  </w:num>
  <w:num w:numId="106">
    <w:abstractNumId w:val="228"/>
  </w:num>
  <w:num w:numId="107">
    <w:abstractNumId w:val="167"/>
  </w:num>
  <w:num w:numId="108">
    <w:abstractNumId w:val="328"/>
  </w:num>
  <w:num w:numId="109">
    <w:abstractNumId w:val="160"/>
  </w:num>
  <w:num w:numId="110">
    <w:abstractNumId w:val="325"/>
  </w:num>
  <w:num w:numId="111">
    <w:abstractNumId w:val="154"/>
  </w:num>
  <w:num w:numId="112">
    <w:abstractNumId w:val="133"/>
  </w:num>
  <w:num w:numId="113">
    <w:abstractNumId w:val="375"/>
  </w:num>
  <w:num w:numId="114">
    <w:abstractNumId w:val="410"/>
  </w:num>
  <w:num w:numId="115">
    <w:abstractNumId w:val="367"/>
  </w:num>
  <w:num w:numId="116">
    <w:abstractNumId w:val="219"/>
  </w:num>
  <w:num w:numId="117">
    <w:abstractNumId w:val="326"/>
  </w:num>
  <w:num w:numId="118">
    <w:abstractNumId w:val="53"/>
  </w:num>
  <w:num w:numId="119">
    <w:abstractNumId w:val="225"/>
  </w:num>
  <w:num w:numId="120">
    <w:abstractNumId w:val="60"/>
  </w:num>
  <w:num w:numId="121">
    <w:abstractNumId w:val="56"/>
  </w:num>
  <w:num w:numId="122">
    <w:abstractNumId w:val="52"/>
  </w:num>
  <w:num w:numId="123">
    <w:abstractNumId w:val="316"/>
  </w:num>
  <w:num w:numId="124">
    <w:abstractNumId w:val="309"/>
  </w:num>
  <w:num w:numId="125">
    <w:abstractNumId w:val="286"/>
  </w:num>
  <w:num w:numId="126">
    <w:abstractNumId w:val="310"/>
  </w:num>
  <w:num w:numId="127">
    <w:abstractNumId w:val="7"/>
  </w:num>
  <w:num w:numId="128">
    <w:abstractNumId w:val="274"/>
  </w:num>
  <w:num w:numId="129">
    <w:abstractNumId w:val="109"/>
  </w:num>
  <w:num w:numId="130">
    <w:abstractNumId w:val="265"/>
  </w:num>
  <w:num w:numId="131">
    <w:abstractNumId w:val="384"/>
  </w:num>
  <w:num w:numId="132">
    <w:abstractNumId w:val="163"/>
  </w:num>
  <w:num w:numId="133">
    <w:abstractNumId w:val="377"/>
  </w:num>
  <w:num w:numId="134">
    <w:abstractNumId w:val="218"/>
  </w:num>
  <w:num w:numId="135">
    <w:abstractNumId w:val="25"/>
  </w:num>
  <w:num w:numId="136">
    <w:abstractNumId w:val="401"/>
  </w:num>
  <w:num w:numId="137">
    <w:abstractNumId w:val="297"/>
  </w:num>
  <w:num w:numId="138">
    <w:abstractNumId w:val="176"/>
  </w:num>
  <w:num w:numId="139">
    <w:abstractNumId w:val="13"/>
  </w:num>
  <w:num w:numId="140">
    <w:abstractNumId w:val="272"/>
  </w:num>
  <w:num w:numId="141">
    <w:abstractNumId w:val="366"/>
  </w:num>
  <w:num w:numId="142">
    <w:abstractNumId w:val="259"/>
  </w:num>
  <w:num w:numId="143">
    <w:abstractNumId w:val="304"/>
  </w:num>
  <w:num w:numId="144">
    <w:abstractNumId w:val="289"/>
  </w:num>
  <w:num w:numId="145">
    <w:abstractNumId w:val="6"/>
  </w:num>
  <w:num w:numId="146">
    <w:abstractNumId w:val="306"/>
  </w:num>
  <w:num w:numId="147">
    <w:abstractNumId w:val="183"/>
  </w:num>
  <w:num w:numId="148">
    <w:abstractNumId w:val="65"/>
  </w:num>
  <w:num w:numId="149">
    <w:abstractNumId w:val="258"/>
  </w:num>
  <w:num w:numId="150">
    <w:abstractNumId w:val="45"/>
  </w:num>
  <w:num w:numId="151">
    <w:abstractNumId w:val="320"/>
  </w:num>
  <w:num w:numId="152">
    <w:abstractNumId w:val="47"/>
  </w:num>
  <w:num w:numId="153">
    <w:abstractNumId w:val="134"/>
  </w:num>
  <w:num w:numId="154">
    <w:abstractNumId w:val="162"/>
  </w:num>
  <w:num w:numId="155">
    <w:abstractNumId w:val="363"/>
  </w:num>
  <w:num w:numId="156">
    <w:abstractNumId w:val="72"/>
  </w:num>
  <w:num w:numId="157">
    <w:abstractNumId w:val="38"/>
  </w:num>
  <w:num w:numId="158">
    <w:abstractNumId w:val="358"/>
  </w:num>
  <w:num w:numId="159">
    <w:abstractNumId w:val="182"/>
  </w:num>
  <w:num w:numId="160">
    <w:abstractNumId w:val="262"/>
  </w:num>
  <w:num w:numId="161">
    <w:abstractNumId w:val="94"/>
  </w:num>
  <w:num w:numId="162">
    <w:abstractNumId w:val="3"/>
  </w:num>
  <w:num w:numId="163">
    <w:abstractNumId w:val="290"/>
  </w:num>
  <w:num w:numId="164">
    <w:abstractNumId w:val="255"/>
  </w:num>
  <w:num w:numId="165">
    <w:abstractNumId w:val="416"/>
  </w:num>
  <w:num w:numId="166">
    <w:abstractNumId w:val="142"/>
  </w:num>
  <w:num w:numId="167">
    <w:abstractNumId w:val="414"/>
  </w:num>
  <w:num w:numId="168">
    <w:abstractNumId w:val="302"/>
  </w:num>
  <w:num w:numId="169">
    <w:abstractNumId w:val="152"/>
  </w:num>
  <w:num w:numId="170">
    <w:abstractNumId w:val="303"/>
  </w:num>
  <w:num w:numId="171">
    <w:abstractNumId w:val="184"/>
  </w:num>
  <w:num w:numId="172">
    <w:abstractNumId w:val="364"/>
  </w:num>
  <w:num w:numId="173">
    <w:abstractNumId w:val="138"/>
  </w:num>
  <w:num w:numId="174">
    <w:abstractNumId w:val="131"/>
  </w:num>
  <w:num w:numId="175">
    <w:abstractNumId w:val="76"/>
  </w:num>
  <w:num w:numId="176">
    <w:abstractNumId w:val="170"/>
  </w:num>
  <w:num w:numId="177">
    <w:abstractNumId w:val="407"/>
  </w:num>
  <w:num w:numId="178">
    <w:abstractNumId w:val="28"/>
  </w:num>
  <w:num w:numId="179">
    <w:abstractNumId w:val="223"/>
  </w:num>
  <w:num w:numId="180">
    <w:abstractNumId w:val="396"/>
  </w:num>
  <w:num w:numId="181">
    <w:abstractNumId w:val="344"/>
  </w:num>
  <w:num w:numId="182">
    <w:abstractNumId w:val="368"/>
  </w:num>
  <w:num w:numId="183">
    <w:abstractNumId w:val="350"/>
  </w:num>
  <w:num w:numId="184">
    <w:abstractNumId w:val="323"/>
  </w:num>
  <w:num w:numId="185">
    <w:abstractNumId w:val="336"/>
  </w:num>
  <w:num w:numId="186">
    <w:abstractNumId w:val="128"/>
  </w:num>
  <w:num w:numId="187">
    <w:abstractNumId w:val="125"/>
  </w:num>
  <w:num w:numId="188">
    <w:abstractNumId w:val="44"/>
  </w:num>
  <w:num w:numId="189">
    <w:abstractNumId w:val="298"/>
  </w:num>
  <w:num w:numId="190">
    <w:abstractNumId w:val="40"/>
  </w:num>
  <w:num w:numId="191">
    <w:abstractNumId w:val="354"/>
  </w:num>
  <w:num w:numId="192">
    <w:abstractNumId w:val="68"/>
  </w:num>
  <w:num w:numId="193">
    <w:abstractNumId w:val="106"/>
  </w:num>
  <w:num w:numId="194">
    <w:abstractNumId w:val="173"/>
  </w:num>
  <w:num w:numId="195">
    <w:abstractNumId w:val="122"/>
  </w:num>
  <w:num w:numId="196">
    <w:abstractNumId w:val="349"/>
  </w:num>
  <w:num w:numId="197">
    <w:abstractNumId w:val="389"/>
  </w:num>
  <w:num w:numId="198">
    <w:abstractNumId w:val="199"/>
  </w:num>
  <w:num w:numId="199">
    <w:abstractNumId w:val="172"/>
  </w:num>
  <w:num w:numId="200">
    <w:abstractNumId w:val="79"/>
  </w:num>
  <w:num w:numId="201">
    <w:abstractNumId w:val="147"/>
  </w:num>
  <w:num w:numId="202">
    <w:abstractNumId w:val="140"/>
  </w:num>
  <w:num w:numId="203">
    <w:abstractNumId w:val="337"/>
  </w:num>
  <w:num w:numId="204">
    <w:abstractNumId w:val="135"/>
  </w:num>
  <w:num w:numId="205">
    <w:abstractNumId w:val="195"/>
  </w:num>
  <w:num w:numId="206">
    <w:abstractNumId w:val="202"/>
  </w:num>
  <w:num w:numId="207">
    <w:abstractNumId w:val="24"/>
  </w:num>
  <w:num w:numId="208">
    <w:abstractNumId w:val="31"/>
  </w:num>
  <w:num w:numId="209">
    <w:abstractNumId w:val="299"/>
  </w:num>
  <w:num w:numId="210">
    <w:abstractNumId w:val="241"/>
  </w:num>
  <w:num w:numId="211">
    <w:abstractNumId w:val="345"/>
  </w:num>
  <w:num w:numId="212">
    <w:abstractNumId w:val="356"/>
  </w:num>
  <w:num w:numId="213">
    <w:abstractNumId w:val="340"/>
  </w:num>
  <w:num w:numId="214">
    <w:abstractNumId w:val="348"/>
  </w:num>
  <w:num w:numId="215">
    <w:abstractNumId w:val="411"/>
  </w:num>
  <w:num w:numId="216">
    <w:abstractNumId w:val="155"/>
  </w:num>
  <w:num w:numId="217">
    <w:abstractNumId w:val="143"/>
  </w:num>
  <w:num w:numId="218">
    <w:abstractNumId w:val="86"/>
  </w:num>
  <w:num w:numId="219">
    <w:abstractNumId w:val="93"/>
  </w:num>
  <w:num w:numId="220">
    <w:abstractNumId w:val="237"/>
  </w:num>
  <w:num w:numId="221">
    <w:abstractNumId w:val="321"/>
  </w:num>
  <w:num w:numId="222">
    <w:abstractNumId w:val="100"/>
  </w:num>
  <w:num w:numId="223">
    <w:abstractNumId w:val="99"/>
  </w:num>
  <w:num w:numId="224">
    <w:abstractNumId w:val="84"/>
  </w:num>
  <w:num w:numId="225">
    <w:abstractNumId w:val="270"/>
  </w:num>
  <w:num w:numId="226">
    <w:abstractNumId w:val="58"/>
  </w:num>
  <w:num w:numId="227">
    <w:abstractNumId w:val="381"/>
  </w:num>
  <w:num w:numId="228">
    <w:abstractNumId w:val="73"/>
  </w:num>
  <w:num w:numId="229">
    <w:abstractNumId w:val="409"/>
  </w:num>
  <w:num w:numId="230">
    <w:abstractNumId w:val="34"/>
  </w:num>
  <w:num w:numId="231">
    <w:abstractNumId w:val="51"/>
  </w:num>
  <w:num w:numId="232">
    <w:abstractNumId w:val="382"/>
  </w:num>
  <w:num w:numId="233">
    <w:abstractNumId w:val="74"/>
  </w:num>
  <w:num w:numId="234">
    <w:abstractNumId w:val="110"/>
  </w:num>
  <w:num w:numId="235">
    <w:abstractNumId w:val="236"/>
  </w:num>
  <w:num w:numId="236">
    <w:abstractNumId w:val="263"/>
  </w:num>
  <w:num w:numId="237">
    <w:abstractNumId w:val="257"/>
  </w:num>
  <w:num w:numId="238">
    <w:abstractNumId w:val="353"/>
  </w:num>
  <w:num w:numId="239">
    <w:abstractNumId w:val="103"/>
  </w:num>
  <w:num w:numId="240">
    <w:abstractNumId w:val="121"/>
  </w:num>
  <w:num w:numId="241">
    <w:abstractNumId w:val="89"/>
  </w:num>
  <w:num w:numId="242">
    <w:abstractNumId w:val="335"/>
  </w:num>
  <w:num w:numId="243">
    <w:abstractNumId w:val="261"/>
  </w:num>
  <w:num w:numId="244">
    <w:abstractNumId w:val="385"/>
  </w:num>
  <w:num w:numId="245">
    <w:abstractNumId w:val="400"/>
  </w:num>
  <w:num w:numId="246">
    <w:abstractNumId w:val="114"/>
  </w:num>
  <w:num w:numId="247">
    <w:abstractNumId w:val="233"/>
  </w:num>
  <w:num w:numId="248">
    <w:abstractNumId w:val="231"/>
  </w:num>
  <w:num w:numId="249">
    <w:abstractNumId w:val="181"/>
  </w:num>
  <w:num w:numId="250">
    <w:abstractNumId w:val="118"/>
  </w:num>
  <w:num w:numId="251">
    <w:abstractNumId w:val="322"/>
  </w:num>
  <w:num w:numId="252">
    <w:abstractNumId w:val="352"/>
  </w:num>
  <w:num w:numId="253">
    <w:abstractNumId w:val="315"/>
  </w:num>
  <w:num w:numId="254">
    <w:abstractNumId w:val="234"/>
  </w:num>
  <w:num w:numId="255">
    <w:abstractNumId w:val="267"/>
  </w:num>
  <w:num w:numId="256">
    <w:abstractNumId w:val="399"/>
  </w:num>
  <w:num w:numId="257">
    <w:abstractNumId w:val="397"/>
  </w:num>
  <w:num w:numId="258">
    <w:abstractNumId w:val="180"/>
  </w:num>
  <w:num w:numId="259">
    <w:abstractNumId w:val="90"/>
  </w:num>
  <w:num w:numId="260">
    <w:abstractNumId w:val="30"/>
  </w:num>
  <w:num w:numId="261">
    <w:abstractNumId w:val="126"/>
  </w:num>
  <w:num w:numId="262">
    <w:abstractNumId w:val="27"/>
  </w:num>
  <w:num w:numId="263">
    <w:abstractNumId w:val="151"/>
  </w:num>
  <w:num w:numId="264">
    <w:abstractNumId w:val="18"/>
  </w:num>
  <w:num w:numId="265">
    <w:abstractNumId w:val="292"/>
  </w:num>
  <w:num w:numId="266">
    <w:abstractNumId w:val="108"/>
  </w:num>
  <w:num w:numId="267">
    <w:abstractNumId w:val="388"/>
  </w:num>
  <w:num w:numId="268">
    <w:abstractNumId w:val="21"/>
  </w:num>
  <w:num w:numId="269">
    <w:abstractNumId w:val="113"/>
  </w:num>
  <w:num w:numId="270">
    <w:abstractNumId w:val="227"/>
  </w:num>
  <w:num w:numId="271">
    <w:abstractNumId w:val="347"/>
  </w:num>
  <w:num w:numId="272">
    <w:abstractNumId w:val="0"/>
  </w:num>
  <w:num w:numId="273">
    <w:abstractNumId w:val="15"/>
  </w:num>
  <w:num w:numId="274">
    <w:abstractNumId w:val="57"/>
  </w:num>
  <w:num w:numId="275">
    <w:abstractNumId w:val="82"/>
  </w:num>
  <w:num w:numId="276">
    <w:abstractNumId w:val="83"/>
  </w:num>
  <w:num w:numId="277">
    <w:abstractNumId w:val="210"/>
  </w:num>
  <w:num w:numId="278">
    <w:abstractNumId w:val="244"/>
  </w:num>
  <w:num w:numId="279">
    <w:abstractNumId w:val="29"/>
  </w:num>
  <w:num w:numId="280">
    <w:abstractNumId w:val="119"/>
  </w:num>
  <w:num w:numId="281">
    <w:abstractNumId w:val="67"/>
  </w:num>
  <w:num w:numId="282">
    <w:abstractNumId w:val="362"/>
  </w:num>
  <w:num w:numId="283">
    <w:abstractNumId w:val="166"/>
  </w:num>
  <w:num w:numId="284">
    <w:abstractNumId w:val="192"/>
  </w:num>
  <w:num w:numId="285">
    <w:abstractNumId w:val="208"/>
  </w:num>
  <w:num w:numId="286">
    <w:abstractNumId w:val="238"/>
  </w:num>
  <w:num w:numId="287">
    <w:abstractNumId w:val="187"/>
  </w:num>
  <w:num w:numId="288">
    <w:abstractNumId w:val="406"/>
  </w:num>
  <w:num w:numId="289">
    <w:abstractNumId w:val="235"/>
  </w:num>
  <w:num w:numId="290">
    <w:abstractNumId w:val="332"/>
  </w:num>
  <w:num w:numId="291">
    <w:abstractNumId w:val="383"/>
  </w:num>
  <w:num w:numId="292">
    <w:abstractNumId w:val="288"/>
  </w:num>
  <w:num w:numId="293">
    <w:abstractNumId w:val="275"/>
  </w:num>
  <w:num w:numId="294">
    <w:abstractNumId w:val="307"/>
  </w:num>
  <w:num w:numId="295">
    <w:abstractNumId w:val="9"/>
  </w:num>
  <w:num w:numId="296">
    <w:abstractNumId w:val="250"/>
  </w:num>
  <w:num w:numId="297">
    <w:abstractNumId w:val="203"/>
  </w:num>
  <w:num w:numId="298">
    <w:abstractNumId w:val="88"/>
  </w:num>
  <w:num w:numId="299">
    <w:abstractNumId w:val="8"/>
  </w:num>
  <w:num w:numId="300">
    <w:abstractNumId w:val="313"/>
  </w:num>
  <w:num w:numId="301">
    <w:abstractNumId w:val="245"/>
  </w:num>
  <w:num w:numId="302">
    <w:abstractNumId w:val="161"/>
  </w:num>
  <w:num w:numId="303">
    <w:abstractNumId w:val="242"/>
  </w:num>
  <w:num w:numId="304">
    <w:abstractNumId w:val="168"/>
  </w:num>
  <w:num w:numId="305">
    <w:abstractNumId w:val="256"/>
  </w:num>
  <w:num w:numId="306">
    <w:abstractNumId w:val="20"/>
  </w:num>
  <w:num w:numId="307">
    <w:abstractNumId w:val="285"/>
  </w:num>
  <w:num w:numId="308">
    <w:abstractNumId w:val="329"/>
  </w:num>
  <w:num w:numId="309">
    <w:abstractNumId w:val="391"/>
  </w:num>
  <w:num w:numId="310">
    <w:abstractNumId w:val="117"/>
  </w:num>
  <w:num w:numId="311">
    <w:abstractNumId w:val="300"/>
  </w:num>
  <w:num w:numId="312">
    <w:abstractNumId w:val="10"/>
  </w:num>
  <w:num w:numId="313">
    <w:abstractNumId w:val="207"/>
  </w:num>
  <w:num w:numId="314">
    <w:abstractNumId w:val="296"/>
  </w:num>
  <w:num w:numId="315">
    <w:abstractNumId w:val="330"/>
  </w:num>
  <w:num w:numId="316">
    <w:abstractNumId w:val="370"/>
  </w:num>
  <w:num w:numId="317">
    <w:abstractNumId w:val="124"/>
  </w:num>
  <w:num w:numId="318">
    <w:abstractNumId w:val="95"/>
  </w:num>
  <w:num w:numId="319">
    <w:abstractNumId w:val="48"/>
  </w:num>
  <w:num w:numId="320">
    <w:abstractNumId w:val="111"/>
  </w:num>
  <w:num w:numId="321">
    <w:abstractNumId w:val="280"/>
  </w:num>
  <w:num w:numId="322">
    <w:abstractNumId w:val="278"/>
  </w:num>
  <w:num w:numId="323">
    <w:abstractNumId w:val="16"/>
  </w:num>
  <w:num w:numId="324">
    <w:abstractNumId w:val="193"/>
  </w:num>
  <w:num w:numId="325">
    <w:abstractNumId w:val="144"/>
  </w:num>
  <w:num w:numId="326">
    <w:abstractNumId w:val="281"/>
  </w:num>
  <w:num w:numId="327">
    <w:abstractNumId w:val="209"/>
  </w:num>
  <w:num w:numId="328">
    <w:abstractNumId w:val="23"/>
  </w:num>
  <w:num w:numId="329">
    <w:abstractNumId w:val="26"/>
  </w:num>
  <w:num w:numId="330">
    <w:abstractNumId w:val="85"/>
  </w:num>
  <w:num w:numId="331">
    <w:abstractNumId w:val="380"/>
  </w:num>
  <w:num w:numId="332">
    <w:abstractNumId w:val="338"/>
  </w:num>
  <w:num w:numId="333">
    <w:abstractNumId w:val="41"/>
  </w:num>
  <w:num w:numId="334">
    <w:abstractNumId w:val="188"/>
  </w:num>
  <w:num w:numId="335">
    <w:abstractNumId w:val="271"/>
  </w:num>
  <w:num w:numId="336">
    <w:abstractNumId w:val="357"/>
  </w:num>
  <w:num w:numId="337">
    <w:abstractNumId w:val="158"/>
  </w:num>
  <w:num w:numId="338">
    <w:abstractNumId w:val="369"/>
  </w:num>
  <w:num w:numId="339">
    <w:abstractNumId w:val="165"/>
  </w:num>
  <w:num w:numId="340">
    <w:abstractNumId w:val="264"/>
  </w:num>
  <w:num w:numId="341">
    <w:abstractNumId w:val="312"/>
  </w:num>
  <w:num w:numId="342">
    <w:abstractNumId w:val="327"/>
  </w:num>
  <w:num w:numId="343">
    <w:abstractNumId w:val="295"/>
  </w:num>
  <w:num w:numId="344">
    <w:abstractNumId w:val="378"/>
  </w:num>
  <w:num w:numId="345">
    <w:abstractNumId w:val="294"/>
  </w:num>
  <w:num w:numId="346">
    <w:abstractNumId w:val="37"/>
  </w:num>
  <w:num w:numId="347">
    <w:abstractNumId w:val="232"/>
  </w:num>
  <w:num w:numId="348">
    <w:abstractNumId w:val="174"/>
  </w:num>
  <w:num w:numId="349">
    <w:abstractNumId w:val="42"/>
  </w:num>
  <w:num w:numId="350">
    <w:abstractNumId w:val="148"/>
  </w:num>
  <w:num w:numId="351">
    <w:abstractNumId w:val="343"/>
  </w:num>
  <w:num w:numId="352">
    <w:abstractNumId w:val="4"/>
  </w:num>
  <w:num w:numId="353">
    <w:abstractNumId w:val="66"/>
  </w:num>
  <w:num w:numId="354">
    <w:abstractNumId w:val="112"/>
  </w:num>
  <w:num w:numId="355">
    <w:abstractNumId w:val="374"/>
  </w:num>
  <w:num w:numId="356">
    <w:abstractNumId w:val="392"/>
  </w:num>
  <w:num w:numId="357">
    <w:abstractNumId w:val="153"/>
  </w:num>
  <w:num w:numId="358">
    <w:abstractNumId w:val="408"/>
  </w:num>
  <w:num w:numId="359">
    <w:abstractNumId w:val="291"/>
  </w:num>
  <w:num w:numId="360">
    <w:abstractNumId w:val="17"/>
  </w:num>
  <w:num w:numId="361">
    <w:abstractNumId w:val="284"/>
  </w:num>
  <w:num w:numId="362">
    <w:abstractNumId w:val="70"/>
  </w:num>
  <w:num w:numId="363">
    <w:abstractNumId w:val="229"/>
  </w:num>
  <w:num w:numId="364">
    <w:abstractNumId w:val="185"/>
  </w:num>
  <w:num w:numId="365">
    <w:abstractNumId w:val="251"/>
  </w:num>
  <w:num w:numId="366">
    <w:abstractNumId w:val="341"/>
  </w:num>
  <w:num w:numId="367">
    <w:abstractNumId w:val="239"/>
  </w:num>
  <w:num w:numId="368">
    <w:abstractNumId w:val="36"/>
  </w:num>
  <w:num w:numId="369">
    <w:abstractNumId w:val="254"/>
  </w:num>
  <w:num w:numId="370">
    <w:abstractNumId w:val="213"/>
  </w:num>
  <w:num w:numId="371">
    <w:abstractNumId w:val="46"/>
  </w:num>
  <w:num w:numId="372">
    <w:abstractNumId w:val="394"/>
  </w:num>
  <w:num w:numId="373">
    <w:abstractNumId w:val="101"/>
  </w:num>
  <w:num w:numId="374">
    <w:abstractNumId w:val="305"/>
  </w:num>
  <w:num w:numId="375">
    <w:abstractNumId w:val="333"/>
  </w:num>
  <w:num w:numId="376">
    <w:abstractNumId w:val="91"/>
  </w:num>
  <w:num w:numId="377">
    <w:abstractNumId w:val="405"/>
  </w:num>
  <w:num w:numId="378">
    <w:abstractNumId w:val="224"/>
  </w:num>
  <w:num w:numId="379">
    <w:abstractNumId w:val="33"/>
  </w:num>
  <w:num w:numId="380">
    <w:abstractNumId w:val="365"/>
  </w:num>
  <w:num w:numId="381">
    <w:abstractNumId w:val="324"/>
  </w:num>
  <w:num w:numId="382">
    <w:abstractNumId w:val="186"/>
  </w:num>
  <w:num w:numId="383">
    <w:abstractNumId w:val="120"/>
  </w:num>
  <w:num w:numId="384">
    <w:abstractNumId w:val="32"/>
  </w:num>
  <w:num w:numId="385">
    <w:abstractNumId w:val="149"/>
  </w:num>
  <w:num w:numId="386">
    <w:abstractNumId w:val="127"/>
  </w:num>
  <w:num w:numId="387">
    <w:abstractNumId w:val="266"/>
  </w:num>
  <w:num w:numId="388">
    <w:abstractNumId w:val="390"/>
  </w:num>
  <w:num w:numId="389">
    <w:abstractNumId w:val="59"/>
  </w:num>
  <w:num w:numId="390">
    <w:abstractNumId w:val="372"/>
  </w:num>
  <w:num w:numId="391">
    <w:abstractNumId w:val="215"/>
  </w:num>
  <w:num w:numId="392">
    <w:abstractNumId w:val="360"/>
  </w:num>
  <w:num w:numId="393">
    <w:abstractNumId w:val="132"/>
  </w:num>
  <w:num w:numId="394">
    <w:abstractNumId w:val="92"/>
  </w:num>
  <w:num w:numId="395">
    <w:abstractNumId w:val="260"/>
  </w:num>
  <w:num w:numId="396">
    <w:abstractNumId w:val="387"/>
  </w:num>
  <w:num w:numId="397">
    <w:abstractNumId w:val="75"/>
  </w:num>
  <w:num w:numId="398">
    <w:abstractNumId w:val="279"/>
  </w:num>
  <w:num w:numId="399">
    <w:abstractNumId w:val="197"/>
  </w:num>
  <w:num w:numId="400">
    <w:abstractNumId w:val="403"/>
  </w:num>
  <w:num w:numId="401">
    <w:abstractNumId w:val="308"/>
  </w:num>
  <w:num w:numId="402">
    <w:abstractNumId w:val="156"/>
  </w:num>
  <w:num w:numId="403">
    <w:abstractNumId w:val="5"/>
  </w:num>
  <w:num w:numId="404">
    <w:abstractNumId w:val="137"/>
  </w:num>
  <w:num w:numId="405">
    <w:abstractNumId w:val="54"/>
  </w:num>
  <w:num w:numId="406">
    <w:abstractNumId w:val="240"/>
  </w:num>
  <w:num w:numId="407">
    <w:abstractNumId w:val="178"/>
  </w:num>
  <w:num w:numId="408">
    <w:abstractNumId w:val="252"/>
  </w:num>
  <w:num w:numId="409">
    <w:abstractNumId w:val="273"/>
  </w:num>
  <w:num w:numId="410">
    <w:abstractNumId w:val="11"/>
  </w:num>
  <w:num w:numId="411">
    <w:abstractNumId w:val="39"/>
  </w:num>
  <w:num w:numId="412">
    <w:abstractNumId w:val="104"/>
  </w:num>
  <w:num w:numId="413">
    <w:abstractNumId w:val="14"/>
  </w:num>
  <w:num w:numId="414">
    <w:abstractNumId w:val="146"/>
  </w:num>
  <w:num w:numId="415">
    <w:abstractNumId w:val="359"/>
  </w:num>
  <w:num w:numId="416">
    <w:abstractNumId w:val="97"/>
  </w:num>
  <w:num w:numId="417">
    <w:abstractNumId w:val="1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5910F5F"/>
    <w:rsid w:val="07011CC2"/>
    <w:rsid w:val="07644792"/>
    <w:rsid w:val="091F5CE2"/>
    <w:rsid w:val="09284798"/>
    <w:rsid w:val="0C14129A"/>
    <w:rsid w:val="0F2B6FD9"/>
    <w:rsid w:val="132C6665"/>
    <w:rsid w:val="183C240D"/>
    <w:rsid w:val="1AA24D9F"/>
    <w:rsid w:val="225E5040"/>
    <w:rsid w:val="282D02B6"/>
    <w:rsid w:val="28DA2E89"/>
    <w:rsid w:val="2A4254F9"/>
    <w:rsid w:val="2D1F32F4"/>
    <w:rsid w:val="323B4D81"/>
    <w:rsid w:val="33004250"/>
    <w:rsid w:val="34B70380"/>
    <w:rsid w:val="354E7F0E"/>
    <w:rsid w:val="378955B8"/>
    <w:rsid w:val="3AE174A3"/>
    <w:rsid w:val="3E543D1C"/>
    <w:rsid w:val="43446334"/>
    <w:rsid w:val="44A84E71"/>
    <w:rsid w:val="452C2324"/>
    <w:rsid w:val="477DCE1E"/>
    <w:rsid w:val="49100CA5"/>
    <w:rsid w:val="4D490D89"/>
    <w:rsid w:val="525A19B5"/>
    <w:rsid w:val="55125CF2"/>
    <w:rsid w:val="573E1E21"/>
    <w:rsid w:val="5B487E91"/>
    <w:rsid w:val="5CF9550F"/>
    <w:rsid w:val="5D121B72"/>
    <w:rsid w:val="5EFEBDE8"/>
    <w:rsid w:val="67BE64CB"/>
    <w:rsid w:val="68CA2609"/>
    <w:rsid w:val="68CC1AED"/>
    <w:rsid w:val="69BB0F42"/>
    <w:rsid w:val="6A637494"/>
    <w:rsid w:val="6BCF62E6"/>
    <w:rsid w:val="6CD3A16D"/>
    <w:rsid w:val="6D535020"/>
    <w:rsid w:val="6E5F49A6"/>
    <w:rsid w:val="6FFF37D2"/>
    <w:rsid w:val="70DE2EF1"/>
    <w:rsid w:val="73793EF1"/>
    <w:rsid w:val="7C3350ED"/>
    <w:rsid w:val="7C5F4108"/>
    <w:rsid w:val="7C6808A5"/>
    <w:rsid w:val="7F79C282"/>
    <w:rsid w:val="7F7B6CAE"/>
    <w:rsid w:val="7F8A3392"/>
    <w:rsid w:val="7FBF6DD0"/>
    <w:rsid w:val="7FCD17FE"/>
    <w:rsid w:val="7FD7E9A0"/>
    <w:rsid w:val="7FE9FBB2"/>
    <w:rsid w:val="7FFAEAE4"/>
    <w:rsid w:val="8FFFA67E"/>
    <w:rsid w:val="A97F623E"/>
    <w:rsid w:val="AFBF8780"/>
    <w:rsid w:val="BEEFCB4B"/>
    <w:rsid w:val="BFE6F841"/>
    <w:rsid w:val="D5DE8897"/>
    <w:rsid w:val="E7FE3684"/>
    <w:rsid w:val="EF2F5299"/>
    <w:rsid w:val="EFAF368B"/>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ind w:left="420" w:leftChars="20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480" w:lineRule="auto"/>
      <w:ind w:left="0" w:leftChars="0"/>
      <w:outlineLvl w:val="0"/>
    </w:pPr>
    <w:rPr>
      <w:b/>
      <w:kern w:val="44"/>
      <w:sz w:val="36"/>
    </w:rPr>
  </w:style>
  <w:style w:type="paragraph" w:styleId="3">
    <w:name w:val="heading 2"/>
    <w:basedOn w:val="1"/>
    <w:next w:val="1"/>
    <w:unhideWhenUsed/>
    <w:qFormat/>
    <w:uiPriority w:val="0"/>
    <w:pPr>
      <w:keepNext/>
      <w:keepLines/>
      <w:spacing w:beforeLines="0" w:beforeAutospacing="0" w:afterLines="0" w:afterAutospacing="0" w:line="360" w:lineRule="auto"/>
      <w:ind w:left="0" w:leftChars="0"/>
      <w:outlineLvl w:val="1"/>
    </w:pPr>
    <w:rPr>
      <w:rFonts w:ascii="Arial" w:hAnsi="Arial" w:eastAsia="宋体"/>
      <w:b/>
      <w:sz w:val="32"/>
    </w:rPr>
  </w:style>
  <w:style w:type="paragraph" w:styleId="4">
    <w:name w:val="heading 3"/>
    <w:basedOn w:val="1"/>
    <w:next w:val="1"/>
    <w:unhideWhenUsed/>
    <w:qFormat/>
    <w:uiPriority w:val="0"/>
    <w:pPr>
      <w:keepNext/>
      <w:keepLines/>
      <w:spacing w:beforeLines="0" w:beforeAutospacing="0" w:afterLines="0" w:afterAutospacing="0" w:line="240" w:lineRule="auto"/>
      <w:ind w:left="0" w:leftChars="0"/>
      <w:outlineLvl w:val="2"/>
    </w:pPr>
    <w:rPr>
      <w:b/>
      <w:sz w:val="28"/>
    </w:rPr>
  </w:style>
  <w:style w:type="paragraph" w:styleId="5">
    <w:name w:val="heading 4"/>
    <w:basedOn w:val="1"/>
    <w:next w:val="1"/>
    <w:unhideWhenUsed/>
    <w:qFormat/>
    <w:uiPriority w:val="0"/>
    <w:pPr>
      <w:keepNext/>
      <w:keepLines/>
      <w:spacing w:beforeLines="0" w:beforeAutospacing="0" w:afterLines="0" w:afterAutospacing="0" w:line="240" w:lineRule="auto"/>
      <w:ind w:left="0" w:leftChars="0"/>
      <w:outlineLvl w:val="3"/>
    </w:pPr>
    <w:rPr>
      <w:rFonts w:ascii="Arial" w:hAnsi="Arial"/>
      <w:b/>
      <w:sz w:val="27"/>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6"/>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5"/>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4">
    <w:name w:val="Default Paragraph Font"/>
    <w:qFormat/>
    <w:uiPriority w:val="0"/>
    <w:rPr>
      <w:rFonts w:eastAsia="微软雅黑" w:asciiTheme="minorAscii" w:hAnsiTheme="minorAscii"/>
    </w:rPr>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s>
</file>

<file path=word/_rels/document.xml.rels><?xml version='1.0' encoding='UTF-8' standalone='yes'?>
<Relationships xmlns="http://schemas.openxmlformats.org/package/2006/relationships"><Relationship Id="rId97" Type="http://schemas.openxmlformats.org/officeDocument/2006/relationships/image" Target="media/image92.png"/><Relationship Id="rId95" Type="http://schemas.openxmlformats.org/officeDocument/2006/relationships/image" Target="media/image90.png"/><Relationship Id="rId93" Type="http://schemas.openxmlformats.org/officeDocument/2006/relationships/image" Target="media/image88.png"/><Relationship Id="rId90" Type="http://schemas.openxmlformats.org/officeDocument/2006/relationships/image" Target="media/image85.png"/><Relationship Id="rId88" Type="http://schemas.openxmlformats.org/officeDocument/2006/relationships/image" Target="media/image83.png"/><Relationship Id="rId86" Type="http://schemas.openxmlformats.org/officeDocument/2006/relationships/image" Target="media/image81.png"/><Relationship Id="rId60" Type="http://schemas.openxmlformats.org/officeDocument/2006/relationships/image" Target="media/image55.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1" Type="http://schemas.openxmlformats.org/officeDocument/2006/relationships/image" Target="media/image46.png"/><Relationship Id="rId5" Type="http://schemas.openxmlformats.org/officeDocument/2006/relationships/theme" Target="theme/theme1.xml"/><Relationship Id="rId48" Type="http://schemas.openxmlformats.org/officeDocument/2006/relationships/image" Target="media/image43.png"/><Relationship Id="rId42" Type="http://schemas.openxmlformats.org/officeDocument/2006/relationships/image" Target="media/image37.png"/><Relationship Id="rId4" Type="http://schemas.openxmlformats.org/officeDocument/2006/relationships/endnotes" Target="endnotes.xml"/><Relationship Id="rId3" Type="http://schemas.openxmlformats.org/officeDocument/2006/relationships/footnotes" Target="footnotes.xml"/><Relationship Id="rId242" Type="http://schemas.openxmlformats.org/officeDocument/2006/relationships/fontTable" Target="fontTable.xml"/><Relationship Id="rId241" Type="http://schemas.openxmlformats.org/officeDocument/2006/relationships/numbering" Target="numbering.xml"/><Relationship Id="rId238" Type="http://schemas.openxmlformats.org/officeDocument/2006/relationships/image" Target="media/image233.png"/><Relationship Id="rId235" Type="http://schemas.openxmlformats.org/officeDocument/2006/relationships/image" Target="media/image230.png"/><Relationship Id="rId233" Type="http://schemas.openxmlformats.org/officeDocument/2006/relationships/image" Target="media/image228.png"/><Relationship Id="rId23" Type="http://schemas.openxmlformats.org/officeDocument/2006/relationships/image" Target="media/image18.png"/><Relationship Id="rId229" Type="http://schemas.openxmlformats.org/officeDocument/2006/relationships/image" Target="media/image224.png"/><Relationship Id="rId228" Type="http://schemas.openxmlformats.org/officeDocument/2006/relationships/image" Target="media/image223.png"/><Relationship Id="rId226" Type="http://schemas.openxmlformats.org/officeDocument/2006/relationships/image" Target="media/image221.png"/><Relationship Id="rId2" Type="http://schemas.openxmlformats.org/officeDocument/2006/relationships/settings" Target="settings.xml"/><Relationship Id="rId174" Type="http://schemas.openxmlformats.org/officeDocument/2006/relationships/image" Target="media/image169.png"/><Relationship Id="rId167" Type="http://schemas.openxmlformats.org/officeDocument/2006/relationships/image" Target="media/image162.png"/><Relationship Id="rId165" Type="http://schemas.openxmlformats.org/officeDocument/2006/relationships/image" Target="media/image160.png"/><Relationship Id="rId158" Type="http://schemas.openxmlformats.org/officeDocument/2006/relationships/image" Target="media/image153.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1" Type="http://schemas.openxmlformats.org/officeDocument/2006/relationships/image" Target="media/image146.png"/><Relationship Id="rId149" Type="http://schemas.openxmlformats.org/officeDocument/2006/relationships/image" Target="media/image144.png"/><Relationship Id="rId145" Type="http://schemas.openxmlformats.org/officeDocument/2006/relationships/image" Target="media/image140.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39" Type="http://schemas.openxmlformats.org/officeDocument/2006/relationships/image" Target="media/image134.png"/><Relationship Id="rId134" Type="http://schemas.openxmlformats.org/officeDocument/2006/relationships/image" Target="media/image129.png"/><Relationship Id="rId131" Type="http://schemas.openxmlformats.org/officeDocument/2006/relationships/image" Target="media/image126.png"/><Relationship Id="rId129" Type="http://schemas.openxmlformats.org/officeDocument/2006/relationships/image" Target="media/image124.png"/><Relationship Id="rId127" Type="http://schemas.openxmlformats.org/officeDocument/2006/relationships/image" Target="media/image122.png"/><Relationship Id="rId125" Type="http://schemas.openxmlformats.org/officeDocument/2006/relationships/image" Target="media/image120.png"/><Relationship Id="rId121" Type="http://schemas.openxmlformats.org/officeDocument/2006/relationships/image" Target="media/image116.png"/><Relationship Id="rId119" Type="http://schemas.openxmlformats.org/officeDocument/2006/relationships/image" Target="media/image114.png"/><Relationship Id="rId116" Type="http://schemas.openxmlformats.org/officeDocument/2006/relationships/image" Target="media/image111.png"/><Relationship Id="rId114" Type="http://schemas.openxmlformats.org/officeDocument/2006/relationships/image" Target="media/image109.png"/><Relationship Id="rId111" Type="http://schemas.openxmlformats.org/officeDocument/2006/relationships/image" Target="media/image106.png"/><Relationship Id="rId109" Type="http://schemas.openxmlformats.org/officeDocument/2006/relationships/image" Target="media/image104.png"/><Relationship Id="rId107" Type="http://schemas.openxmlformats.org/officeDocument/2006/relationships/image" Target="media/image102.png"/><Relationship Id="rId105" Type="http://schemas.openxmlformats.org/officeDocument/2006/relationships/image" Target="media/image100.png"/><Relationship Id="rId103" Type="http://schemas.openxmlformats.org/officeDocument/2006/relationships/image" Target="media/image98.png"/><Relationship Id="rId100" Type="http://schemas.openxmlformats.org/officeDocument/2006/relationships/image" Target="media/image9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315</Pages>
  <Words>4672</Words>
  <Characters>5996</Characters>
  <Lines>0</Lines>
  <Paragraphs>0</Paragraphs>
  <TotalTime>86</TotalTime>
  <ScaleCrop>false</ScaleCrop>
  <LinksUpToDate>false</LinksUpToDate>
  <CharactersWithSpaces>6679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2018-05-28T09:24:00Z</dcterms:created>
  <dc:creator>Data</dc:creator>
  <cp:lastModifiedBy>董周晗</cp:lastModifiedBy>
  <dcterms:modified xsi:type="dcterms:W3CDTF">2026-10-15T05:51:57Z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DA7F766784A08835EB3DCB6AB82E2CF6_42</vt:lpwstr>
  </property>
  <property fmtid="{D5CDD505-2E9C-101B-9397-08002B2CF9AE}" pid="6" name="KSOTemplateDocerSaveRecord">
    <vt:lpwstr>eyJoZGlkIjoiNDUyYWE3NDY0YjY4OTdjMDBiYTgwN2FiNTE4MDhhMzciLCJ1c2VySWQiOiIxNzIyMDEzNTQ1In0=</vt:lpwstr>
  </property>
</Properties>
</file>